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ink/ink1.xml" ContentType="application/inkml+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15DFD2" w14:textId="12AE6F9A" w:rsidR="00F15A5F" w:rsidRPr="00BD36A9" w:rsidRDefault="00E02F71" w:rsidP="00FA0933">
      <w:pPr>
        <w:pStyle w:val="zReportTitle"/>
      </w:pPr>
      <w:bookmarkStart w:id="0" w:name="rptReportTitle"/>
      <w:r>
        <w:t>Water quality state and trends in New Zealand Rivers</w:t>
      </w:r>
      <w:bookmarkEnd w:id="0"/>
    </w:p>
    <w:p w14:paraId="46384FBC" w14:textId="5532E97A" w:rsidR="009E0CAC" w:rsidRPr="00BA2CF6" w:rsidRDefault="00E02F71" w:rsidP="0054292E">
      <w:pPr>
        <w:pStyle w:val="zReportSubtitle"/>
        <w:rPr>
          <w:szCs w:val="32"/>
        </w:rPr>
      </w:pPr>
      <w:bookmarkStart w:id="1" w:name="rptReportSubTitle"/>
      <w:r>
        <w:rPr>
          <w:szCs w:val="32"/>
        </w:rPr>
        <w:t>Analyses of national data ending in 2020</w:t>
      </w:r>
      <w:bookmarkEnd w:id="1"/>
    </w:p>
    <w:p w14:paraId="7957ADF8" w14:textId="690A036E" w:rsidR="0020457E" w:rsidRPr="00CD1D09" w:rsidRDefault="0020457E" w:rsidP="009F2685">
      <w:pPr>
        <w:pStyle w:val="zReportPreparedFor"/>
        <w:rPr>
          <w:szCs w:val="24"/>
        </w:rPr>
      </w:pPr>
      <w:r w:rsidRPr="00CD1D09">
        <w:rPr>
          <w:szCs w:val="24"/>
        </w:rPr>
        <w:t xml:space="preserve">Prepared for </w:t>
      </w:r>
      <w:bookmarkStart w:id="2" w:name="rptClient"/>
      <w:r w:rsidR="00E02F71">
        <w:rPr>
          <w:szCs w:val="24"/>
        </w:rPr>
        <w:t>Ministry for the Environment</w:t>
      </w:r>
      <w:bookmarkEnd w:id="2"/>
    </w:p>
    <w:p w14:paraId="0DF862F2" w14:textId="34D8F1F4" w:rsidR="005C4BCC" w:rsidRPr="00BA2CF6" w:rsidRDefault="00BA2CF6" w:rsidP="00AE29E8">
      <w:pPr>
        <w:pStyle w:val="zReportDate"/>
        <w:rPr>
          <w:sz w:val="24"/>
        </w:rPr>
      </w:pPr>
      <w:r w:rsidRPr="00BA2CF6">
        <w:rPr>
          <w:szCs w:val="24"/>
        </w:rPr>
        <w:fldChar w:fldCharType="begin"/>
      </w:r>
      <w:r w:rsidRPr="00BA2CF6">
        <w:rPr>
          <w:szCs w:val="24"/>
        </w:rPr>
        <w:instrText xml:space="preserve"> DOCVARIABLE  rptDate </w:instrText>
      </w:r>
      <w:r w:rsidRPr="00BA2CF6">
        <w:rPr>
          <w:szCs w:val="24"/>
        </w:rPr>
        <w:fldChar w:fldCharType="separate"/>
      </w:r>
      <w:r w:rsidR="00E02F71">
        <w:rPr>
          <w:szCs w:val="24"/>
        </w:rPr>
        <w:t>October 2021</w:t>
      </w:r>
      <w:r w:rsidRPr="00BA2CF6">
        <w:rPr>
          <w:szCs w:val="24"/>
        </w:rPr>
        <w:fldChar w:fldCharType="end"/>
      </w:r>
    </w:p>
    <w:p w14:paraId="12A5EDFE" w14:textId="77777777" w:rsidR="00E10003" w:rsidRDefault="00CE31B7" w:rsidP="001E5131">
      <w:pPr>
        <w:ind w:left="2552" w:hanging="2552"/>
      </w:pPr>
      <w:r w:rsidRPr="00BD36A9">
        <w:br w:type="page"/>
      </w:r>
    </w:p>
    <w:p w14:paraId="02A7F2EF" w14:textId="77777777" w:rsidR="001E5131" w:rsidRPr="00BD36A9" w:rsidRDefault="00FF694F" w:rsidP="001E5131">
      <w:pPr>
        <w:ind w:left="2552" w:hanging="2552"/>
      </w:pPr>
      <w:r>
        <w:rPr>
          <w:rStyle w:val="zCovercaptionChar"/>
        </w:rPr>
        <w:lastRenderedPageBreak/>
        <w:t>Prepared by</w:t>
      </w:r>
      <w:r w:rsidR="00B41674" w:rsidRPr="00BD36A9">
        <w:t>:</w:t>
      </w:r>
    </w:p>
    <w:p w14:paraId="001F5D25" w14:textId="6F0826A5" w:rsidR="00D60FC8" w:rsidRPr="00BD36A9" w:rsidRDefault="00E02F71" w:rsidP="006151A9">
      <w:bookmarkStart w:id="3" w:name="rptAuthorInfo"/>
      <w:r>
        <w:t>Amy Whitehead</w:t>
      </w:r>
      <w:r>
        <w:br/>
        <w:t>Caroline Fraser (LWP)</w:t>
      </w:r>
      <w:r>
        <w:br/>
        <w:t>Ton Snelder (LWP)</w:t>
      </w:r>
      <w:r>
        <w:br/>
        <w:t>Kathy Walter</w:t>
      </w:r>
      <w:r>
        <w:br/>
        <w:t>Simon Woodward</w:t>
      </w:r>
      <w:r>
        <w:br/>
        <w:t>Christian Zammit</w:t>
      </w:r>
      <w:bookmarkEnd w:id="3"/>
    </w:p>
    <w:p w14:paraId="4E450F43" w14:textId="77777777" w:rsidR="00D60FC8" w:rsidRPr="00BD36A9" w:rsidRDefault="00D60FC8" w:rsidP="00AD1B36">
      <w:pPr>
        <w:pStyle w:val="zCovercaption"/>
      </w:pPr>
      <w:r w:rsidRPr="00BD36A9">
        <w:t xml:space="preserve">For any </w:t>
      </w:r>
      <w:smartTag w:uri="urn:schemas-microsoft-com:office:smarttags" w:element="PersonName">
        <w:r w:rsidRPr="00BD36A9">
          <w:t>info</w:t>
        </w:r>
      </w:smartTag>
      <w:r w:rsidRPr="00BD36A9">
        <w:t>rmation regarding this report please contact:</w:t>
      </w:r>
    </w:p>
    <w:p w14:paraId="4A675E5E" w14:textId="187E572A" w:rsidR="00360CD6" w:rsidRPr="00BD36A9" w:rsidRDefault="00E02F71" w:rsidP="00B41674">
      <w:bookmarkStart w:id="4" w:name="NIWAContactName"/>
      <w:r>
        <w:t>Amy Whitehead</w:t>
      </w:r>
      <w:bookmarkEnd w:id="4"/>
    </w:p>
    <w:p w14:paraId="7A9C0E57" w14:textId="30698DDA" w:rsidR="00360CD6" w:rsidRPr="00BD36A9" w:rsidRDefault="00E02F71" w:rsidP="00B41674">
      <w:bookmarkStart w:id="5" w:name="NIWAContactTitle"/>
      <w:r>
        <w:t>Quantitative Freshwater Ecologist</w:t>
      </w:r>
      <w:bookmarkEnd w:id="5"/>
    </w:p>
    <w:p w14:paraId="4FDF29C6" w14:textId="60370677" w:rsidR="00360CD6" w:rsidRPr="00BD36A9" w:rsidRDefault="00E02F71" w:rsidP="00B41674">
      <w:bookmarkStart w:id="6" w:name="NIWAContactGroup"/>
      <w:r>
        <w:t>Freshwater Ecology</w:t>
      </w:r>
      <w:bookmarkEnd w:id="6"/>
    </w:p>
    <w:p w14:paraId="3F5268AC" w14:textId="16262995" w:rsidR="00380FEE" w:rsidRPr="00BD36A9" w:rsidRDefault="00E02F71" w:rsidP="00B41674">
      <w:bookmarkStart w:id="7" w:name="InternationalCode"/>
      <w:r>
        <w:t>+64</w:t>
      </w:r>
      <w:bookmarkEnd w:id="7"/>
      <w:r w:rsidR="0039594F" w:rsidRPr="00BD36A9">
        <w:t>-</w:t>
      </w:r>
      <w:bookmarkStart w:id="8" w:name="AreaCode"/>
      <w:r>
        <w:t>3</w:t>
      </w:r>
      <w:bookmarkEnd w:id="8"/>
      <w:r w:rsidR="0039594F" w:rsidRPr="00BD36A9">
        <w:t>-</w:t>
      </w:r>
      <w:bookmarkStart w:id="9" w:name="PhoneA"/>
      <w:r>
        <w:t>343</w:t>
      </w:r>
      <w:bookmarkEnd w:id="9"/>
      <w:r w:rsidR="0039594F" w:rsidRPr="00BD36A9">
        <w:t xml:space="preserve"> </w:t>
      </w:r>
      <w:bookmarkStart w:id="10" w:name="PhoneB"/>
      <w:r>
        <w:t>7854</w:t>
      </w:r>
      <w:bookmarkEnd w:id="10"/>
    </w:p>
    <w:p w14:paraId="57865CDC" w14:textId="51CC6059" w:rsidR="00360CD6" w:rsidRPr="00BD36A9" w:rsidRDefault="00E02F71" w:rsidP="00B41674">
      <w:bookmarkStart w:id="11" w:name="NIWAContactEmail"/>
      <w:r>
        <w:t>amy.whitehead@niwa.co.nz</w:t>
      </w:r>
      <w:bookmarkEnd w:id="11"/>
    </w:p>
    <w:p w14:paraId="58A53D9C" w14:textId="77777777" w:rsidR="007C2567" w:rsidRPr="00BD36A9" w:rsidRDefault="007C2567" w:rsidP="00B41674"/>
    <w:p w14:paraId="563973C5" w14:textId="2C117733" w:rsidR="007C2567" w:rsidRPr="00BD36A9" w:rsidRDefault="00E02F71" w:rsidP="006151A9">
      <w:pPr>
        <w:pStyle w:val="BodyText"/>
      </w:pPr>
      <w:bookmarkStart w:id="12" w:name="NIWAAddress2"/>
      <w:r w:rsidRPr="004C1F97">
        <w:t>National Institute of Water &amp; Atmospheric Research Ltd</w:t>
      </w:r>
      <w:r>
        <w:br/>
        <w:t>PO Box 8602</w:t>
      </w:r>
      <w:r>
        <w:br/>
        <w:t>Riccarton</w:t>
      </w:r>
      <w:r>
        <w:br/>
        <w:t>Christchurch 8011</w:t>
      </w:r>
      <w:r>
        <w:br/>
      </w:r>
      <w:r>
        <w:br/>
        <w:t>Phone +64 3 348 8987</w:t>
      </w:r>
      <w:r>
        <w:br/>
      </w:r>
      <w:bookmarkEnd w:id="12"/>
    </w:p>
    <w:p w14:paraId="751B2E32" w14:textId="16CB6E98" w:rsidR="007D2E77" w:rsidRPr="00BD36A9" w:rsidRDefault="007E07B3" w:rsidP="00AD1B36">
      <w:pPr>
        <w:spacing w:before="480"/>
        <w:rPr>
          <w:sz w:val="18"/>
          <w:szCs w:val="18"/>
        </w:rPr>
      </w:pPr>
      <w:r>
        <w:rPr>
          <w:sz w:val="18"/>
          <w:szCs w:val="18"/>
        </w:rPr>
        <w:t>NIWA CLIENT REPORT</w:t>
      </w:r>
      <w:r w:rsidR="00AD1B36" w:rsidRPr="00BD36A9">
        <w:rPr>
          <w:sz w:val="18"/>
          <w:szCs w:val="18"/>
        </w:rPr>
        <w:t xml:space="preserve"> No</w:t>
      </w:r>
      <w:r w:rsidR="007D2E77" w:rsidRPr="00BD36A9">
        <w:rPr>
          <w:sz w:val="18"/>
          <w:szCs w:val="18"/>
        </w:rPr>
        <w:t>:</w:t>
      </w:r>
      <w:r w:rsidR="007D2E77" w:rsidRPr="00BD36A9">
        <w:rPr>
          <w:sz w:val="18"/>
          <w:szCs w:val="18"/>
        </w:rPr>
        <w:tab/>
      </w:r>
      <w:bookmarkStart w:id="13" w:name="rptReportNumber"/>
      <w:r w:rsidR="00E02F71">
        <w:rPr>
          <w:sz w:val="18"/>
          <w:szCs w:val="18"/>
        </w:rPr>
        <w:t>2021296CH</w:t>
      </w:r>
      <w:bookmarkEnd w:id="13"/>
    </w:p>
    <w:p w14:paraId="2EC82801" w14:textId="4608DE46" w:rsidR="007D2E77" w:rsidRPr="00BD36A9" w:rsidRDefault="007D2E77" w:rsidP="001E5131">
      <w:pPr>
        <w:rPr>
          <w:sz w:val="18"/>
          <w:szCs w:val="18"/>
        </w:rPr>
      </w:pPr>
      <w:r w:rsidRPr="00BD36A9">
        <w:rPr>
          <w:sz w:val="18"/>
          <w:szCs w:val="18"/>
        </w:rPr>
        <w:t>Report date:</w:t>
      </w:r>
      <w:r w:rsidRPr="00BD36A9">
        <w:rPr>
          <w:sz w:val="18"/>
          <w:szCs w:val="18"/>
        </w:rPr>
        <w:tab/>
      </w:r>
      <w:r w:rsidR="008F1D8B" w:rsidRPr="00BD36A9">
        <w:rPr>
          <w:sz w:val="18"/>
          <w:szCs w:val="18"/>
        </w:rPr>
        <w:tab/>
      </w:r>
      <w:r w:rsidRPr="00BD36A9">
        <w:rPr>
          <w:sz w:val="18"/>
          <w:szCs w:val="18"/>
        </w:rPr>
        <w:tab/>
      </w:r>
      <w:r w:rsidR="00BD2133" w:rsidRPr="00BD36A9">
        <w:rPr>
          <w:sz w:val="18"/>
          <w:szCs w:val="18"/>
        </w:rPr>
        <w:fldChar w:fldCharType="begin"/>
      </w:r>
      <w:r w:rsidRPr="00BD36A9">
        <w:rPr>
          <w:sz w:val="18"/>
          <w:szCs w:val="18"/>
        </w:rPr>
        <w:instrText xml:space="preserve"> DOCVARIABLE  rptDate </w:instrText>
      </w:r>
      <w:r w:rsidR="00BD2133" w:rsidRPr="00BD36A9">
        <w:rPr>
          <w:sz w:val="18"/>
          <w:szCs w:val="18"/>
        </w:rPr>
        <w:fldChar w:fldCharType="separate"/>
      </w:r>
      <w:r w:rsidR="00E02F71">
        <w:rPr>
          <w:sz w:val="18"/>
          <w:szCs w:val="18"/>
        </w:rPr>
        <w:t>October 2021</w:t>
      </w:r>
      <w:r w:rsidR="00BD2133" w:rsidRPr="00BD36A9">
        <w:rPr>
          <w:sz w:val="18"/>
          <w:szCs w:val="18"/>
        </w:rPr>
        <w:fldChar w:fldCharType="end"/>
      </w:r>
    </w:p>
    <w:p w14:paraId="4FB3814F" w14:textId="64553FFB" w:rsidR="00AE5E27" w:rsidRPr="00BD36A9" w:rsidRDefault="007D2E77" w:rsidP="001E5131">
      <w:pPr>
        <w:rPr>
          <w:sz w:val="18"/>
          <w:szCs w:val="18"/>
        </w:rPr>
      </w:pPr>
      <w:r w:rsidRPr="00BD36A9">
        <w:rPr>
          <w:sz w:val="18"/>
          <w:szCs w:val="18"/>
        </w:rPr>
        <w:t>NIWA Project:</w:t>
      </w:r>
      <w:r w:rsidRPr="00BD36A9">
        <w:rPr>
          <w:sz w:val="18"/>
          <w:szCs w:val="18"/>
        </w:rPr>
        <w:tab/>
      </w:r>
      <w:r w:rsidR="00A3537C" w:rsidRPr="00BD36A9">
        <w:rPr>
          <w:sz w:val="18"/>
          <w:szCs w:val="18"/>
        </w:rPr>
        <w:tab/>
      </w:r>
      <w:r w:rsidR="008F1D8B" w:rsidRPr="00BD36A9">
        <w:rPr>
          <w:sz w:val="18"/>
          <w:szCs w:val="18"/>
        </w:rPr>
        <w:tab/>
      </w:r>
      <w:bookmarkStart w:id="14" w:name="rptProjectNumber"/>
      <w:r w:rsidR="00E02F71">
        <w:rPr>
          <w:sz w:val="18"/>
          <w:szCs w:val="18"/>
        </w:rPr>
        <w:t>MFE21502</w:t>
      </w:r>
      <w:bookmarkEnd w:id="14"/>
    </w:p>
    <w:p w14:paraId="34749076" w14:textId="77777777" w:rsidR="00AE5E27" w:rsidRDefault="00AE5E27" w:rsidP="001E5131">
      <w:pPr>
        <w:rPr>
          <w:sz w:val="18"/>
          <w:szCs w:val="18"/>
        </w:rPr>
      </w:pPr>
    </w:p>
    <w:tbl>
      <w:tblPr>
        <w:tblW w:w="0" w:type="auto"/>
        <w:tblCellMar>
          <w:left w:w="0" w:type="dxa"/>
          <w:right w:w="0" w:type="dxa"/>
        </w:tblCellMar>
        <w:tblLook w:val="04A0" w:firstRow="1" w:lastRow="0" w:firstColumn="1" w:lastColumn="0" w:noHBand="0" w:noVBand="1"/>
      </w:tblPr>
      <w:tblGrid>
        <w:gridCol w:w="3109"/>
        <w:gridCol w:w="3544"/>
        <w:gridCol w:w="2363"/>
      </w:tblGrid>
      <w:tr w:rsidR="009C394C" w14:paraId="412F31C1" w14:textId="77777777" w:rsidTr="00AE29E8">
        <w:trPr>
          <w:trHeight w:val="454"/>
        </w:trPr>
        <w:tc>
          <w:tcPr>
            <w:tcW w:w="3109" w:type="dxa"/>
            <w:tcBorders>
              <w:top w:val="single" w:sz="8" w:space="0" w:color="auto"/>
              <w:left w:val="single" w:sz="8" w:space="0" w:color="auto"/>
              <w:bottom w:val="single" w:sz="8" w:space="0" w:color="auto"/>
              <w:right w:val="single" w:sz="8" w:space="0" w:color="auto"/>
            </w:tcBorders>
            <w:shd w:val="clear" w:color="auto" w:fill="0038A8"/>
            <w:tcMar>
              <w:top w:w="0" w:type="dxa"/>
              <w:left w:w="108" w:type="dxa"/>
              <w:bottom w:w="0" w:type="dxa"/>
              <w:right w:w="108" w:type="dxa"/>
            </w:tcMar>
            <w:vAlign w:val="center"/>
          </w:tcPr>
          <w:p w14:paraId="76D6D3C2" w14:textId="77777777" w:rsidR="009C394C" w:rsidRDefault="009C394C" w:rsidP="00ED306F">
            <w:r>
              <w:t>Revision</w:t>
            </w:r>
          </w:p>
        </w:tc>
        <w:tc>
          <w:tcPr>
            <w:tcW w:w="3544" w:type="dxa"/>
            <w:tcBorders>
              <w:top w:val="single" w:sz="8" w:space="0" w:color="auto"/>
              <w:left w:val="single" w:sz="8" w:space="0" w:color="auto"/>
              <w:bottom w:val="single" w:sz="8" w:space="0" w:color="auto"/>
              <w:right w:val="single" w:sz="8" w:space="0" w:color="auto"/>
            </w:tcBorders>
            <w:shd w:val="clear" w:color="auto" w:fill="0038A8"/>
            <w:vAlign w:val="center"/>
          </w:tcPr>
          <w:p w14:paraId="2A86B1F6" w14:textId="77777777" w:rsidR="009C394C" w:rsidRDefault="009C394C" w:rsidP="00ED306F">
            <w:r>
              <w:t xml:space="preserve"> Description</w:t>
            </w:r>
          </w:p>
        </w:tc>
        <w:tc>
          <w:tcPr>
            <w:tcW w:w="2363" w:type="dxa"/>
            <w:tcBorders>
              <w:top w:val="single" w:sz="8" w:space="0" w:color="auto"/>
              <w:left w:val="single" w:sz="8" w:space="0" w:color="auto"/>
              <w:bottom w:val="single" w:sz="8" w:space="0" w:color="auto"/>
              <w:right w:val="single" w:sz="8" w:space="0" w:color="auto"/>
            </w:tcBorders>
            <w:shd w:val="clear" w:color="auto" w:fill="0038A8"/>
            <w:vAlign w:val="center"/>
          </w:tcPr>
          <w:p w14:paraId="0C660735" w14:textId="77777777" w:rsidR="009C394C" w:rsidRDefault="009C394C" w:rsidP="00ED306F">
            <w:r>
              <w:t xml:space="preserve"> Date</w:t>
            </w:r>
          </w:p>
        </w:tc>
      </w:tr>
      <w:tr w:rsidR="009C394C" w14:paraId="63E53A54" w14:textId="77777777" w:rsidTr="00AE29E8">
        <w:trPr>
          <w:trHeight w:val="454"/>
        </w:trPr>
        <w:tc>
          <w:tcPr>
            <w:tcW w:w="3109" w:type="dxa"/>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tcPr>
          <w:p w14:paraId="4A94871D" w14:textId="77777777" w:rsidR="009C394C" w:rsidRDefault="009C394C" w:rsidP="00ED306F">
            <w:r>
              <w:t>Version 1.0</w:t>
            </w:r>
          </w:p>
        </w:tc>
        <w:tc>
          <w:tcPr>
            <w:tcW w:w="3544"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3F1040BF" w14:textId="7305D41B" w:rsidR="009C394C" w:rsidRDefault="00505582" w:rsidP="00505582">
            <w:pPr>
              <w:ind w:left="142"/>
            </w:pPr>
            <w:r>
              <w:t>Final Report</w:t>
            </w:r>
          </w:p>
        </w:tc>
        <w:tc>
          <w:tcPr>
            <w:tcW w:w="2363"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6D90B7BA" w14:textId="041F9598" w:rsidR="009C394C" w:rsidRDefault="00B002E6" w:rsidP="00505582">
            <w:pPr>
              <w:ind w:left="142"/>
            </w:pPr>
            <w:r>
              <w:t>8</w:t>
            </w:r>
            <w:r w:rsidR="00505582">
              <w:t xml:space="preserve"> </w:t>
            </w:r>
            <w:r>
              <w:t>October</w:t>
            </w:r>
            <w:r w:rsidR="00505582">
              <w:t xml:space="preserve"> 2021</w:t>
            </w:r>
          </w:p>
        </w:tc>
      </w:tr>
    </w:tbl>
    <w:p w14:paraId="34C5BE57" w14:textId="77777777" w:rsidR="004F0A2F" w:rsidRDefault="004F0A2F" w:rsidP="001E5131">
      <w:pPr>
        <w:rPr>
          <w:sz w:val="18"/>
          <w:szCs w:val="18"/>
        </w:rPr>
      </w:pPr>
    </w:p>
    <w:tbl>
      <w:tblPr>
        <w:tblW w:w="0" w:type="auto"/>
        <w:tblCellMar>
          <w:left w:w="0" w:type="dxa"/>
          <w:right w:w="0" w:type="dxa"/>
        </w:tblCellMar>
        <w:tblLook w:val="04A0" w:firstRow="1" w:lastRow="0" w:firstColumn="1" w:lastColumn="0" w:noHBand="0" w:noVBand="1"/>
      </w:tblPr>
      <w:tblGrid>
        <w:gridCol w:w="3006"/>
        <w:gridCol w:w="3647"/>
        <w:gridCol w:w="2397"/>
      </w:tblGrid>
      <w:tr w:rsidR="0061239B" w14:paraId="40811C26" w14:textId="77777777" w:rsidTr="00AE29E8">
        <w:trPr>
          <w:trHeight w:val="454"/>
        </w:trPr>
        <w:tc>
          <w:tcPr>
            <w:tcW w:w="9050" w:type="dxa"/>
            <w:gridSpan w:val="3"/>
            <w:tcBorders>
              <w:top w:val="single" w:sz="8" w:space="0" w:color="auto"/>
              <w:left w:val="single" w:sz="8" w:space="0" w:color="auto"/>
              <w:bottom w:val="single" w:sz="8" w:space="0" w:color="auto"/>
              <w:right w:val="single" w:sz="8" w:space="0" w:color="auto"/>
            </w:tcBorders>
            <w:shd w:val="clear" w:color="auto" w:fill="0038A8"/>
            <w:tcMar>
              <w:top w:w="0" w:type="dxa"/>
              <w:left w:w="108" w:type="dxa"/>
              <w:bottom w:w="0" w:type="dxa"/>
              <w:right w:w="108" w:type="dxa"/>
            </w:tcMar>
            <w:vAlign w:val="center"/>
            <w:hideMark/>
          </w:tcPr>
          <w:p w14:paraId="79AB6CFD" w14:textId="77777777" w:rsidR="0061239B" w:rsidRDefault="0061239B" w:rsidP="00ED306F">
            <w:pPr>
              <w:rPr>
                <w:szCs w:val="22"/>
                <w:lang w:eastAsia="en-US"/>
              </w:rPr>
            </w:pPr>
            <w:r>
              <w:t>Quality Assurance Statement</w:t>
            </w:r>
          </w:p>
        </w:tc>
      </w:tr>
      <w:tr w:rsidR="00570758" w14:paraId="5F42D3B3" w14:textId="77777777" w:rsidTr="00AE29E8">
        <w:trPr>
          <w:trHeight w:val="1047"/>
        </w:trPr>
        <w:tc>
          <w:tcPr>
            <w:tcW w:w="3006"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tcPr>
          <w:p w14:paraId="3421A98F" w14:textId="66C3D287" w:rsidR="0061239B" w:rsidRDefault="004B6A86" w:rsidP="00ED306F">
            <w:r>
              <w:rPr>
                <w:noProof/>
              </w:rPr>
              <w:drawing>
                <wp:inline distT="0" distB="0" distL="0" distR="0" wp14:anchorId="01706149" wp14:editId="64A996FA">
                  <wp:extent cx="1564706" cy="476250"/>
                  <wp:effectExtent l="0" t="0" r="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rotWithShape="1">
                          <a:blip r:embed="rId12" cstate="print">
                            <a:extLst>
                              <a:ext uri="{28A0092B-C50C-407E-A947-70E740481C1C}">
                                <a14:useLocalDpi xmlns:a14="http://schemas.microsoft.com/office/drawing/2010/main" val="0"/>
                              </a:ext>
                            </a:extLst>
                          </a:blip>
                          <a:srcRect t="45891"/>
                          <a:stretch/>
                        </pic:blipFill>
                        <pic:spPr bwMode="auto">
                          <a:xfrm>
                            <a:off x="0" y="0"/>
                            <a:ext cx="1590573" cy="484123"/>
                          </a:xfrm>
                          <a:prstGeom prst="rect">
                            <a:avLst/>
                          </a:prstGeom>
                          <a:ln>
                            <a:noFill/>
                          </a:ln>
                          <a:extLst>
                            <a:ext uri="{53640926-AAD7-44D8-BBD7-CCE9431645EC}">
                              <a14:shadowObscured xmlns:a14="http://schemas.microsoft.com/office/drawing/2010/main"/>
                            </a:ext>
                          </a:extLst>
                        </pic:spPr>
                      </pic:pic>
                    </a:graphicData>
                  </a:graphic>
                </wp:inline>
              </w:drawing>
            </w:r>
          </w:p>
        </w:tc>
        <w:tc>
          <w:tcPr>
            <w:tcW w:w="3647"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0A729EEE" w14:textId="77777777" w:rsidR="0061239B" w:rsidRDefault="0061239B" w:rsidP="00ED306F">
            <w:r>
              <w:t>Reviewed by:</w:t>
            </w:r>
          </w:p>
        </w:tc>
        <w:tc>
          <w:tcPr>
            <w:tcW w:w="2397"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tcPr>
          <w:p w14:paraId="6A47CAFA" w14:textId="21027BFB" w:rsidR="0061239B" w:rsidRDefault="00570758" w:rsidP="00ED306F">
            <w:r>
              <w:t>Scott Larned</w:t>
            </w:r>
          </w:p>
        </w:tc>
      </w:tr>
      <w:tr w:rsidR="00570758" w14:paraId="285D2B79" w14:textId="77777777" w:rsidTr="00AE29E8">
        <w:trPr>
          <w:trHeight w:val="1105"/>
        </w:trPr>
        <w:tc>
          <w:tcPr>
            <w:tcW w:w="3006"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tcPr>
          <w:p w14:paraId="21C07609" w14:textId="6B88317F" w:rsidR="0061239B" w:rsidRDefault="00AE29E8" w:rsidP="00ED306F">
            <w:r>
              <w:rPr>
                <w:noProof/>
              </w:rPr>
              <w:drawing>
                <wp:inline distT="0" distB="0" distL="0" distR="0" wp14:anchorId="16A042DE" wp14:editId="3C1973BB">
                  <wp:extent cx="1333500" cy="639772"/>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50811" cy="648077"/>
                          </a:xfrm>
                          <a:prstGeom prst="rect">
                            <a:avLst/>
                          </a:prstGeom>
                          <a:noFill/>
                          <a:ln>
                            <a:noFill/>
                          </a:ln>
                        </pic:spPr>
                      </pic:pic>
                    </a:graphicData>
                  </a:graphic>
                </wp:inline>
              </w:drawing>
            </w:r>
          </w:p>
        </w:tc>
        <w:tc>
          <w:tcPr>
            <w:tcW w:w="3647"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6F7D0258" w14:textId="77777777" w:rsidR="0061239B" w:rsidRDefault="0061239B" w:rsidP="00ED306F">
            <w:r>
              <w:t xml:space="preserve">Formatting checked by: </w:t>
            </w:r>
          </w:p>
        </w:tc>
        <w:tc>
          <w:tcPr>
            <w:tcW w:w="2397"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tcPr>
          <w:p w14:paraId="29CFEA53" w14:textId="0C94D75D" w:rsidR="0061239B" w:rsidRDefault="00AE29E8" w:rsidP="00ED306F">
            <w:r>
              <w:t>Rachel Wright</w:t>
            </w:r>
          </w:p>
        </w:tc>
      </w:tr>
      <w:tr w:rsidR="00570758" w14:paraId="30256CEC" w14:textId="77777777" w:rsidTr="00AE29E8">
        <w:trPr>
          <w:trHeight w:val="1121"/>
        </w:trPr>
        <w:tc>
          <w:tcPr>
            <w:tcW w:w="3006"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tcPr>
          <w:p w14:paraId="19599913" w14:textId="15D0D783" w:rsidR="0061239B" w:rsidRDefault="000A7E3E" w:rsidP="00ED306F">
            <w:bookmarkStart w:id="15" w:name="OLE_LINK5"/>
            <w:r w:rsidRPr="00E20993">
              <w:rPr>
                <w:noProof/>
                <w:lang w:eastAsia="en-NZ"/>
              </w:rPr>
              <w:drawing>
                <wp:inline distT="0" distB="0" distL="0" distR="0" wp14:anchorId="07E8819A" wp14:editId="7DC0AF95">
                  <wp:extent cx="1201698" cy="540000"/>
                  <wp:effectExtent l="0" t="0" r="0" b="0"/>
                  <wp:docPr id="4" name="Picture 4" descr="h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len"/>
                          <pic:cNvPicPr>
                            <a:picLocks noChangeAspect="1" noChangeArrowheads="1"/>
                          </pic:cNvPicPr>
                        </pic:nvPicPr>
                        <pic:blipFill>
                          <a:blip r:embed="rId14" cstate="print">
                            <a:extLst>
                              <a:ext uri="{28A0092B-C50C-407E-A947-70E740481C1C}">
                                <a14:useLocalDpi xmlns:a14="http://schemas.microsoft.com/office/drawing/2010/main" val="0"/>
                              </a:ext>
                            </a:extLst>
                          </a:blip>
                          <a:srcRect l="13867" t="16165" r="4518" b="14767"/>
                          <a:stretch>
                            <a:fillRect/>
                          </a:stretch>
                        </pic:blipFill>
                        <pic:spPr bwMode="auto">
                          <a:xfrm>
                            <a:off x="0" y="0"/>
                            <a:ext cx="1201698" cy="540000"/>
                          </a:xfrm>
                          <a:prstGeom prst="rect">
                            <a:avLst/>
                          </a:prstGeom>
                          <a:noFill/>
                          <a:ln>
                            <a:noFill/>
                          </a:ln>
                        </pic:spPr>
                      </pic:pic>
                    </a:graphicData>
                  </a:graphic>
                </wp:inline>
              </w:drawing>
            </w:r>
            <w:bookmarkEnd w:id="15"/>
          </w:p>
        </w:tc>
        <w:tc>
          <w:tcPr>
            <w:tcW w:w="3647"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1D5238C2" w14:textId="77777777" w:rsidR="0061239B" w:rsidRDefault="0061239B" w:rsidP="00ED306F">
            <w:r>
              <w:t>Approved for release by:</w:t>
            </w:r>
          </w:p>
        </w:tc>
        <w:tc>
          <w:tcPr>
            <w:tcW w:w="2397"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tcPr>
          <w:p w14:paraId="76582F8F" w14:textId="0A98565C" w:rsidR="0061239B" w:rsidRDefault="00DF2699" w:rsidP="00ED306F">
            <w:r>
              <w:t>Helen Rouse</w:t>
            </w:r>
          </w:p>
        </w:tc>
      </w:tr>
    </w:tbl>
    <w:p w14:paraId="181A2405" w14:textId="77777777" w:rsidR="00AF1581" w:rsidRPr="00BD36A9" w:rsidRDefault="00AF1581" w:rsidP="00AF1581"/>
    <w:p w14:paraId="3DE48A11" w14:textId="77777777" w:rsidR="00F71E54" w:rsidRPr="00BD36A9" w:rsidRDefault="00F71E54" w:rsidP="00CE31B7">
      <w:pPr>
        <w:sectPr w:rsidR="00F71E54" w:rsidRPr="00BD36A9" w:rsidSect="007F7735">
          <w:headerReference w:type="even" r:id="rId15"/>
          <w:headerReference w:type="default" r:id="rId16"/>
          <w:footerReference w:type="even" r:id="rId17"/>
          <w:footerReference w:type="default" r:id="rId18"/>
          <w:headerReference w:type="first" r:id="rId19"/>
          <w:footerReference w:type="first" r:id="rId20"/>
          <w:pgSz w:w="11906" w:h="16838" w:code="9"/>
          <w:pgMar w:top="680" w:right="1418" w:bottom="2268" w:left="1418" w:header="425" w:footer="425" w:gutter="0"/>
          <w:cols w:space="708"/>
          <w:titlePg/>
          <w:docGrid w:linePitch="360"/>
        </w:sectPr>
      </w:pPr>
    </w:p>
    <w:p w14:paraId="03917523" w14:textId="77777777" w:rsidR="003E43AD" w:rsidRPr="00BD36A9" w:rsidRDefault="003E43AD" w:rsidP="0091333A">
      <w:pPr>
        <w:pStyle w:val="zContents"/>
      </w:pPr>
      <w:bookmarkStart w:id="16" w:name="TOC"/>
      <w:r w:rsidRPr="00BD36A9">
        <w:lastRenderedPageBreak/>
        <w:t>Contents</w:t>
      </w:r>
    </w:p>
    <w:p w14:paraId="7E4773B6" w14:textId="77777777" w:rsidR="009B0F06" w:rsidRPr="00BD36A9" w:rsidRDefault="009B0F06" w:rsidP="009B0F06">
      <w:pPr>
        <w:pStyle w:val="BodyText"/>
      </w:pPr>
    </w:p>
    <w:p w14:paraId="7EAD849E" w14:textId="396A36CD" w:rsidR="00E02F71" w:rsidRDefault="00BD2133">
      <w:pPr>
        <w:pStyle w:val="TOC1"/>
        <w:rPr>
          <w:rFonts w:asciiTheme="minorHAnsi" w:eastAsiaTheme="minorEastAsia" w:hAnsiTheme="minorHAnsi" w:cstheme="minorBidi"/>
          <w:b w:val="0"/>
          <w:noProof/>
          <w:szCs w:val="22"/>
          <w:lang w:eastAsia="en-NZ"/>
        </w:rPr>
      </w:pPr>
      <w:r w:rsidRPr="00BD36A9">
        <w:fldChar w:fldCharType="begin"/>
      </w:r>
      <w:r w:rsidR="009B0F06" w:rsidRPr="00BD36A9">
        <w:instrText xml:space="preserve"> TOC \h \z \t "Heading 1,1,Heading 2,2,Heading 4,1,Heading 5,2,Heading 7,1,z_Exec Summary heading,1" </w:instrText>
      </w:r>
      <w:r w:rsidRPr="00BD36A9">
        <w:fldChar w:fldCharType="separate"/>
      </w:r>
      <w:hyperlink w:anchor="_Toc84596460" w:history="1">
        <w:r w:rsidR="00E02F71" w:rsidRPr="00DE741B">
          <w:rPr>
            <w:rStyle w:val="Hyperlink"/>
            <w:noProof/>
          </w:rPr>
          <w:t>Executive summary</w:t>
        </w:r>
        <w:r w:rsidR="00E02F71">
          <w:rPr>
            <w:noProof/>
            <w:webHidden/>
          </w:rPr>
          <w:tab/>
        </w:r>
        <w:r w:rsidR="00E02F71">
          <w:rPr>
            <w:noProof/>
            <w:webHidden/>
          </w:rPr>
          <w:fldChar w:fldCharType="begin"/>
        </w:r>
        <w:r w:rsidR="00E02F71">
          <w:rPr>
            <w:noProof/>
            <w:webHidden/>
          </w:rPr>
          <w:instrText xml:space="preserve"> PAGEREF _Toc84596460 \h </w:instrText>
        </w:r>
        <w:r w:rsidR="00E02F71">
          <w:rPr>
            <w:noProof/>
            <w:webHidden/>
          </w:rPr>
        </w:r>
        <w:r w:rsidR="00E02F71">
          <w:rPr>
            <w:noProof/>
            <w:webHidden/>
          </w:rPr>
          <w:fldChar w:fldCharType="separate"/>
        </w:r>
        <w:r w:rsidR="005A78FC">
          <w:rPr>
            <w:noProof/>
            <w:webHidden/>
          </w:rPr>
          <w:t>6</w:t>
        </w:r>
        <w:r w:rsidR="00E02F71">
          <w:rPr>
            <w:noProof/>
            <w:webHidden/>
          </w:rPr>
          <w:fldChar w:fldCharType="end"/>
        </w:r>
      </w:hyperlink>
    </w:p>
    <w:p w14:paraId="61C5928A" w14:textId="4124F8A9" w:rsidR="00E02F71" w:rsidRDefault="00000000">
      <w:pPr>
        <w:pStyle w:val="TOC2"/>
        <w:rPr>
          <w:rFonts w:asciiTheme="minorHAnsi" w:eastAsiaTheme="minorEastAsia" w:hAnsiTheme="minorHAnsi" w:cstheme="minorBidi"/>
          <w:noProof/>
          <w:szCs w:val="22"/>
          <w:lang w:eastAsia="en-NZ"/>
        </w:rPr>
      </w:pPr>
      <w:hyperlink w:anchor="_Toc84596461" w:history="1">
        <w:r w:rsidR="00E02F71" w:rsidRPr="00DE741B">
          <w:rPr>
            <w:rStyle w:val="Hyperlink"/>
            <w:noProof/>
          </w:rPr>
          <w:t>Background and brief</w:t>
        </w:r>
        <w:r w:rsidR="00E02F71">
          <w:rPr>
            <w:noProof/>
            <w:webHidden/>
          </w:rPr>
          <w:tab/>
        </w:r>
        <w:r w:rsidR="00E02F71">
          <w:rPr>
            <w:noProof/>
            <w:webHidden/>
          </w:rPr>
          <w:fldChar w:fldCharType="begin"/>
        </w:r>
        <w:r w:rsidR="00E02F71">
          <w:rPr>
            <w:noProof/>
            <w:webHidden/>
          </w:rPr>
          <w:instrText xml:space="preserve"> PAGEREF _Toc84596461 \h </w:instrText>
        </w:r>
        <w:r w:rsidR="00E02F71">
          <w:rPr>
            <w:noProof/>
            <w:webHidden/>
          </w:rPr>
        </w:r>
        <w:r w:rsidR="00E02F71">
          <w:rPr>
            <w:noProof/>
            <w:webHidden/>
          </w:rPr>
          <w:fldChar w:fldCharType="separate"/>
        </w:r>
        <w:r w:rsidR="005A78FC">
          <w:rPr>
            <w:noProof/>
            <w:webHidden/>
          </w:rPr>
          <w:t>6</w:t>
        </w:r>
        <w:r w:rsidR="00E02F71">
          <w:rPr>
            <w:noProof/>
            <w:webHidden/>
          </w:rPr>
          <w:fldChar w:fldCharType="end"/>
        </w:r>
      </w:hyperlink>
    </w:p>
    <w:p w14:paraId="73939CC2" w14:textId="1CFFF21E" w:rsidR="00E02F71" w:rsidRDefault="00000000">
      <w:pPr>
        <w:pStyle w:val="TOC2"/>
        <w:rPr>
          <w:rFonts w:asciiTheme="minorHAnsi" w:eastAsiaTheme="minorEastAsia" w:hAnsiTheme="minorHAnsi" w:cstheme="minorBidi"/>
          <w:noProof/>
          <w:szCs w:val="22"/>
          <w:lang w:eastAsia="en-NZ"/>
        </w:rPr>
      </w:pPr>
      <w:hyperlink w:anchor="_Toc84596462" w:history="1">
        <w:r w:rsidR="00E02F71" w:rsidRPr="00DE741B">
          <w:rPr>
            <w:rStyle w:val="Hyperlink"/>
            <w:noProof/>
          </w:rPr>
          <w:t>Methods</w:t>
        </w:r>
        <w:r w:rsidR="00E02F71">
          <w:rPr>
            <w:noProof/>
            <w:webHidden/>
          </w:rPr>
          <w:tab/>
        </w:r>
        <w:r w:rsidR="00E02F71">
          <w:rPr>
            <w:noProof/>
            <w:webHidden/>
          </w:rPr>
          <w:fldChar w:fldCharType="begin"/>
        </w:r>
        <w:r w:rsidR="00E02F71">
          <w:rPr>
            <w:noProof/>
            <w:webHidden/>
          </w:rPr>
          <w:instrText xml:space="preserve"> PAGEREF _Toc84596462 \h </w:instrText>
        </w:r>
        <w:r w:rsidR="00E02F71">
          <w:rPr>
            <w:noProof/>
            <w:webHidden/>
          </w:rPr>
        </w:r>
        <w:r w:rsidR="00E02F71">
          <w:rPr>
            <w:noProof/>
            <w:webHidden/>
          </w:rPr>
          <w:fldChar w:fldCharType="separate"/>
        </w:r>
        <w:r w:rsidR="005A78FC">
          <w:rPr>
            <w:noProof/>
            <w:webHidden/>
          </w:rPr>
          <w:t>7</w:t>
        </w:r>
        <w:r w:rsidR="00E02F71">
          <w:rPr>
            <w:noProof/>
            <w:webHidden/>
          </w:rPr>
          <w:fldChar w:fldCharType="end"/>
        </w:r>
      </w:hyperlink>
    </w:p>
    <w:p w14:paraId="00F1BC83" w14:textId="46C43C47" w:rsidR="00E02F71" w:rsidRDefault="00000000">
      <w:pPr>
        <w:pStyle w:val="TOC2"/>
        <w:rPr>
          <w:rFonts w:asciiTheme="minorHAnsi" w:eastAsiaTheme="minorEastAsia" w:hAnsiTheme="minorHAnsi" w:cstheme="minorBidi"/>
          <w:noProof/>
          <w:szCs w:val="22"/>
          <w:lang w:eastAsia="en-NZ"/>
        </w:rPr>
      </w:pPr>
      <w:hyperlink w:anchor="_Toc84596463" w:history="1">
        <w:r w:rsidR="00E02F71" w:rsidRPr="00DE741B">
          <w:rPr>
            <w:rStyle w:val="Hyperlink"/>
            <w:noProof/>
          </w:rPr>
          <w:t>Results</w:t>
        </w:r>
        <w:r w:rsidR="00E02F71">
          <w:rPr>
            <w:noProof/>
            <w:webHidden/>
          </w:rPr>
          <w:tab/>
        </w:r>
        <w:r w:rsidR="00E02F71">
          <w:rPr>
            <w:noProof/>
            <w:webHidden/>
          </w:rPr>
          <w:fldChar w:fldCharType="begin"/>
        </w:r>
        <w:r w:rsidR="00E02F71">
          <w:rPr>
            <w:noProof/>
            <w:webHidden/>
          </w:rPr>
          <w:instrText xml:space="preserve"> PAGEREF _Toc84596463 \h </w:instrText>
        </w:r>
        <w:r w:rsidR="00E02F71">
          <w:rPr>
            <w:noProof/>
            <w:webHidden/>
          </w:rPr>
        </w:r>
        <w:r w:rsidR="00E02F71">
          <w:rPr>
            <w:noProof/>
            <w:webHidden/>
          </w:rPr>
          <w:fldChar w:fldCharType="separate"/>
        </w:r>
        <w:r w:rsidR="005A78FC">
          <w:rPr>
            <w:noProof/>
            <w:webHidden/>
          </w:rPr>
          <w:t>8</w:t>
        </w:r>
        <w:r w:rsidR="00E02F71">
          <w:rPr>
            <w:noProof/>
            <w:webHidden/>
          </w:rPr>
          <w:fldChar w:fldCharType="end"/>
        </w:r>
      </w:hyperlink>
    </w:p>
    <w:p w14:paraId="54D98EC8" w14:textId="2627202B" w:rsidR="00E02F71" w:rsidRDefault="00000000">
      <w:pPr>
        <w:pStyle w:val="TOC1"/>
        <w:rPr>
          <w:rFonts w:asciiTheme="minorHAnsi" w:eastAsiaTheme="minorEastAsia" w:hAnsiTheme="minorHAnsi" w:cstheme="minorBidi"/>
          <w:b w:val="0"/>
          <w:noProof/>
          <w:szCs w:val="22"/>
          <w:lang w:eastAsia="en-NZ"/>
        </w:rPr>
      </w:pPr>
      <w:hyperlink w:anchor="_Toc84596464" w:history="1">
        <w:r w:rsidR="00E02F71" w:rsidRPr="00DE741B">
          <w:rPr>
            <w:rStyle w:val="Hyperlink"/>
            <w:noProof/>
          </w:rPr>
          <w:t>1</w:t>
        </w:r>
        <w:r w:rsidR="00E02F71">
          <w:rPr>
            <w:rFonts w:asciiTheme="minorHAnsi" w:eastAsiaTheme="minorEastAsia" w:hAnsiTheme="minorHAnsi" w:cstheme="minorBidi"/>
            <w:b w:val="0"/>
            <w:noProof/>
            <w:szCs w:val="22"/>
            <w:lang w:eastAsia="en-NZ"/>
          </w:rPr>
          <w:tab/>
        </w:r>
        <w:r w:rsidR="00E02F71" w:rsidRPr="00DE741B">
          <w:rPr>
            <w:rStyle w:val="Hyperlink"/>
            <w:noProof/>
          </w:rPr>
          <w:t>Introduction</w:t>
        </w:r>
        <w:r w:rsidR="00E02F71">
          <w:rPr>
            <w:noProof/>
            <w:webHidden/>
          </w:rPr>
          <w:tab/>
        </w:r>
        <w:r w:rsidR="00E02F71">
          <w:rPr>
            <w:noProof/>
            <w:webHidden/>
          </w:rPr>
          <w:fldChar w:fldCharType="begin"/>
        </w:r>
        <w:r w:rsidR="00E02F71">
          <w:rPr>
            <w:noProof/>
            <w:webHidden/>
          </w:rPr>
          <w:instrText xml:space="preserve"> PAGEREF _Toc84596464 \h </w:instrText>
        </w:r>
        <w:r w:rsidR="00E02F71">
          <w:rPr>
            <w:noProof/>
            <w:webHidden/>
          </w:rPr>
        </w:r>
        <w:r w:rsidR="00E02F71">
          <w:rPr>
            <w:noProof/>
            <w:webHidden/>
          </w:rPr>
          <w:fldChar w:fldCharType="separate"/>
        </w:r>
        <w:r w:rsidR="005A78FC">
          <w:rPr>
            <w:noProof/>
            <w:webHidden/>
          </w:rPr>
          <w:t>11</w:t>
        </w:r>
        <w:r w:rsidR="00E02F71">
          <w:rPr>
            <w:noProof/>
            <w:webHidden/>
          </w:rPr>
          <w:fldChar w:fldCharType="end"/>
        </w:r>
      </w:hyperlink>
    </w:p>
    <w:p w14:paraId="39477A68" w14:textId="035639AB" w:rsidR="00E02F71" w:rsidRDefault="00000000">
      <w:pPr>
        <w:pStyle w:val="TOC1"/>
        <w:rPr>
          <w:rFonts w:asciiTheme="minorHAnsi" w:eastAsiaTheme="minorEastAsia" w:hAnsiTheme="minorHAnsi" w:cstheme="minorBidi"/>
          <w:b w:val="0"/>
          <w:noProof/>
          <w:szCs w:val="22"/>
          <w:lang w:eastAsia="en-NZ"/>
        </w:rPr>
      </w:pPr>
      <w:hyperlink w:anchor="_Toc84596465" w:history="1">
        <w:r w:rsidR="00E02F71" w:rsidRPr="00DE741B">
          <w:rPr>
            <w:rStyle w:val="Hyperlink"/>
            <w:noProof/>
          </w:rPr>
          <w:t>2</w:t>
        </w:r>
        <w:r w:rsidR="00E02F71">
          <w:rPr>
            <w:rFonts w:asciiTheme="minorHAnsi" w:eastAsiaTheme="minorEastAsia" w:hAnsiTheme="minorHAnsi" w:cstheme="minorBidi"/>
            <w:b w:val="0"/>
            <w:noProof/>
            <w:szCs w:val="22"/>
            <w:lang w:eastAsia="en-NZ"/>
          </w:rPr>
          <w:tab/>
        </w:r>
        <w:r w:rsidR="00E02F71" w:rsidRPr="00DE741B">
          <w:rPr>
            <w:rStyle w:val="Hyperlink"/>
            <w:noProof/>
          </w:rPr>
          <w:t>Data acquisition, organisation and processing</w:t>
        </w:r>
        <w:r w:rsidR="00E02F71">
          <w:rPr>
            <w:noProof/>
            <w:webHidden/>
          </w:rPr>
          <w:tab/>
        </w:r>
        <w:r w:rsidR="00E02F71">
          <w:rPr>
            <w:noProof/>
            <w:webHidden/>
          </w:rPr>
          <w:fldChar w:fldCharType="begin"/>
        </w:r>
        <w:r w:rsidR="00E02F71">
          <w:rPr>
            <w:noProof/>
            <w:webHidden/>
          </w:rPr>
          <w:instrText xml:space="preserve"> PAGEREF _Toc84596465 \h </w:instrText>
        </w:r>
        <w:r w:rsidR="00E02F71">
          <w:rPr>
            <w:noProof/>
            <w:webHidden/>
          </w:rPr>
        </w:r>
        <w:r w:rsidR="00E02F71">
          <w:rPr>
            <w:noProof/>
            <w:webHidden/>
          </w:rPr>
          <w:fldChar w:fldCharType="separate"/>
        </w:r>
        <w:r w:rsidR="005A78FC">
          <w:rPr>
            <w:noProof/>
            <w:webHidden/>
          </w:rPr>
          <w:t>12</w:t>
        </w:r>
        <w:r w:rsidR="00E02F71">
          <w:rPr>
            <w:noProof/>
            <w:webHidden/>
          </w:rPr>
          <w:fldChar w:fldCharType="end"/>
        </w:r>
      </w:hyperlink>
    </w:p>
    <w:p w14:paraId="062FAE5E" w14:textId="745DBBF1" w:rsidR="00E02F71" w:rsidRDefault="00000000">
      <w:pPr>
        <w:pStyle w:val="TOC2"/>
        <w:tabs>
          <w:tab w:val="left" w:pos="1134"/>
        </w:tabs>
        <w:rPr>
          <w:rFonts w:asciiTheme="minorHAnsi" w:eastAsiaTheme="minorEastAsia" w:hAnsiTheme="minorHAnsi" w:cstheme="minorBidi"/>
          <w:noProof/>
          <w:szCs w:val="22"/>
          <w:lang w:eastAsia="en-NZ"/>
        </w:rPr>
      </w:pPr>
      <w:hyperlink w:anchor="_Toc84596466" w:history="1">
        <w:r w:rsidR="00E02F71" w:rsidRPr="00DE741B">
          <w:rPr>
            <w:rStyle w:val="Hyperlink"/>
            <w:noProof/>
          </w:rPr>
          <w:t>2.1</w:t>
        </w:r>
        <w:r w:rsidR="00E02F71">
          <w:rPr>
            <w:rFonts w:asciiTheme="minorHAnsi" w:eastAsiaTheme="minorEastAsia" w:hAnsiTheme="minorHAnsi" w:cstheme="minorBidi"/>
            <w:noProof/>
            <w:szCs w:val="22"/>
            <w:lang w:eastAsia="en-NZ"/>
          </w:rPr>
          <w:tab/>
        </w:r>
        <w:r w:rsidR="00E02F71" w:rsidRPr="00DE741B">
          <w:rPr>
            <w:rStyle w:val="Hyperlink"/>
            <w:noProof/>
          </w:rPr>
          <w:t>Water quality variables</w:t>
        </w:r>
        <w:r w:rsidR="00E02F71">
          <w:rPr>
            <w:noProof/>
            <w:webHidden/>
          </w:rPr>
          <w:tab/>
        </w:r>
        <w:r w:rsidR="00E02F71">
          <w:rPr>
            <w:noProof/>
            <w:webHidden/>
          </w:rPr>
          <w:fldChar w:fldCharType="begin"/>
        </w:r>
        <w:r w:rsidR="00E02F71">
          <w:rPr>
            <w:noProof/>
            <w:webHidden/>
          </w:rPr>
          <w:instrText xml:space="preserve"> PAGEREF _Toc84596466 \h </w:instrText>
        </w:r>
        <w:r w:rsidR="00E02F71">
          <w:rPr>
            <w:noProof/>
            <w:webHidden/>
          </w:rPr>
        </w:r>
        <w:r w:rsidR="00E02F71">
          <w:rPr>
            <w:noProof/>
            <w:webHidden/>
          </w:rPr>
          <w:fldChar w:fldCharType="separate"/>
        </w:r>
        <w:r w:rsidR="005A78FC">
          <w:rPr>
            <w:noProof/>
            <w:webHidden/>
          </w:rPr>
          <w:t>12</w:t>
        </w:r>
        <w:r w:rsidR="00E02F71">
          <w:rPr>
            <w:noProof/>
            <w:webHidden/>
          </w:rPr>
          <w:fldChar w:fldCharType="end"/>
        </w:r>
      </w:hyperlink>
    </w:p>
    <w:p w14:paraId="6E4103AB" w14:textId="5CF8CE38" w:rsidR="00E02F71" w:rsidRDefault="00000000">
      <w:pPr>
        <w:pStyle w:val="TOC2"/>
        <w:tabs>
          <w:tab w:val="left" w:pos="1134"/>
        </w:tabs>
        <w:rPr>
          <w:rFonts w:asciiTheme="minorHAnsi" w:eastAsiaTheme="minorEastAsia" w:hAnsiTheme="minorHAnsi" w:cstheme="minorBidi"/>
          <w:noProof/>
          <w:szCs w:val="22"/>
          <w:lang w:eastAsia="en-NZ"/>
        </w:rPr>
      </w:pPr>
      <w:hyperlink w:anchor="_Toc84596467" w:history="1">
        <w:r w:rsidR="00E02F71" w:rsidRPr="00DE741B">
          <w:rPr>
            <w:rStyle w:val="Hyperlink"/>
            <w:noProof/>
          </w:rPr>
          <w:t>2.2</w:t>
        </w:r>
        <w:r w:rsidR="00E02F71">
          <w:rPr>
            <w:rFonts w:asciiTheme="minorHAnsi" w:eastAsiaTheme="minorEastAsia" w:hAnsiTheme="minorHAnsi" w:cstheme="minorBidi"/>
            <w:noProof/>
            <w:szCs w:val="22"/>
            <w:lang w:eastAsia="en-NZ"/>
          </w:rPr>
          <w:tab/>
        </w:r>
        <w:r w:rsidR="00E02F71" w:rsidRPr="00DE741B">
          <w:rPr>
            <w:rStyle w:val="Hyperlink"/>
            <w:noProof/>
          </w:rPr>
          <w:t>Data acquisition</w:t>
        </w:r>
        <w:r w:rsidR="00E02F71">
          <w:rPr>
            <w:noProof/>
            <w:webHidden/>
          </w:rPr>
          <w:tab/>
        </w:r>
        <w:r w:rsidR="00E02F71">
          <w:rPr>
            <w:noProof/>
            <w:webHidden/>
          </w:rPr>
          <w:fldChar w:fldCharType="begin"/>
        </w:r>
        <w:r w:rsidR="00E02F71">
          <w:rPr>
            <w:noProof/>
            <w:webHidden/>
          </w:rPr>
          <w:instrText xml:space="preserve"> PAGEREF _Toc84596467 \h </w:instrText>
        </w:r>
        <w:r w:rsidR="00E02F71">
          <w:rPr>
            <w:noProof/>
            <w:webHidden/>
          </w:rPr>
        </w:r>
        <w:r w:rsidR="00E02F71">
          <w:rPr>
            <w:noProof/>
            <w:webHidden/>
          </w:rPr>
          <w:fldChar w:fldCharType="separate"/>
        </w:r>
        <w:r w:rsidR="005A78FC">
          <w:rPr>
            <w:noProof/>
            <w:webHidden/>
          </w:rPr>
          <w:t>13</w:t>
        </w:r>
        <w:r w:rsidR="00E02F71">
          <w:rPr>
            <w:noProof/>
            <w:webHidden/>
          </w:rPr>
          <w:fldChar w:fldCharType="end"/>
        </w:r>
      </w:hyperlink>
    </w:p>
    <w:p w14:paraId="4F36A7D0" w14:textId="7D51DF82" w:rsidR="00E02F71" w:rsidRDefault="00000000">
      <w:pPr>
        <w:pStyle w:val="TOC2"/>
        <w:tabs>
          <w:tab w:val="left" w:pos="1134"/>
        </w:tabs>
        <w:rPr>
          <w:rFonts w:asciiTheme="minorHAnsi" w:eastAsiaTheme="minorEastAsia" w:hAnsiTheme="minorHAnsi" w:cstheme="minorBidi"/>
          <w:noProof/>
          <w:szCs w:val="22"/>
          <w:lang w:eastAsia="en-NZ"/>
        </w:rPr>
      </w:pPr>
      <w:hyperlink w:anchor="_Toc84596468" w:history="1">
        <w:r w:rsidR="00E02F71" w:rsidRPr="00DE741B">
          <w:rPr>
            <w:rStyle w:val="Hyperlink"/>
            <w:noProof/>
          </w:rPr>
          <w:t>2.3</w:t>
        </w:r>
        <w:r w:rsidR="00E02F71">
          <w:rPr>
            <w:rFonts w:asciiTheme="minorHAnsi" w:eastAsiaTheme="minorEastAsia" w:hAnsiTheme="minorHAnsi" w:cstheme="minorBidi"/>
            <w:noProof/>
            <w:szCs w:val="22"/>
            <w:lang w:eastAsia="en-NZ"/>
          </w:rPr>
          <w:tab/>
        </w:r>
        <w:r w:rsidR="00E02F71" w:rsidRPr="00DE741B">
          <w:rPr>
            <w:rStyle w:val="Hyperlink"/>
            <w:noProof/>
          </w:rPr>
          <w:t>Data processing</w:t>
        </w:r>
        <w:r w:rsidR="00E02F71">
          <w:rPr>
            <w:noProof/>
            <w:webHidden/>
          </w:rPr>
          <w:tab/>
        </w:r>
        <w:r w:rsidR="00E02F71">
          <w:rPr>
            <w:noProof/>
            <w:webHidden/>
          </w:rPr>
          <w:fldChar w:fldCharType="begin"/>
        </w:r>
        <w:r w:rsidR="00E02F71">
          <w:rPr>
            <w:noProof/>
            <w:webHidden/>
          </w:rPr>
          <w:instrText xml:space="preserve"> PAGEREF _Toc84596468 \h </w:instrText>
        </w:r>
        <w:r w:rsidR="00E02F71">
          <w:rPr>
            <w:noProof/>
            <w:webHidden/>
          </w:rPr>
        </w:r>
        <w:r w:rsidR="00E02F71">
          <w:rPr>
            <w:noProof/>
            <w:webHidden/>
          </w:rPr>
          <w:fldChar w:fldCharType="separate"/>
        </w:r>
        <w:r w:rsidR="005A78FC">
          <w:rPr>
            <w:noProof/>
            <w:webHidden/>
          </w:rPr>
          <w:t>14</w:t>
        </w:r>
        <w:r w:rsidR="00E02F71">
          <w:rPr>
            <w:noProof/>
            <w:webHidden/>
          </w:rPr>
          <w:fldChar w:fldCharType="end"/>
        </w:r>
      </w:hyperlink>
    </w:p>
    <w:p w14:paraId="7ED0B797" w14:textId="7C87DCC7" w:rsidR="00E02F71" w:rsidRDefault="00000000">
      <w:pPr>
        <w:pStyle w:val="TOC2"/>
        <w:tabs>
          <w:tab w:val="left" w:pos="1134"/>
        </w:tabs>
        <w:rPr>
          <w:rFonts w:asciiTheme="minorHAnsi" w:eastAsiaTheme="minorEastAsia" w:hAnsiTheme="minorHAnsi" w:cstheme="minorBidi"/>
          <w:noProof/>
          <w:szCs w:val="22"/>
          <w:lang w:eastAsia="en-NZ"/>
        </w:rPr>
      </w:pPr>
      <w:hyperlink w:anchor="_Toc84596469" w:history="1">
        <w:r w:rsidR="00E02F71" w:rsidRPr="00DE741B">
          <w:rPr>
            <w:rStyle w:val="Hyperlink"/>
            <w:noProof/>
          </w:rPr>
          <w:t>2.4</w:t>
        </w:r>
        <w:r w:rsidR="00E02F71">
          <w:rPr>
            <w:rFonts w:asciiTheme="minorHAnsi" w:eastAsiaTheme="minorEastAsia" w:hAnsiTheme="minorHAnsi" w:cstheme="minorBidi"/>
            <w:noProof/>
            <w:szCs w:val="22"/>
            <w:lang w:eastAsia="en-NZ"/>
          </w:rPr>
          <w:tab/>
        </w:r>
        <w:r w:rsidR="00E02F71" w:rsidRPr="00DE741B">
          <w:rPr>
            <w:rStyle w:val="Hyperlink"/>
            <w:noProof/>
          </w:rPr>
          <w:t>Note on censored values</w:t>
        </w:r>
        <w:r w:rsidR="00E02F71">
          <w:rPr>
            <w:noProof/>
            <w:webHidden/>
          </w:rPr>
          <w:tab/>
        </w:r>
        <w:r w:rsidR="00E02F71">
          <w:rPr>
            <w:noProof/>
            <w:webHidden/>
          </w:rPr>
          <w:fldChar w:fldCharType="begin"/>
        </w:r>
        <w:r w:rsidR="00E02F71">
          <w:rPr>
            <w:noProof/>
            <w:webHidden/>
          </w:rPr>
          <w:instrText xml:space="preserve"> PAGEREF _Toc84596469 \h </w:instrText>
        </w:r>
        <w:r w:rsidR="00E02F71">
          <w:rPr>
            <w:noProof/>
            <w:webHidden/>
          </w:rPr>
        </w:r>
        <w:r w:rsidR="00E02F71">
          <w:rPr>
            <w:noProof/>
            <w:webHidden/>
          </w:rPr>
          <w:fldChar w:fldCharType="separate"/>
        </w:r>
        <w:r w:rsidR="005A78FC">
          <w:rPr>
            <w:noProof/>
            <w:webHidden/>
          </w:rPr>
          <w:t>15</w:t>
        </w:r>
        <w:r w:rsidR="00E02F71">
          <w:rPr>
            <w:noProof/>
            <w:webHidden/>
          </w:rPr>
          <w:fldChar w:fldCharType="end"/>
        </w:r>
      </w:hyperlink>
    </w:p>
    <w:p w14:paraId="282024AD" w14:textId="09852768" w:rsidR="00E02F71" w:rsidRDefault="00000000">
      <w:pPr>
        <w:pStyle w:val="TOC1"/>
        <w:rPr>
          <w:rFonts w:asciiTheme="minorHAnsi" w:eastAsiaTheme="minorEastAsia" w:hAnsiTheme="minorHAnsi" w:cstheme="minorBidi"/>
          <w:b w:val="0"/>
          <w:noProof/>
          <w:szCs w:val="22"/>
          <w:lang w:eastAsia="en-NZ"/>
        </w:rPr>
      </w:pPr>
      <w:hyperlink w:anchor="_Toc84596470" w:history="1">
        <w:r w:rsidR="00E02F71" w:rsidRPr="00DE741B">
          <w:rPr>
            <w:rStyle w:val="Hyperlink"/>
            <w:noProof/>
          </w:rPr>
          <w:t>3</w:t>
        </w:r>
        <w:r w:rsidR="00E02F71">
          <w:rPr>
            <w:rFonts w:asciiTheme="minorHAnsi" w:eastAsiaTheme="minorEastAsia" w:hAnsiTheme="minorHAnsi" w:cstheme="minorBidi"/>
            <w:b w:val="0"/>
            <w:noProof/>
            <w:szCs w:val="22"/>
            <w:lang w:eastAsia="en-NZ"/>
          </w:rPr>
          <w:tab/>
        </w:r>
        <w:r w:rsidR="00E02F71" w:rsidRPr="00DE741B">
          <w:rPr>
            <w:rStyle w:val="Hyperlink"/>
            <w:noProof/>
          </w:rPr>
          <w:t>Analysis methods</w:t>
        </w:r>
        <w:r w:rsidR="00E02F71">
          <w:rPr>
            <w:noProof/>
            <w:webHidden/>
          </w:rPr>
          <w:tab/>
        </w:r>
        <w:r w:rsidR="00E02F71">
          <w:rPr>
            <w:noProof/>
            <w:webHidden/>
          </w:rPr>
          <w:fldChar w:fldCharType="begin"/>
        </w:r>
        <w:r w:rsidR="00E02F71">
          <w:rPr>
            <w:noProof/>
            <w:webHidden/>
          </w:rPr>
          <w:instrText xml:space="preserve"> PAGEREF _Toc84596470 \h </w:instrText>
        </w:r>
        <w:r w:rsidR="00E02F71">
          <w:rPr>
            <w:noProof/>
            <w:webHidden/>
          </w:rPr>
        </w:r>
        <w:r w:rsidR="00E02F71">
          <w:rPr>
            <w:noProof/>
            <w:webHidden/>
          </w:rPr>
          <w:fldChar w:fldCharType="separate"/>
        </w:r>
        <w:r w:rsidR="005A78FC">
          <w:rPr>
            <w:noProof/>
            <w:webHidden/>
          </w:rPr>
          <w:t>17</w:t>
        </w:r>
        <w:r w:rsidR="00E02F71">
          <w:rPr>
            <w:noProof/>
            <w:webHidden/>
          </w:rPr>
          <w:fldChar w:fldCharType="end"/>
        </w:r>
      </w:hyperlink>
    </w:p>
    <w:p w14:paraId="742BCE65" w14:textId="08338904" w:rsidR="00E02F71" w:rsidRDefault="00000000">
      <w:pPr>
        <w:pStyle w:val="TOC2"/>
        <w:tabs>
          <w:tab w:val="left" w:pos="1134"/>
        </w:tabs>
        <w:rPr>
          <w:rFonts w:asciiTheme="minorHAnsi" w:eastAsiaTheme="minorEastAsia" w:hAnsiTheme="minorHAnsi" w:cstheme="minorBidi"/>
          <w:noProof/>
          <w:szCs w:val="22"/>
          <w:lang w:eastAsia="en-NZ"/>
        </w:rPr>
      </w:pPr>
      <w:hyperlink w:anchor="_Toc84596471" w:history="1">
        <w:r w:rsidR="00E02F71" w:rsidRPr="00DE741B">
          <w:rPr>
            <w:rStyle w:val="Hyperlink"/>
            <w:noProof/>
          </w:rPr>
          <w:t>3.1</w:t>
        </w:r>
        <w:r w:rsidR="00E02F71">
          <w:rPr>
            <w:rFonts w:asciiTheme="minorHAnsi" w:eastAsiaTheme="minorEastAsia" w:hAnsiTheme="minorHAnsi" w:cstheme="minorBidi"/>
            <w:noProof/>
            <w:szCs w:val="22"/>
            <w:lang w:eastAsia="en-NZ"/>
          </w:rPr>
          <w:tab/>
        </w:r>
        <w:r w:rsidR="00E02F71" w:rsidRPr="00DE741B">
          <w:rPr>
            <w:rStyle w:val="Hyperlink"/>
            <w:noProof/>
          </w:rPr>
          <w:t>Water quality state analyses</w:t>
        </w:r>
        <w:r w:rsidR="00E02F71">
          <w:rPr>
            <w:noProof/>
            <w:webHidden/>
          </w:rPr>
          <w:tab/>
        </w:r>
        <w:r w:rsidR="00E02F71">
          <w:rPr>
            <w:noProof/>
            <w:webHidden/>
          </w:rPr>
          <w:fldChar w:fldCharType="begin"/>
        </w:r>
        <w:r w:rsidR="00E02F71">
          <w:rPr>
            <w:noProof/>
            <w:webHidden/>
          </w:rPr>
          <w:instrText xml:space="preserve"> PAGEREF _Toc84596471 \h </w:instrText>
        </w:r>
        <w:r w:rsidR="00E02F71">
          <w:rPr>
            <w:noProof/>
            <w:webHidden/>
          </w:rPr>
        </w:r>
        <w:r w:rsidR="00E02F71">
          <w:rPr>
            <w:noProof/>
            <w:webHidden/>
          </w:rPr>
          <w:fldChar w:fldCharType="separate"/>
        </w:r>
        <w:r w:rsidR="005A78FC">
          <w:rPr>
            <w:noProof/>
            <w:webHidden/>
          </w:rPr>
          <w:t>17</w:t>
        </w:r>
        <w:r w:rsidR="00E02F71">
          <w:rPr>
            <w:noProof/>
            <w:webHidden/>
          </w:rPr>
          <w:fldChar w:fldCharType="end"/>
        </w:r>
      </w:hyperlink>
    </w:p>
    <w:p w14:paraId="4F99F8D1" w14:textId="1BFFA81A" w:rsidR="00E02F71" w:rsidRDefault="00000000">
      <w:pPr>
        <w:pStyle w:val="TOC2"/>
        <w:tabs>
          <w:tab w:val="left" w:pos="1134"/>
        </w:tabs>
        <w:rPr>
          <w:rFonts w:asciiTheme="minorHAnsi" w:eastAsiaTheme="minorEastAsia" w:hAnsiTheme="minorHAnsi" w:cstheme="minorBidi"/>
          <w:noProof/>
          <w:szCs w:val="22"/>
          <w:lang w:eastAsia="en-NZ"/>
        </w:rPr>
      </w:pPr>
      <w:hyperlink w:anchor="_Toc84596472" w:history="1">
        <w:r w:rsidR="00E02F71" w:rsidRPr="00DE741B">
          <w:rPr>
            <w:rStyle w:val="Hyperlink"/>
            <w:noProof/>
          </w:rPr>
          <w:t>3.2</w:t>
        </w:r>
        <w:r w:rsidR="00E02F71">
          <w:rPr>
            <w:rFonts w:asciiTheme="minorHAnsi" w:eastAsiaTheme="minorEastAsia" w:hAnsiTheme="minorHAnsi" w:cstheme="minorBidi"/>
            <w:noProof/>
            <w:szCs w:val="22"/>
            <w:lang w:eastAsia="en-NZ"/>
          </w:rPr>
          <w:tab/>
        </w:r>
        <w:r w:rsidR="00E02F71" w:rsidRPr="00DE741B">
          <w:rPr>
            <w:rStyle w:val="Hyperlink"/>
            <w:noProof/>
          </w:rPr>
          <w:t>Water quality trend analyses</w:t>
        </w:r>
        <w:r w:rsidR="00E02F71">
          <w:rPr>
            <w:noProof/>
            <w:webHidden/>
          </w:rPr>
          <w:tab/>
        </w:r>
        <w:r w:rsidR="00E02F71">
          <w:rPr>
            <w:noProof/>
            <w:webHidden/>
          </w:rPr>
          <w:fldChar w:fldCharType="begin"/>
        </w:r>
        <w:r w:rsidR="00E02F71">
          <w:rPr>
            <w:noProof/>
            <w:webHidden/>
          </w:rPr>
          <w:instrText xml:space="preserve"> PAGEREF _Toc84596472 \h </w:instrText>
        </w:r>
        <w:r w:rsidR="00E02F71">
          <w:rPr>
            <w:noProof/>
            <w:webHidden/>
          </w:rPr>
        </w:r>
        <w:r w:rsidR="00E02F71">
          <w:rPr>
            <w:noProof/>
            <w:webHidden/>
          </w:rPr>
          <w:fldChar w:fldCharType="separate"/>
        </w:r>
        <w:r w:rsidR="005A78FC">
          <w:rPr>
            <w:noProof/>
            <w:webHidden/>
          </w:rPr>
          <w:t>22</w:t>
        </w:r>
        <w:r w:rsidR="00E02F71">
          <w:rPr>
            <w:noProof/>
            <w:webHidden/>
          </w:rPr>
          <w:fldChar w:fldCharType="end"/>
        </w:r>
      </w:hyperlink>
    </w:p>
    <w:p w14:paraId="60EB5B24" w14:textId="7A4806DE" w:rsidR="00E02F71" w:rsidRDefault="00000000">
      <w:pPr>
        <w:pStyle w:val="TOC1"/>
        <w:rPr>
          <w:rFonts w:asciiTheme="minorHAnsi" w:eastAsiaTheme="minorEastAsia" w:hAnsiTheme="minorHAnsi" w:cstheme="minorBidi"/>
          <w:b w:val="0"/>
          <w:noProof/>
          <w:szCs w:val="22"/>
          <w:lang w:eastAsia="en-NZ"/>
        </w:rPr>
      </w:pPr>
      <w:hyperlink w:anchor="_Toc84596473" w:history="1">
        <w:r w:rsidR="00E02F71" w:rsidRPr="00DE741B">
          <w:rPr>
            <w:rStyle w:val="Hyperlink"/>
            <w:noProof/>
          </w:rPr>
          <w:t>4</w:t>
        </w:r>
        <w:r w:rsidR="00E02F71">
          <w:rPr>
            <w:rFonts w:asciiTheme="minorHAnsi" w:eastAsiaTheme="minorEastAsia" w:hAnsiTheme="minorHAnsi" w:cstheme="minorBidi"/>
            <w:b w:val="0"/>
            <w:noProof/>
            <w:szCs w:val="22"/>
            <w:lang w:eastAsia="en-NZ"/>
          </w:rPr>
          <w:tab/>
        </w:r>
        <w:r w:rsidR="00E02F71" w:rsidRPr="00DE741B">
          <w:rPr>
            <w:rStyle w:val="Hyperlink"/>
            <w:noProof/>
          </w:rPr>
          <w:t>Results – river state</w:t>
        </w:r>
        <w:r w:rsidR="00E02F71">
          <w:rPr>
            <w:noProof/>
            <w:webHidden/>
          </w:rPr>
          <w:tab/>
        </w:r>
        <w:r w:rsidR="00E02F71">
          <w:rPr>
            <w:noProof/>
            <w:webHidden/>
          </w:rPr>
          <w:fldChar w:fldCharType="begin"/>
        </w:r>
        <w:r w:rsidR="00E02F71">
          <w:rPr>
            <w:noProof/>
            <w:webHidden/>
          </w:rPr>
          <w:instrText xml:space="preserve"> PAGEREF _Toc84596473 \h </w:instrText>
        </w:r>
        <w:r w:rsidR="00E02F71">
          <w:rPr>
            <w:noProof/>
            <w:webHidden/>
          </w:rPr>
        </w:r>
        <w:r w:rsidR="00E02F71">
          <w:rPr>
            <w:noProof/>
            <w:webHidden/>
          </w:rPr>
          <w:fldChar w:fldCharType="separate"/>
        </w:r>
        <w:r w:rsidR="005A78FC">
          <w:rPr>
            <w:noProof/>
            <w:webHidden/>
          </w:rPr>
          <w:t>34</w:t>
        </w:r>
        <w:r w:rsidR="00E02F71">
          <w:rPr>
            <w:noProof/>
            <w:webHidden/>
          </w:rPr>
          <w:fldChar w:fldCharType="end"/>
        </w:r>
      </w:hyperlink>
    </w:p>
    <w:p w14:paraId="40145F87" w14:textId="01796DAC" w:rsidR="00E02F71" w:rsidRDefault="00000000">
      <w:pPr>
        <w:pStyle w:val="TOC2"/>
        <w:tabs>
          <w:tab w:val="left" w:pos="1134"/>
        </w:tabs>
        <w:rPr>
          <w:rFonts w:asciiTheme="minorHAnsi" w:eastAsiaTheme="minorEastAsia" w:hAnsiTheme="minorHAnsi" w:cstheme="minorBidi"/>
          <w:noProof/>
          <w:szCs w:val="22"/>
          <w:lang w:eastAsia="en-NZ"/>
        </w:rPr>
      </w:pPr>
      <w:hyperlink w:anchor="_Toc84596474" w:history="1">
        <w:r w:rsidR="00E02F71" w:rsidRPr="00DE741B">
          <w:rPr>
            <w:rStyle w:val="Hyperlink"/>
            <w:noProof/>
          </w:rPr>
          <w:t>4.1</w:t>
        </w:r>
        <w:r w:rsidR="00E02F71">
          <w:rPr>
            <w:rFonts w:asciiTheme="minorHAnsi" w:eastAsiaTheme="minorEastAsia" w:hAnsiTheme="minorHAnsi" w:cstheme="minorBidi"/>
            <w:noProof/>
            <w:szCs w:val="22"/>
            <w:lang w:eastAsia="en-NZ"/>
          </w:rPr>
          <w:tab/>
        </w:r>
        <w:r w:rsidR="00E02F71" w:rsidRPr="00DE741B">
          <w:rPr>
            <w:rStyle w:val="Hyperlink"/>
            <w:noProof/>
          </w:rPr>
          <w:t>NOF grades</w:t>
        </w:r>
        <w:r w:rsidR="00E02F71">
          <w:rPr>
            <w:noProof/>
            <w:webHidden/>
          </w:rPr>
          <w:tab/>
        </w:r>
        <w:r w:rsidR="00E02F71">
          <w:rPr>
            <w:noProof/>
            <w:webHidden/>
          </w:rPr>
          <w:fldChar w:fldCharType="begin"/>
        </w:r>
        <w:r w:rsidR="00E02F71">
          <w:rPr>
            <w:noProof/>
            <w:webHidden/>
          </w:rPr>
          <w:instrText xml:space="preserve"> PAGEREF _Toc84596474 \h </w:instrText>
        </w:r>
        <w:r w:rsidR="00E02F71">
          <w:rPr>
            <w:noProof/>
            <w:webHidden/>
          </w:rPr>
        </w:r>
        <w:r w:rsidR="00E02F71">
          <w:rPr>
            <w:noProof/>
            <w:webHidden/>
          </w:rPr>
          <w:fldChar w:fldCharType="separate"/>
        </w:r>
        <w:r w:rsidR="005A78FC">
          <w:rPr>
            <w:noProof/>
            <w:webHidden/>
          </w:rPr>
          <w:t>38</w:t>
        </w:r>
        <w:r w:rsidR="00E02F71">
          <w:rPr>
            <w:noProof/>
            <w:webHidden/>
          </w:rPr>
          <w:fldChar w:fldCharType="end"/>
        </w:r>
      </w:hyperlink>
    </w:p>
    <w:p w14:paraId="68A183A6" w14:textId="4D89E935" w:rsidR="00E02F71" w:rsidRDefault="00000000">
      <w:pPr>
        <w:pStyle w:val="TOC2"/>
        <w:tabs>
          <w:tab w:val="left" w:pos="1134"/>
        </w:tabs>
        <w:rPr>
          <w:rFonts w:asciiTheme="minorHAnsi" w:eastAsiaTheme="minorEastAsia" w:hAnsiTheme="minorHAnsi" w:cstheme="minorBidi"/>
          <w:noProof/>
          <w:szCs w:val="22"/>
          <w:lang w:eastAsia="en-NZ"/>
        </w:rPr>
      </w:pPr>
      <w:hyperlink w:anchor="_Toc84596475" w:history="1">
        <w:r w:rsidR="00E02F71" w:rsidRPr="00DE741B">
          <w:rPr>
            <w:rStyle w:val="Hyperlink"/>
            <w:noProof/>
          </w:rPr>
          <w:t>4.2</w:t>
        </w:r>
        <w:r w:rsidR="00E02F71">
          <w:rPr>
            <w:rFonts w:asciiTheme="minorHAnsi" w:eastAsiaTheme="minorEastAsia" w:hAnsiTheme="minorHAnsi" w:cstheme="minorBidi"/>
            <w:noProof/>
            <w:szCs w:val="22"/>
            <w:lang w:eastAsia="en-NZ"/>
          </w:rPr>
          <w:tab/>
        </w:r>
        <w:r w:rsidR="00E02F71" w:rsidRPr="00DE741B">
          <w:rPr>
            <w:rStyle w:val="Hyperlink"/>
            <w:noProof/>
          </w:rPr>
          <w:t>Relationships between water quality state and catchment landcover</w:t>
        </w:r>
        <w:r w:rsidR="00E02F71">
          <w:rPr>
            <w:noProof/>
            <w:webHidden/>
          </w:rPr>
          <w:tab/>
        </w:r>
        <w:r w:rsidR="00E02F71">
          <w:rPr>
            <w:noProof/>
            <w:webHidden/>
          </w:rPr>
          <w:fldChar w:fldCharType="begin"/>
        </w:r>
        <w:r w:rsidR="00E02F71">
          <w:rPr>
            <w:noProof/>
            <w:webHidden/>
          </w:rPr>
          <w:instrText xml:space="preserve"> PAGEREF _Toc84596475 \h </w:instrText>
        </w:r>
        <w:r w:rsidR="00E02F71">
          <w:rPr>
            <w:noProof/>
            <w:webHidden/>
          </w:rPr>
        </w:r>
        <w:r w:rsidR="00E02F71">
          <w:rPr>
            <w:noProof/>
            <w:webHidden/>
          </w:rPr>
          <w:fldChar w:fldCharType="separate"/>
        </w:r>
        <w:r w:rsidR="005A78FC">
          <w:rPr>
            <w:noProof/>
            <w:webHidden/>
          </w:rPr>
          <w:t>42</w:t>
        </w:r>
        <w:r w:rsidR="00E02F71">
          <w:rPr>
            <w:noProof/>
            <w:webHidden/>
          </w:rPr>
          <w:fldChar w:fldCharType="end"/>
        </w:r>
      </w:hyperlink>
    </w:p>
    <w:p w14:paraId="17446DB2" w14:textId="0F6ADD2C" w:rsidR="00E02F71" w:rsidRDefault="00000000">
      <w:pPr>
        <w:pStyle w:val="TOC1"/>
        <w:rPr>
          <w:rFonts w:asciiTheme="minorHAnsi" w:eastAsiaTheme="minorEastAsia" w:hAnsiTheme="minorHAnsi" w:cstheme="minorBidi"/>
          <w:b w:val="0"/>
          <w:noProof/>
          <w:szCs w:val="22"/>
          <w:lang w:eastAsia="en-NZ"/>
        </w:rPr>
      </w:pPr>
      <w:hyperlink w:anchor="_Toc84596476" w:history="1">
        <w:r w:rsidR="00E02F71" w:rsidRPr="00DE741B">
          <w:rPr>
            <w:rStyle w:val="Hyperlink"/>
            <w:noProof/>
          </w:rPr>
          <w:t>5</w:t>
        </w:r>
        <w:r w:rsidR="00E02F71">
          <w:rPr>
            <w:rFonts w:asciiTheme="minorHAnsi" w:eastAsiaTheme="minorEastAsia" w:hAnsiTheme="minorHAnsi" w:cstheme="minorBidi"/>
            <w:b w:val="0"/>
            <w:noProof/>
            <w:szCs w:val="22"/>
            <w:lang w:eastAsia="en-NZ"/>
          </w:rPr>
          <w:tab/>
        </w:r>
        <w:r w:rsidR="00E02F71" w:rsidRPr="00DE741B">
          <w:rPr>
            <w:rStyle w:val="Hyperlink"/>
            <w:noProof/>
          </w:rPr>
          <w:t>Results – river trends</w:t>
        </w:r>
        <w:r w:rsidR="00E02F71">
          <w:rPr>
            <w:noProof/>
            <w:webHidden/>
          </w:rPr>
          <w:tab/>
        </w:r>
        <w:r w:rsidR="00E02F71">
          <w:rPr>
            <w:noProof/>
            <w:webHidden/>
          </w:rPr>
          <w:fldChar w:fldCharType="begin"/>
        </w:r>
        <w:r w:rsidR="00E02F71">
          <w:rPr>
            <w:noProof/>
            <w:webHidden/>
          </w:rPr>
          <w:instrText xml:space="preserve"> PAGEREF _Toc84596476 \h </w:instrText>
        </w:r>
        <w:r w:rsidR="00E02F71">
          <w:rPr>
            <w:noProof/>
            <w:webHidden/>
          </w:rPr>
        </w:r>
        <w:r w:rsidR="00E02F71">
          <w:rPr>
            <w:noProof/>
            <w:webHidden/>
          </w:rPr>
          <w:fldChar w:fldCharType="separate"/>
        </w:r>
        <w:r w:rsidR="005A78FC">
          <w:rPr>
            <w:noProof/>
            <w:webHidden/>
          </w:rPr>
          <w:t>43</w:t>
        </w:r>
        <w:r w:rsidR="00E02F71">
          <w:rPr>
            <w:noProof/>
            <w:webHidden/>
          </w:rPr>
          <w:fldChar w:fldCharType="end"/>
        </w:r>
      </w:hyperlink>
    </w:p>
    <w:p w14:paraId="3730F8D7" w14:textId="345B619F" w:rsidR="00E02F71" w:rsidRDefault="00000000">
      <w:pPr>
        <w:pStyle w:val="TOC2"/>
        <w:tabs>
          <w:tab w:val="left" w:pos="1134"/>
        </w:tabs>
        <w:rPr>
          <w:rFonts w:asciiTheme="minorHAnsi" w:eastAsiaTheme="minorEastAsia" w:hAnsiTheme="minorHAnsi" w:cstheme="minorBidi"/>
          <w:noProof/>
          <w:szCs w:val="22"/>
          <w:lang w:eastAsia="en-NZ"/>
        </w:rPr>
      </w:pPr>
      <w:hyperlink w:anchor="_Toc84596477" w:history="1">
        <w:r w:rsidR="00E02F71" w:rsidRPr="00DE741B">
          <w:rPr>
            <w:rStyle w:val="Hyperlink"/>
            <w:noProof/>
          </w:rPr>
          <w:t>5.1</w:t>
        </w:r>
        <w:r w:rsidR="00E02F71">
          <w:rPr>
            <w:rFonts w:asciiTheme="minorHAnsi" w:eastAsiaTheme="minorEastAsia" w:hAnsiTheme="minorHAnsi" w:cstheme="minorBidi"/>
            <w:noProof/>
            <w:szCs w:val="22"/>
            <w:lang w:eastAsia="en-NZ"/>
          </w:rPr>
          <w:tab/>
        </w:r>
        <w:r w:rsidR="00E02F71" w:rsidRPr="00DE741B">
          <w:rPr>
            <w:rStyle w:val="Hyperlink"/>
            <w:noProof/>
          </w:rPr>
          <w:t>Ten-year trends (2011-2020)</w:t>
        </w:r>
        <w:r w:rsidR="00E02F71">
          <w:rPr>
            <w:noProof/>
            <w:webHidden/>
          </w:rPr>
          <w:tab/>
        </w:r>
        <w:r w:rsidR="00E02F71">
          <w:rPr>
            <w:noProof/>
            <w:webHidden/>
          </w:rPr>
          <w:fldChar w:fldCharType="begin"/>
        </w:r>
        <w:r w:rsidR="00E02F71">
          <w:rPr>
            <w:noProof/>
            <w:webHidden/>
          </w:rPr>
          <w:instrText xml:space="preserve"> PAGEREF _Toc84596477 \h </w:instrText>
        </w:r>
        <w:r w:rsidR="00E02F71">
          <w:rPr>
            <w:noProof/>
            <w:webHidden/>
          </w:rPr>
        </w:r>
        <w:r w:rsidR="00E02F71">
          <w:rPr>
            <w:noProof/>
            <w:webHidden/>
          </w:rPr>
          <w:fldChar w:fldCharType="separate"/>
        </w:r>
        <w:r w:rsidR="005A78FC">
          <w:rPr>
            <w:noProof/>
            <w:webHidden/>
          </w:rPr>
          <w:t>43</w:t>
        </w:r>
        <w:r w:rsidR="00E02F71">
          <w:rPr>
            <w:noProof/>
            <w:webHidden/>
          </w:rPr>
          <w:fldChar w:fldCharType="end"/>
        </w:r>
      </w:hyperlink>
    </w:p>
    <w:p w14:paraId="6CC72C44" w14:textId="5A69E8A7" w:rsidR="00E02F71" w:rsidRDefault="00000000">
      <w:pPr>
        <w:pStyle w:val="TOC2"/>
        <w:tabs>
          <w:tab w:val="left" w:pos="1134"/>
        </w:tabs>
        <w:rPr>
          <w:rFonts w:asciiTheme="minorHAnsi" w:eastAsiaTheme="minorEastAsia" w:hAnsiTheme="minorHAnsi" w:cstheme="minorBidi"/>
          <w:noProof/>
          <w:szCs w:val="22"/>
          <w:lang w:eastAsia="en-NZ"/>
        </w:rPr>
      </w:pPr>
      <w:hyperlink w:anchor="_Toc84596478" w:history="1">
        <w:r w:rsidR="00E02F71" w:rsidRPr="00DE741B">
          <w:rPr>
            <w:rStyle w:val="Hyperlink"/>
            <w:noProof/>
          </w:rPr>
          <w:t>5.2</w:t>
        </w:r>
        <w:r w:rsidR="00E02F71">
          <w:rPr>
            <w:rFonts w:asciiTheme="minorHAnsi" w:eastAsiaTheme="minorEastAsia" w:hAnsiTheme="minorHAnsi" w:cstheme="minorBidi"/>
            <w:noProof/>
            <w:szCs w:val="22"/>
            <w:lang w:eastAsia="en-NZ"/>
          </w:rPr>
          <w:tab/>
        </w:r>
        <w:r w:rsidR="00E02F71" w:rsidRPr="00DE741B">
          <w:rPr>
            <w:rStyle w:val="Hyperlink"/>
            <w:noProof/>
          </w:rPr>
          <w:t>Twenty-year trends (2001-2020)</w:t>
        </w:r>
        <w:r w:rsidR="00E02F71">
          <w:rPr>
            <w:noProof/>
            <w:webHidden/>
          </w:rPr>
          <w:tab/>
        </w:r>
        <w:r w:rsidR="00E02F71">
          <w:rPr>
            <w:noProof/>
            <w:webHidden/>
          </w:rPr>
          <w:fldChar w:fldCharType="begin"/>
        </w:r>
        <w:r w:rsidR="00E02F71">
          <w:rPr>
            <w:noProof/>
            <w:webHidden/>
          </w:rPr>
          <w:instrText xml:space="preserve"> PAGEREF _Toc84596478 \h </w:instrText>
        </w:r>
        <w:r w:rsidR="00E02F71">
          <w:rPr>
            <w:noProof/>
            <w:webHidden/>
          </w:rPr>
        </w:r>
        <w:r w:rsidR="00E02F71">
          <w:rPr>
            <w:noProof/>
            <w:webHidden/>
          </w:rPr>
          <w:fldChar w:fldCharType="separate"/>
        </w:r>
        <w:r w:rsidR="005A78FC">
          <w:rPr>
            <w:noProof/>
            <w:webHidden/>
          </w:rPr>
          <w:t>49</w:t>
        </w:r>
        <w:r w:rsidR="00E02F71">
          <w:rPr>
            <w:noProof/>
            <w:webHidden/>
          </w:rPr>
          <w:fldChar w:fldCharType="end"/>
        </w:r>
      </w:hyperlink>
    </w:p>
    <w:p w14:paraId="2FFA1694" w14:textId="5BB19EFC" w:rsidR="00E02F71" w:rsidRDefault="00000000">
      <w:pPr>
        <w:pStyle w:val="TOC2"/>
        <w:tabs>
          <w:tab w:val="left" w:pos="1134"/>
        </w:tabs>
        <w:rPr>
          <w:rFonts w:asciiTheme="minorHAnsi" w:eastAsiaTheme="minorEastAsia" w:hAnsiTheme="minorHAnsi" w:cstheme="minorBidi"/>
          <w:noProof/>
          <w:szCs w:val="22"/>
          <w:lang w:eastAsia="en-NZ"/>
        </w:rPr>
      </w:pPr>
      <w:hyperlink w:anchor="_Toc84596479" w:history="1">
        <w:r w:rsidR="00E02F71" w:rsidRPr="00DE741B">
          <w:rPr>
            <w:rStyle w:val="Hyperlink"/>
            <w:noProof/>
          </w:rPr>
          <w:t>5.3</w:t>
        </w:r>
        <w:r w:rsidR="00E02F71">
          <w:rPr>
            <w:rFonts w:asciiTheme="minorHAnsi" w:eastAsiaTheme="minorEastAsia" w:hAnsiTheme="minorHAnsi" w:cstheme="minorBidi"/>
            <w:noProof/>
            <w:szCs w:val="22"/>
            <w:lang w:eastAsia="en-NZ"/>
          </w:rPr>
          <w:tab/>
        </w:r>
        <w:r w:rsidR="00E02F71" w:rsidRPr="00DE741B">
          <w:rPr>
            <w:rStyle w:val="Hyperlink"/>
            <w:noProof/>
          </w:rPr>
          <w:t>Thirty-year trends (1991-2020)</w:t>
        </w:r>
        <w:r w:rsidR="00E02F71">
          <w:rPr>
            <w:noProof/>
            <w:webHidden/>
          </w:rPr>
          <w:tab/>
        </w:r>
        <w:r w:rsidR="00E02F71">
          <w:rPr>
            <w:noProof/>
            <w:webHidden/>
          </w:rPr>
          <w:fldChar w:fldCharType="begin"/>
        </w:r>
        <w:r w:rsidR="00E02F71">
          <w:rPr>
            <w:noProof/>
            <w:webHidden/>
          </w:rPr>
          <w:instrText xml:space="preserve"> PAGEREF _Toc84596479 \h </w:instrText>
        </w:r>
        <w:r w:rsidR="00E02F71">
          <w:rPr>
            <w:noProof/>
            <w:webHidden/>
          </w:rPr>
        </w:r>
        <w:r w:rsidR="00E02F71">
          <w:rPr>
            <w:noProof/>
            <w:webHidden/>
          </w:rPr>
          <w:fldChar w:fldCharType="separate"/>
        </w:r>
        <w:r w:rsidR="005A78FC">
          <w:rPr>
            <w:noProof/>
            <w:webHidden/>
          </w:rPr>
          <w:t>55</w:t>
        </w:r>
        <w:r w:rsidR="00E02F71">
          <w:rPr>
            <w:noProof/>
            <w:webHidden/>
          </w:rPr>
          <w:fldChar w:fldCharType="end"/>
        </w:r>
      </w:hyperlink>
    </w:p>
    <w:p w14:paraId="2840F892" w14:textId="04042654" w:rsidR="00E02F71" w:rsidRDefault="00000000">
      <w:pPr>
        <w:pStyle w:val="TOC2"/>
        <w:tabs>
          <w:tab w:val="left" w:pos="1134"/>
        </w:tabs>
        <w:rPr>
          <w:rFonts w:asciiTheme="minorHAnsi" w:eastAsiaTheme="minorEastAsia" w:hAnsiTheme="minorHAnsi" w:cstheme="minorBidi"/>
          <w:noProof/>
          <w:szCs w:val="22"/>
          <w:lang w:eastAsia="en-NZ"/>
        </w:rPr>
      </w:pPr>
      <w:hyperlink w:anchor="_Toc84596480" w:history="1">
        <w:r w:rsidR="00E02F71" w:rsidRPr="00DE741B">
          <w:rPr>
            <w:rStyle w:val="Hyperlink"/>
            <w:noProof/>
          </w:rPr>
          <w:t>5.4</w:t>
        </w:r>
        <w:r w:rsidR="00E02F71">
          <w:rPr>
            <w:rFonts w:asciiTheme="minorHAnsi" w:eastAsiaTheme="minorEastAsia" w:hAnsiTheme="minorHAnsi" w:cstheme="minorBidi"/>
            <w:noProof/>
            <w:szCs w:val="22"/>
            <w:lang w:eastAsia="en-NZ"/>
          </w:rPr>
          <w:tab/>
        </w:r>
        <w:r w:rsidR="00E02F71" w:rsidRPr="00DE741B">
          <w:rPr>
            <w:rStyle w:val="Hyperlink"/>
            <w:noProof/>
          </w:rPr>
          <w:t>Comparisons of trend directions between 10-, 20- and 30-year periods</w:t>
        </w:r>
        <w:r w:rsidR="00E02F71">
          <w:rPr>
            <w:noProof/>
            <w:webHidden/>
          </w:rPr>
          <w:tab/>
        </w:r>
        <w:r w:rsidR="00E02F71">
          <w:rPr>
            <w:noProof/>
            <w:webHidden/>
          </w:rPr>
          <w:fldChar w:fldCharType="begin"/>
        </w:r>
        <w:r w:rsidR="00E02F71">
          <w:rPr>
            <w:noProof/>
            <w:webHidden/>
          </w:rPr>
          <w:instrText xml:space="preserve"> PAGEREF _Toc84596480 \h </w:instrText>
        </w:r>
        <w:r w:rsidR="00E02F71">
          <w:rPr>
            <w:noProof/>
            <w:webHidden/>
          </w:rPr>
        </w:r>
        <w:r w:rsidR="00E02F71">
          <w:rPr>
            <w:noProof/>
            <w:webHidden/>
          </w:rPr>
          <w:fldChar w:fldCharType="separate"/>
        </w:r>
        <w:r w:rsidR="005A78FC">
          <w:rPr>
            <w:noProof/>
            <w:webHidden/>
          </w:rPr>
          <w:t>61</w:t>
        </w:r>
        <w:r w:rsidR="00E02F71">
          <w:rPr>
            <w:noProof/>
            <w:webHidden/>
          </w:rPr>
          <w:fldChar w:fldCharType="end"/>
        </w:r>
      </w:hyperlink>
    </w:p>
    <w:p w14:paraId="5F8CB37B" w14:textId="44578AA7" w:rsidR="00E02F71" w:rsidRDefault="00000000">
      <w:pPr>
        <w:pStyle w:val="TOC2"/>
        <w:tabs>
          <w:tab w:val="left" w:pos="1134"/>
        </w:tabs>
        <w:rPr>
          <w:rFonts w:asciiTheme="minorHAnsi" w:eastAsiaTheme="minorEastAsia" w:hAnsiTheme="minorHAnsi" w:cstheme="minorBidi"/>
          <w:noProof/>
          <w:szCs w:val="22"/>
          <w:lang w:eastAsia="en-NZ"/>
        </w:rPr>
      </w:pPr>
      <w:hyperlink w:anchor="_Toc84596481" w:history="1">
        <w:r w:rsidR="00E02F71" w:rsidRPr="00DE741B">
          <w:rPr>
            <w:rStyle w:val="Hyperlink"/>
            <w:noProof/>
          </w:rPr>
          <w:t>5.5</w:t>
        </w:r>
        <w:r w:rsidR="00E02F71">
          <w:rPr>
            <w:rFonts w:asciiTheme="minorHAnsi" w:eastAsiaTheme="minorEastAsia" w:hAnsiTheme="minorHAnsi" w:cstheme="minorBidi"/>
            <w:noProof/>
            <w:szCs w:val="22"/>
            <w:lang w:eastAsia="en-NZ"/>
          </w:rPr>
          <w:tab/>
        </w:r>
        <w:r w:rsidR="00E02F71" w:rsidRPr="00DE741B">
          <w:rPr>
            <w:rStyle w:val="Hyperlink"/>
            <w:noProof/>
          </w:rPr>
          <w:t>Rolling ten-year trends</w:t>
        </w:r>
        <w:r w:rsidR="00E02F71">
          <w:rPr>
            <w:noProof/>
            <w:webHidden/>
          </w:rPr>
          <w:tab/>
        </w:r>
        <w:r w:rsidR="00E02F71">
          <w:rPr>
            <w:noProof/>
            <w:webHidden/>
          </w:rPr>
          <w:fldChar w:fldCharType="begin"/>
        </w:r>
        <w:r w:rsidR="00E02F71">
          <w:rPr>
            <w:noProof/>
            <w:webHidden/>
          </w:rPr>
          <w:instrText xml:space="preserve"> PAGEREF _Toc84596481 \h </w:instrText>
        </w:r>
        <w:r w:rsidR="00E02F71">
          <w:rPr>
            <w:noProof/>
            <w:webHidden/>
          </w:rPr>
        </w:r>
        <w:r w:rsidR="00E02F71">
          <w:rPr>
            <w:noProof/>
            <w:webHidden/>
          </w:rPr>
          <w:fldChar w:fldCharType="separate"/>
        </w:r>
        <w:r w:rsidR="005A78FC">
          <w:rPr>
            <w:noProof/>
            <w:webHidden/>
          </w:rPr>
          <w:t>62</w:t>
        </w:r>
        <w:r w:rsidR="00E02F71">
          <w:rPr>
            <w:noProof/>
            <w:webHidden/>
          </w:rPr>
          <w:fldChar w:fldCharType="end"/>
        </w:r>
      </w:hyperlink>
    </w:p>
    <w:p w14:paraId="33CE6999" w14:textId="58E7EE11" w:rsidR="00E02F71" w:rsidRDefault="00000000">
      <w:pPr>
        <w:pStyle w:val="TOC1"/>
        <w:rPr>
          <w:rFonts w:asciiTheme="minorHAnsi" w:eastAsiaTheme="minorEastAsia" w:hAnsiTheme="minorHAnsi" w:cstheme="minorBidi"/>
          <w:b w:val="0"/>
          <w:noProof/>
          <w:szCs w:val="22"/>
          <w:lang w:eastAsia="en-NZ"/>
        </w:rPr>
      </w:pPr>
      <w:hyperlink w:anchor="_Toc84596482" w:history="1">
        <w:r w:rsidR="00E02F71" w:rsidRPr="00DE741B">
          <w:rPr>
            <w:rStyle w:val="Hyperlink"/>
            <w:noProof/>
          </w:rPr>
          <w:t>6</w:t>
        </w:r>
        <w:r w:rsidR="00E02F71">
          <w:rPr>
            <w:rFonts w:asciiTheme="minorHAnsi" w:eastAsiaTheme="minorEastAsia" w:hAnsiTheme="minorHAnsi" w:cstheme="minorBidi"/>
            <w:b w:val="0"/>
            <w:noProof/>
            <w:szCs w:val="22"/>
            <w:lang w:eastAsia="en-NZ"/>
          </w:rPr>
          <w:tab/>
        </w:r>
        <w:r w:rsidR="00E02F71" w:rsidRPr="00DE741B">
          <w:rPr>
            <w:rStyle w:val="Hyperlink"/>
            <w:noProof/>
          </w:rPr>
          <w:t>Discussion</w:t>
        </w:r>
        <w:r w:rsidR="00E02F71">
          <w:rPr>
            <w:noProof/>
            <w:webHidden/>
          </w:rPr>
          <w:tab/>
        </w:r>
        <w:r w:rsidR="00E02F71">
          <w:rPr>
            <w:noProof/>
            <w:webHidden/>
          </w:rPr>
          <w:fldChar w:fldCharType="begin"/>
        </w:r>
        <w:r w:rsidR="00E02F71">
          <w:rPr>
            <w:noProof/>
            <w:webHidden/>
          </w:rPr>
          <w:instrText xml:space="preserve"> PAGEREF _Toc84596482 \h </w:instrText>
        </w:r>
        <w:r w:rsidR="00E02F71">
          <w:rPr>
            <w:noProof/>
            <w:webHidden/>
          </w:rPr>
        </w:r>
        <w:r w:rsidR="00E02F71">
          <w:rPr>
            <w:noProof/>
            <w:webHidden/>
          </w:rPr>
          <w:fldChar w:fldCharType="separate"/>
        </w:r>
        <w:r w:rsidR="005A78FC">
          <w:rPr>
            <w:noProof/>
            <w:webHidden/>
          </w:rPr>
          <w:t>67</w:t>
        </w:r>
        <w:r w:rsidR="00E02F71">
          <w:rPr>
            <w:noProof/>
            <w:webHidden/>
          </w:rPr>
          <w:fldChar w:fldCharType="end"/>
        </w:r>
      </w:hyperlink>
    </w:p>
    <w:p w14:paraId="10B5EC59" w14:textId="55B5BED0" w:rsidR="00E02F71" w:rsidRDefault="00000000">
      <w:pPr>
        <w:pStyle w:val="TOC1"/>
        <w:rPr>
          <w:rFonts w:asciiTheme="minorHAnsi" w:eastAsiaTheme="minorEastAsia" w:hAnsiTheme="minorHAnsi" w:cstheme="minorBidi"/>
          <w:b w:val="0"/>
          <w:noProof/>
          <w:szCs w:val="22"/>
          <w:lang w:eastAsia="en-NZ"/>
        </w:rPr>
      </w:pPr>
      <w:hyperlink w:anchor="_Toc84596483" w:history="1">
        <w:r w:rsidR="00E02F71" w:rsidRPr="00DE741B">
          <w:rPr>
            <w:rStyle w:val="Hyperlink"/>
            <w:noProof/>
          </w:rPr>
          <w:t>7</w:t>
        </w:r>
        <w:r w:rsidR="00E02F71">
          <w:rPr>
            <w:rFonts w:asciiTheme="minorHAnsi" w:eastAsiaTheme="minorEastAsia" w:hAnsiTheme="minorHAnsi" w:cstheme="minorBidi"/>
            <w:b w:val="0"/>
            <w:noProof/>
            <w:szCs w:val="22"/>
            <w:lang w:eastAsia="en-NZ"/>
          </w:rPr>
          <w:tab/>
        </w:r>
        <w:r w:rsidR="00E02F71" w:rsidRPr="00DE741B">
          <w:rPr>
            <w:rStyle w:val="Hyperlink"/>
            <w:noProof/>
          </w:rPr>
          <w:t>Acknowledgements</w:t>
        </w:r>
        <w:r w:rsidR="00E02F71">
          <w:rPr>
            <w:noProof/>
            <w:webHidden/>
          </w:rPr>
          <w:tab/>
        </w:r>
        <w:r w:rsidR="00E02F71">
          <w:rPr>
            <w:noProof/>
            <w:webHidden/>
          </w:rPr>
          <w:fldChar w:fldCharType="begin"/>
        </w:r>
        <w:r w:rsidR="00E02F71">
          <w:rPr>
            <w:noProof/>
            <w:webHidden/>
          </w:rPr>
          <w:instrText xml:space="preserve"> PAGEREF _Toc84596483 \h </w:instrText>
        </w:r>
        <w:r w:rsidR="00E02F71">
          <w:rPr>
            <w:noProof/>
            <w:webHidden/>
          </w:rPr>
        </w:r>
        <w:r w:rsidR="00E02F71">
          <w:rPr>
            <w:noProof/>
            <w:webHidden/>
          </w:rPr>
          <w:fldChar w:fldCharType="separate"/>
        </w:r>
        <w:r w:rsidR="005A78FC">
          <w:rPr>
            <w:noProof/>
            <w:webHidden/>
          </w:rPr>
          <w:t>69</w:t>
        </w:r>
        <w:r w:rsidR="00E02F71">
          <w:rPr>
            <w:noProof/>
            <w:webHidden/>
          </w:rPr>
          <w:fldChar w:fldCharType="end"/>
        </w:r>
      </w:hyperlink>
    </w:p>
    <w:p w14:paraId="2E38DD09" w14:textId="3C9F8DCD" w:rsidR="00E02F71" w:rsidRDefault="00000000">
      <w:pPr>
        <w:pStyle w:val="TOC1"/>
        <w:rPr>
          <w:rFonts w:asciiTheme="minorHAnsi" w:eastAsiaTheme="minorEastAsia" w:hAnsiTheme="minorHAnsi" w:cstheme="minorBidi"/>
          <w:b w:val="0"/>
          <w:noProof/>
          <w:szCs w:val="22"/>
          <w:lang w:eastAsia="en-NZ"/>
        </w:rPr>
      </w:pPr>
      <w:hyperlink w:anchor="_Toc84596484" w:history="1">
        <w:r w:rsidR="00E02F71" w:rsidRPr="00DE741B">
          <w:rPr>
            <w:rStyle w:val="Hyperlink"/>
            <w:noProof/>
          </w:rPr>
          <w:t>8</w:t>
        </w:r>
        <w:r w:rsidR="00E02F71">
          <w:rPr>
            <w:rFonts w:asciiTheme="minorHAnsi" w:eastAsiaTheme="minorEastAsia" w:hAnsiTheme="minorHAnsi" w:cstheme="minorBidi"/>
            <w:b w:val="0"/>
            <w:noProof/>
            <w:szCs w:val="22"/>
            <w:lang w:eastAsia="en-NZ"/>
          </w:rPr>
          <w:tab/>
        </w:r>
        <w:r w:rsidR="00E02F71" w:rsidRPr="00DE741B">
          <w:rPr>
            <w:rStyle w:val="Hyperlink"/>
            <w:noProof/>
          </w:rPr>
          <w:t>Glossary of abbreviations and terms</w:t>
        </w:r>
        <w:r w:rsidR="00E02F71">
          <w:rPr>
            <w:noProof/>
            <w:webHidden/>
          </w:rPr>
          <w:tab/>
        </w:r>
        <w:r w:rsidR="00E02F71">
          <w:rPr>
            <w:noProof/>
            <w:webHidden/>
          </w:rPr>
          <w:fldChar w:fldCharType="begin"/>
        </w:r>
        <w:r w:rsidR="00E02F71">
          <w:rPr>
            <w:noProof/>
            <w:webHidden/>
          </w:rPr>
          <w:instrText xml:space="preserve"> PAGEREF _Toc84596484 \h </w:instrText>
        </w:r>
        <w:r w:rsidR="00E02F71">
          <w:rPr>
            <w:noProof/>
            <w:webHidden/>
          </w:rPr>
        </w:r>
        <w:r w:rsidR="00E02F71">
          <w:rPr>
            <w:noProof/>
            <w:webHidden/>
          </w:rPr>
          <w:fldChar w:fldCharType="separate"/>
        </w:r>
        <w:r w:rsidR="005A78FC">
          <w:rPr>
            <w:noProof/>
            <w:webHidden/>
          </w:rPr>
          <w:t>70</w:t>
        </w:r>
        <w:r w:rsidR="00E02F71">
          <w:rPr>
            <w:noProof/>
            <w:webHidden/>
          </w:rPr>
          <w:fldChar w:fldCharType="end"/>
        </w:r>
      </w:hyperlink>
    </w:p>
    <w:p w14:paraId="56847FC7" w14:textId="055FB71F" w:rsidR="00E02F71" w:rsidRDefault="00000000">
      <w:pPr>
        <w:pStyle w:val="TOC1"/>
        <w:rPr>
          <w:rFonts w:asciiTheme="minorHAnsi" w:eastAsiaTheme="minorEastAsia" w:hAnsiTheme="minorHAnsi" w:cstheme="minorBidi"/>
          <w:b w:val="0"/>
          <w:noProof/>
          <w:szCs w:val="22"/>
          <w:lang w:eastAsia="en-NZ"/>
        </w:rPr>
      </w:pPr>
      <w:hyperlink w:anchor="_Toc84596485" w:history="1">
        <w:r w:rsidR="00E02F71" w:rsidRPr="00DE741B">
          <w:rPr>
            <w:rStyle w:val="Hyperlink"/>
            <w:noProof/>
          </w:rPr>
          <w:t>9</w:t>
        </w:r>
        <w:r w:rsidR="00E02F71">
          <w:rPr>
            <w:rFonts w:asciiTheme="minorHAnsi" w:eastAsiaTheme="minorEastAsia" w:hAnsiTheme="minorHAnsi" w:cstheme="minorBidi"/>
            <w:b w:val="0"/>
            <w:noProof/>
            <w:szCs w:val="22"/>
            <w:lang w:eastAsia="en-NZ"/>
          </w:rPr>
          <w:tab/>
        </w:r>
        <w:r w:rsidR="00E02F71" w:rsidRPr="00DE741B">
          <w:rPr>
            <w:rStyle w:val="Hyperlink"/>
            <w:noProof/>
          </w:rPr>
          <w:t>References</w:t>
        </w:r>
        <w:r w:rsidR="00E02F71">
          <w:rPr>
            <w:noProof/>
            <w:webHidden/>
          </w:rPr>
          <w:tab/>
        </w:r>
        <w:r w:rsidR="00E02F71">
          <w:rPr>
            <w:noProof/>
            <w:webHidden/>
          </w:rPr>
          <w:fldChar w:fldCharType="begin"/>
        </w:r>
        <w:r w:rsidR="00E02F71">
          <w:rPr>
            <w:noProof/>
            <w:webHidden/>
          </w:rPr>
          <w:instrText xml:space="preserve"> PAGEREF _Toc84596485 \h </w:instrText>
        </w:r>
        <w:r w:rsidR="00E02F71">
          <w:rPr>
            <w:noProof/>
            <w:webHidden/>
          </w:rPr>
        </w:r>
        <w:r w:rsidR="00E02F71">
          <w:rPr>
            <w:noProof/>
            <w:webHidden/>
          </w:rPr>
          <w:fldChar w:fldCharType="separate"/>
        </w:r>
        <w:r w:rsidR="005A78FC">
          <w:rPr>
            <w:noProof/>
            <w:webHidden/>
          </w:rPr>
          <w:t>71</w:t>
        </w:r>
        <w:r w:rsidR="00E02F71">
          <w:rPr>
            <w:noProof/>
            <w:webHidden/>
          </w:rPr>
          <w:fldChar w:fldCharType="end"/>
        </w:r>
      </w:hyperlink>
    </w:p>
    <w:p w14:paraId="4625A6ED" w14:textId="3426E982" w:rsidR="000B7138" w:rsidRPr="00BD36A9" w:rsidRDefault="00BD2133" w:rsidP="000B7138">
      <w:r w:rsidRPr="00BD36A9">
        <w:fldChar w:fldCharType="end"/>
      </w:r>
      <w:bookmarkEnd w:id="16"/>
    </w:p>
    <w:p w14:paraId="602A04D4" w14:textId="77777777" w:rsidR="000B7138" w:rsidRPr="00BD36A9" w:rsidRDefault="000B7138" w:rsidP="000B7138">
      <w:pPr>
        <w:pStyle w:val="zTablesfiguresHeading"/>
      </w:pPr>
      <w:bookmarkStart w:id="17" w:name="TOTHeading"/>
      <w:r w:rsidRPr="00BD36A9">
        <w:lastRenderedPageBreak/>
        <w:t>Tables</w:t>
      </w:r>
    </w:p>
    <w:bookmarkStart w:id="18" w:name="ToT"/>
    <w:bookmarkEnd w:id="17"/>
    <w:p w14:paraId="0808198D" w14:textId="5DA7CD77" w:rsidR="00E02F71" w:rsidRDefault="00BD2133">
      <w:pPr>
        <w:pStyle w:val="TableofFigures"/>
        <w:rPr>
          <w:rFonts w:asciiTheme="minorHAnsi" w:eastAsiaTheme="minorEastAsia" w:hAnsiTheme="minorHAnsi" w:cstheme="minorBidi"/>
          <w:noProof/>
          <w:szCs w:val="22"/>
          <w:lang w:eastAsia="en-NZ"/>
        </w:rPr>
      </w:pPr>
      <w:r w:rsidRPr="00BD36A9">
        <w:fldChar w:fldCharType="begin"/>
      </w:r>
      <w:r w:rsidR="002036EF" w:rsidRPr="00BD36A9">
        <w:instrText xml:space="preserve"> TOC \h \z \c "</w:instrText>
      </w:r>
      <w:r w:rsidR="000C4D97" w:rsidRPr="00BD36A9">
        <w:instrText>Table</w:instrText>
      </w:r>
      <w:r w:rsidR="002036EF" w:rsidRPr="00BD36A9">
        <w:instrText xml:space="preserve">" </w:instrText>
      </w:r>
      <w:r w:rsidRPr="00BD36A9">
        <w:fldChar w:fldCharType="separate"/>
      </w:r>
      <w:hyperlink w:anchor="_Toc84596486" w:history="1">
        <w:r w:rsidR="00E02F71" w:rsidRPr="00A32CC5">
          <w:rPr>
            <w:rStyle w:val="Hyperlink"/>
            <w:noProof/>
          </w:rPr>
          <w:t>Table 1:</w:t>
        </w:r>
        <w:r w:rsidR="00E02F71">
          <w:rPr>
            <w:rFonts w:asciiTheme="minorHAnsi" w:eastAsiaTheme="minorEastAsia" w:hAnsiTheme="minorHAnsi" w:cstheme="minorBidi"/>
            <w:noProof/>
            <w:szCs w:val="22"/>
            <w:lang w:eastAsia="en-NZ"/>
          </w:rPr>
          <w:tab/>
        </w:r>
        <w:r w:rsidR="00E02F71" w:rsidRPr="00A32CC5">
          <w:rPr>
            <w:rStyle w:val="Hyperlink"/>
            <w:noProof/>
          </w:rPr>
          <w:t>Trends in river water quality variables according to proportion of decreasing trends (P</w:t>
        </w:r>
        <w:r w:rsidR="00E02F71" w:rsidRPr="00A32CC5">
          <w:rPr>
            <w:rStyle w:val="Hyperlink"/>
            <w:noProof/>
            <w:vertAlign w:val="subscript"/>
          </w:rPr>
          <w:t>d</w:t>
        </w:r>
        <w:r w:rsidR="00E02F71" w:rsidRPr="00A32CC5">
          <w:rPr>
            <w:rStyle w:val="Hyperlink"/>
            <w:noProof/>
          </w:rPr>
          <w:t>).</w:t>
        </w:r>
        <w:r w:rsidR="00E02F71">
          <w:rPr>
            <w:noProof/>
            <w:webHidden/>
          </w:rPr>
          <w:tab/>
        </w:r>
        <w:r w:rsidR="00E02F71">
          <w:rPr>
            <w:noProof/>
            <w:webHidden/>
          </w:rPr>
          <w:fldChar w:fldCharType="begin"/>
        </w:r>
        <w:r w:rsidR="00E02F71">
          <w:rPr>
            <w:noProof/>
            <w:webHidden/>
          </w:rPr>
          <w:instrText xml:space="preserve"> PAGEREF _Toc84596486 \h </w:instrText>
        </w:r>
        <w:r w:rsidR="00E02F71">
          <w:rPr>
            <w:noProof/>
            <w:webHidden/>
          </w:rPr>
        </w:r>
        <w:r w:rsidR="00E02F71">
          <w:rPr>
            <w:noProof/>
            <w:webHidden/>
          </w:rPr>
          <w:fldChar w:fldCharType="separate"/>
        </w:r>
        <w:r w:rsidR="005A78FC">
          <w:rPr>
            <w:noProof/>
            <w:webHidden/>
          </w:rPr>
          <w:t>9</w:t>
        </w:r>
        <w:r w:rsidR="00E02F71">
          <w:rPr>
            <w:noProof/>
            <w:webHidden/>
          </w:rPr>
          <w:fldChar w:fldCharType="end"/>
        </w:r>
      </w:hyperlink>
    </w:p>
    <w:p w14:paraId="39C8EA4C" w14:textId="62DD59F9" w:rsidR="00E02F71" w:rsidRDefault="00000000">
      <w:pPr>
        <w:pStyle w:val="TableofFigures"/>
        <w:rPr>
          <w:rFonts w:asciiTheme="minorHAnsi" w:eastAsiaTheme="minorEastAsia" w:hAnsiTheme="minorHAnsi" w:cstheme="minorBidi"/>
          <w:noProof/>
          <w:szCs w:val="22"/>
          <w:lang w:eastAsia="en-NZ"/>
        </w:rPr>
      </w:pPr>
      <w:hyperlink w:anchor="_Toc84596487" w:history="1">
        <w:r w:rsidR="00E02F71" w:rsidRPr="00A32CC5">
          <w:rPr>
            <w:rStyle w:val="Hyperlink"/>
            <w:noProof/>
          </w:rPr>
          <w:t>Table 2-1:</w:t>
        </w:r>
        <w:r w:rsidR="00E02F71">
          <w:rPr>
            <w:rFonts w:asciiTheme="minorHAnsi" w:eastAsiaTheme="minorEastAsia" w:hAnsiTheme="minorHAnsi" w:cstheme="minorBidi"/>
            <w:noProof/>
            <w:szCs w:val="22"/>
            <w:lang w:eastAsia="en-NZ"/>
          </w:rPr>
          <w:tab/>
        </w:r>
        <w:r w:rsidR="00E02F71" w:rsidRPr="00A32CC5">
          <w:rPr>
            <w:rStyle w:val="Hyperlink"/>
            <w:noProof/>
          </w:rPr>
          <w:t>River water quality variables included in this study.</w:t>
        </w:r>
        <w:r w:rsidR="00E02F71">
          <w:rPr>
            <w:noProof/>
            <w:webHidden/>
          </w:rPr>
          <w:tab/>
        </w:r>
        <w:r w:rsidR="00E02F71">
          <w:rPr>
            <w:noProof/>
            <w:webHidden/>
          </w:rPr>
          <w:fldChar w:fldCharType="begin"/>
        </w:r>
        <w:r w:rsidR="00E02F71">
          <w:rPr>
            <w:noProof/>
            <w:webHidden/>
          </w:rPr>
          <w:instrText xml:space="preserve"> PAGEREF _Toc84596487 \h </w:instrText>
        </w:r>
        <w:r w:rsidR="00E02F71">
          <w:rPr>
            <w:noProof/>
            <w:webHidden/>
          </w:rPr>
        </w:r>
        <w:r w:rsidR="00E02F71">
          <w:rPr>
            <w:noProof/>
            <w:webHidden/>
          </w:rPr>
          <w:fldChar w:fldCharType="separate"/>
        </w:r>
        <w:r w:rsidR="005A78FC">
          <w:rPr>
            <w:noProof/>
            <w:webHidden/>
          </w:rPr>
          <w:t>12</w:t>
        </w:r>
        <w:r w:rsidR="00E02F71">
          <w:rPr>
            <w:noProof/>
            <w:webHidden/>
          </w:rPr>
          <w:fldChar w:fldCharType="end"/>
        </w:r>
      </w:hyperlink>
    </w:p>
    <w:p w14:paraId="6BD148AA" w14:textId="64E4408A" w:rsidR="00E02F71" w:rsidRDefault="00000000">
      <w:pPr>
        <w:pStyle w:val="TableofFigures"/>
        <w:rPr>
          <w:rFonts w:asciiTheme="minorHAnsi" w:eastAsiaTheme="minorEastAsia" w:hAnsiTheme="minorHAnsi" w:cstheme="minorBidi"/>
          <w:noProof/>
          <w:szCs w:val="22"/>
          <w:lang w:eastAsia="en-NZ"/>
        </w:rPr>
      </w:pPr>
      <w:hyperlink w:anchor="_Toc84596488" w:history="1">
        <w:r w:rsidR="00E02F71" w:rsidRPr="00A32CC5">
          <w:rPr>
            <w:rStyle w:val="Hyperlink"/>
            <w:noProof/>
          </w:rPr>
          <w:t>Table 2-2:</w:t>
        </w:r>
        <w:r w:rsidR="00E02F71">
          <w:rPr>
            <w:rFonts w:asciiTheme="minorHAnsi" w:eastAsiaTheme="minorEastAsia" w:hAnsiTheme="minorHAnsi" w:cstheme="minorBidi"/>
            <w:noProof/>
            <w:szCs w:val="22"/>
            <w:lang w:eastAsia="en-NZ"/>
          </w:rPr>
          <w:tab/>
        </w:r>
        <w:r w:rsidR="00E02F71" w:rsidRPr="00A32CC5">
          <w:rPr>
            <w:rStyle w:val="Hyperlink"/>
            <w:noProof/>
          </w:rPr>
          <w:t>Measurement procedures for water quality variables. MCI procedures are from Stark et al. (2001).</w:t>
        </w:r>
        <w:r w:rsidR="00E02F71">
          <w:rPr>
            <w:noProof/>
            <w:webHidden/>
          </w:rPr>
          <w:tab/>
        </w:r>
        <w:r w:rsidR="00E02F71">
          <w:rPr>
            <w:noProof/>
            <w:webHidden/>
          </w:rPr>
          <w:fldChar w:fldCharType="begin"/>
        </w:r>
        <w:r w:rsidR="00E02F71">
          <w:rPr>
            <w:noProof/>
            <w:webHidden/>
          </w:rPr>
          <w:instrText xml:space="preserve"> PAGEREF _Toc84596488 \h </w:instrText>
        </w:r>
        <w:r w:rsidR="00E02F71">
          <w:rPr>
            <w:noProof/>
            <w:webHidden/>
          </w:rPr>
        </w:r>
        <w:r w:rsidR="00E02F71">
          <w:rPr>
            <w:noProof/>
            <w:webHidden/>
          </w:rPr>
          <w:fldChar w:fldCharType="separate"/>
        </w:r>
        <w:r w:rsidR="005A78FC">
          <w:rPr>
            <w:noProof/>
            <w:webHidden/>
          </w:rPr>
          <w:t>16</w:t>
        </w:r>
        <w:r w:rsidR="00E02F71">
          <w:rPr>
            <w:noProof/>
            <w:webHidden/>
          </w:rPr>
          <w:fldChar w:fldCharType="end"/>
        </w:r>
      </w:hyperlink>
    </w:p>
    <w:p w14:paraId="56DD808B" w14:textId="6ED71F79" w:rsidR="00E02F71" w:rsidRDefault="00000000">
      <w:pPr>
        <w:pStyle w:val="TableofFigures"/>
        <w:rPr>
          <w:rFonts w:asciiTheme="minorHAnsi" w:eastAsiaTheme="minorEastAsia" w:hAnsiTheme="minorHAnsi" w:cstheme="minorBidi"/>
          <w:noProof/>
          <w:szCs w:val="22"/>
          <w:lang w:eastAsia="en-NZ"/>
        </w:rPr>
      </w:pPr>
      <w:hyperlink w:anchor="_Toc84596489" w:history="1">
        <w:r w:rsidR="00E02F71" w:rsidRPr="00A32CC5">
          <w:rPr>
            <w:rStyle w:val="Hyperlink"/>
            <w:noProof/>
          </w:rPr>
          <w:t>Table 3-1:</w:t>
        </w:r>
        <w:r w:rsidR="00E02F71">
          <w:rPr>
            <w:rFonts w:asciiTheme="minorHAnsi" w:eastAsiaTheme="minorEastAsia" w:hAnsiTheme="minorHAnsi" w:cstheme="minorBidi"/>
            <w:noProof/>
            <w:szCs w:val="22"/>
            <w:lang w:eastAsia="en-NZ"/>
          </w:rPr>
          <w:tab/>
        </w:r>
        <w:r w:rsidR="00E02F71" w:rsidRPr="00A32CC5">
          <w:rPr>
            <w:rStyle w:val="Hyperlink"/>
            <w:noProof/>
          </w:rPr>
          <w:t>Details of the NOF attributes used to grade the state of the river monitoring sites.</w:t>
        </w:r>
        <w:r w:rsidR="00E02F71">
          <w:rPr>
            <w:noProof/>
            <w:webHidden/>
          </w:rPr>
          <w:tab/>
        </w:r>
        <w:r w:rsidR="00E02F71">
          <w:rPr>
            <w:noProof/>
            <w:webHidden/>
          </w:rPr>
          <w:fldChar w:fldCharType="begin"/>
        </w:r>
        <w:r w:rsidR="00E02F71">
          <w:rPr>
            <w:noProof/>
            <w:webHidden/>
          </w:rPr>
          <w:instrText xml:space="preserve"> PAGEREF _Toc84596489 \h </w:instrText>
        </w:r>
        <w:r w:rsidR="00E02F71">
          <w:rPr>
            <w:noProof/>
            <w:webHidden/>
          </w:rPr>
        </w:r>
        <w:r w:rsidR="00E02F71">
          <w:rPr>
            <w:noProof/>
            <w:webHidden/>
          </w:rPr>
          <w:fldChar w:fldCharType="separate"/>
        </w:r>
        <w:r w:rsidR="005A78FC">
          <w:rPr>
            <w:noProof/>
            <w:webHidden/>
          </w:rPr>
          <w:t>20</w:t>
        </w:r>
        <w:r w:rsidR="00E02F71">
          <w:rPr>
            <w:noProof/>
            <w:webHidden/>
          </w:rPr>
          <w:fldChar w:fldCharType="end"/>
        </w:r>
      </w:hyperlink>
    </w:p>
    <w:p w14:paraId="0A9925CC" w14:textId="0E9D4331" w:rsidR="00E02F71" w:rsidRDefault="00000000">
      <w:pPr>
        <w:pStyle w:val="TableofFigures"/>
        <w:rPr>
          <w:rFonts w:asciiTheme="minorHAnsi" w:eastAsiaTheme="minorEastAsia" w:hAnsiTheme="minorHAnsi" w:cstheme="minorBidi"/>
          <w:noProof/>
          <w:szCs w:val="22"/>
          <w:lang w:eastAsia="en-NZ"/>
        </w:rPr>
      </w:pPr>
      <w:hyperlink w:anchor="_Toc84596490" w:history="1">
        <w:r w:rsidR="00E02F71" w:rsidRPr="00A32CC5">
          <w:rPr>
            <w:rStyle w:val="Hyperlink"/>
            <w:noProof/>
          </w:rPr>
          <w:t>Table 3</w:t>
        </w:r>
        <w:r w:rsidR="00E02F71" w:rsidRPr="00A32CC5">
          <w:rPr>
            <w:rStyle w:val="Hyperlink"/>
            <w:noProof/>
          </w:rPr>
          <w:noBreakHyphen/>
          <w:t>2:</w:t>
        </w:r>
        <w:r w:rsidR="00E02F71">
          <w:rPr>
            <w:rFonts w:asciiTheme="minorHAnsi" w:eastAsiaTheme="minorEastAsia" w:hAnsiTheme="minorHAnsi" w:cstheme="minorBidi"/>
            <w:noProof/>
            <w:szCs w:val="22"/>
            <w:lang w:eastAsia="en-NZ"/>
          </w:rPr>
          <w:tab/>
        </w:r>
        <w:r w:rsidR="00E02F71" w:rsidRPr="00A32CC5">
          <w:rPr>
            <w:rStyle w:val="Hyperlink"/>
            <w:noProof/>
          </w:rPr>
          <w:t>Level of confidence categories used to convey the confidence that the trend direction was decreasing.</w:t>
        </w:r>
        <w:r w:rsidR="00E02F71">
          <w:rPr>
            <w:noProof/>
            <w:webHidden/>
          </w:rPr>
          <w:tab/>
        </w:r>
        <w:r w:rsidR="00E02F71">
          <w:rPr>
            <w:noProof/>
            <w:webHidden/>
          </w:rPr>
          <w:fldChar w:fldCharType="begin"/>
        </w:r>
        <w:r w:rsidR="00E02F71">
          <w:rPr>
            <w:noProof/>
            <w:webHidden/>
          </w:rPr>
          <w:instrText xml:space="preserve"> PAGEREF _Toc84596490 \h </w:instrText>
        </w:r>
        <w:r w:rsidR="00E02F71">
          <w:rPr>
            <w:noProof/>
            <w:webHidden/>
          </w:rPr>
        </w:r>
        <w:r w:rsidR="00E02F71">
          <w:rPr>
            <w:noProof/>
            <w:webHidden/>
          </w:rPr>
          <w:fldChar w:fldCharType="separate"/>
        </w:r>
        <w:r w:rsidR="005A78FC">
          <w:rPr>
            <w:noProof/>
            <w:webHidden/>
          </w:rPr>
          <w:t>31</w:t>
        </w:r>
        <w:r w:rsidR="00E02F71">
          <w:rPr>
            <w:noProof/>
            <w:webHidden/>
          </w:rPr>
          <w:fldChar w:fldCharType="end"/>
        </w:r>
      </w:hyperlink>
    </w:p>
    <w:p w14:paraId="304BB9A9" w14:textId="7F590847" w:rsidR="00E02F71" w:rsidRDefault="00000000">
      <w:pPr>
        <w:pStyle w:val="TableofFigures"/>
        <w:rPr>
          <w:rFonts w:asciiTheme="minorHAnsi" w:eastAsiaTheme="minorEastAsia" w:hAnsiTheme="minorHAnsi" w:cstheme="minorBidi"/>
          <w:noProof/>
          <w:szCs w:val="22"/>
          <w:lang w:eastAsia="en-NZ"/>
        </w:rPr>
      </w:pPr>
      <w:hyperlink w:anchor="_Toc84596491" w:history="1">
        <w:r w:rsidR="00E02F71" w:rsidRPr="00A32CC5">
          <w:rPr>
            <w:rStyle w:val="Hyperlink"/>
            <w:noProof/>
          </w:rPr>
          <w:t>Table 4-1:</w:t>
        </w:r>
        <w:r w:rsidR="00E02F71">
          <w:rPr>
            <w:rFonts w:asciiTheme="minorHAnsi" w:eastAsiaTheme="minorEastAsia" w:hAnsiTheme="minorHAnsi" w:cstheme="minorBidi"/>
            <w:noProof/>
            <w:szCs w:val="22"/>
            <w:lang w:eastAsia="en-NZ"/>
          </w:rPr>
          <w:tab/>
        </w:r>
        <w:r w:rsidR="00E02F71" w:rsidRPr="00A32CC5">
          <w:rPr>
            <w:rStyle w:val="Hyperlink"/>
            <w:noProof/>
          </w:rPr>
          <w:t>Number of river monitoring sites by REC land cover class and water quality variable that were included in the state analyses of nutrients, ECOLI, CLAR, TURB and MCI.</w:t>
        </w:r>
        <w:r w:rsidR="00E02F71">
          <w:rPr>
            <w:noProof/>
            <w:webHidden/>
          </w:rPr>
          <w:tab/>
        </w:r>
        <w:r w:rsidR="00E02F71">
          <w:rPr>
            <w:noProof/>
            <w:webHidden/>
          </w:rPr>
          <w:fldChar w:fldCharType="begin"/>
        </w:r>
        <w:r w:rsidR="00E02F71">
          <w:rPr>
            <w:noProof/>
            <w:webHidden/>
          </w:rPr>
          <w:instrText xml:space="preserve"> PAGEREF _Toc84596491 \h </w:instrText>
        </w:r>
        <w:r w:rsidR="00E02F71">
          <w:rPr>
            <w:noProof/>
            <w:webHidden/>
          </w:rPr>
        </w:r>
        <w:r w:rsidR="00E02F71">
          <w:rPr>
            <w:noProof/>
            <w:webHidden/>
          </w:rPr>
          <w:fldChar w:fldCharType="separate"/>
        </w:r>
        <w:r w:rsidR="005A78FC">
          <w:rPr>
            <w:noProof/>
            <w:webHidden/>
          </w:rPr>
          <w:t>34</w:t>
        </w:r>
        <w:r w:rsidR="00E02F71">
          <w:rPr>
            <w:noProof/>
            <w:webHidden/>
          </w:rPr>
          <w:fldChar w:fldCharType="end"/>
        </w:r>
      </w:hyperlink>
    </w:p>
    <w:p w14:paraId="641E44DC" w14:textId="21918C6D" w:rsidR="00E02F71" w:rsidRDefault="00000000">
      <w:pPr>
        <w:pStyle w:val="TableofFigures"/>
        <w:rPr>
          <w:rFonts w:asciiTheme="minorHAnsi" w:eastAsiaTheme="minorEastAsia" w:hAnsiTheme="minorHAnsi" w:cstheme="minorBidi"/>
          <w:noProof/>
          <w:szCs w:val="22"/>
          <w:lang w:eastAsia="en-NZ"/>
        </w:rPr>
      </w:pPr>
      <w:hyperlink w:anchor="_Toc84596492" w:history="1">
        <w:r w:rsidR="00E02F71" w:rsidRPr="00A32CC5">
          <w:rPr>
            <w:rStyle w:val="Hyperlink"/>
            <w:noProof/>
          </w:rPr>
          <w:t>Table 4-2:</w:t>
        </w:r>
        <w:r w:rsidR="00E02F71">
          <w:rPr>
            <w:rFonts w:asciiTheme="minorHAnsi" w:eastAsiaTheme="minorEastAsia" w:hAnsiTheme="minorHAnsi" w:cstheme="minorBidi"/>
            <w:noProof/>
            <w:szCs w:val="22"/>
            <w:lang w:eastAsia="en-NZ"/>
          </w:rPr>
          <w:tab/>
        </w:r>
        <w:r w:rsidR="00E02F71" w:rsidRPr="00A32CC5">
          <w:rPr>
            <w:rStyle w:val="Hyperlink"/>
            <w:noProof/>
          </w:rPr>
          <w:t>Summary of the number and percentage (in brackets) of sites assigned to NOF grades.</w:t>
        </w:r>
        <w:r w:rsidR="00E02F71">
          <w:rPr>
            <w:noProof/>
            <w:webHidden/>
          </w:rPr>
          <w:tab/>
        </w:r>
        <w:r w:rsidR="00E02F71">
          <w:rPr>
            <w:noProof/>
            <w:webHidden/>
          </w:rPr>
          <w:fldChar w:fldCharType="begin"/>
        </w:r>
        <w:r w:rsidR="00E02F71">
          <w:rPr>
            <w:noProof/>
            <w:webHidden/>
          </w:rPr>
          <w:instrText xml:space="preserve"> PAGEREF _Toc84596492 \h </w:instrText>
        </w:r>
        <w:r w:rsidR="00E02F71">
          <w:rPr>
            <w:noProof/>
            <w:webHidden/>
          </w:rPr>
        </w:r>
        <w:r w:rsidR="00E02F71">
          <w:rPr>
            <w:noProof/>
            <w:webHidden/>
          </w:rPr>
          <w:fldChar w:fldCharType="separate"/>
        </w:r>
        <w:r w:rsidR="005A78FC">
          <w:rPr>
            <w:noProof/>
            <w:webHidden/>
          </w:rPr>
          <w:t>38</w:t>
        </w:r>
        <w:r w:rsidR="00E02F71">
          <w:rPr>
            <w:noProof/>
            <w:webHidden/>
          </w:rPr>
          <w:fldChar w:fldCharType="end"/>
        </w:r>
      </w:hyperlink>
    </w:p>
    <w:p w14:paraId="78449C29" w14:textId="0C494564" w:rsidR="00E02F71" w:rsidRDefault="00000000">
      <w:pPr>
        <w:pStyle w:val="TableofFigures"/>
        <w:rPr>
          <w:rFonts w:asciiTheme="minorHAnsi" w:eastAsiaTheme="minorEastAsia" w:hAnsiTheme="minorHAnsi" w:cstheme="minorBidi"/>
          <w:noProof/>
          <w:szCs w:val="22"/>
          <w:lang w:eastAsia="en-NZ"/>
        </w:rPr>
      </w:pPr>
      <w:hyperlink w:anchor="_Toc84596493" w:history="1">
        <w:r w:rsidR="00E02F71" w:rsidRPr="00A32CC5">
          <w:rPr>
            <w:rStyle w:val="Hyperlink"/>
            <w:noProof/>
          </w:rPr>
          <w:t>Table 5-1:</w:t>
        </w:r>
        <w:r w:rsidR="00E02F71">
          <w:rPr>
            <w:rFonts w:asciiTheme="minorHAnsi" w:eastAsiaTheme="minorEastAsia" w:hAnsiTheme="minorHAnsi" w:cstheme="minorBidi"/>
            <w:noProof/>
            <w:szCs w:val="22"/>
            <w:lang w:eastAsia="en-NZ"/>
          </w:rPr>
          <w:tab/>
        </w:r>
        <w:r w:rsidR="00E02F71" w:rsidRPr="00A32CC5">
          <w:rPr>
            <w:rStyle w:val="Hyperlink"/>
            <w:noProof/>
          </w:rPr>
          <w:t>Number of river monitoring sites by REC land cover class and water quality variable included in the 10-year trend analyses of nutrients, ECOLI, CLAR, TURB and MCI.</w:t>
        </w:r>
        <w:r w:rsidR="00E02F71">
          <w:rPr>
            <w:noProof/>
            <w:webHidden/>
          </w:rPr>
          <w:tab/>
        </w:r>
        <w:r w:rsidR="00E02F71">
          <w:rPr>
            <w:noProof/>
            <w:webHidden/>
          </w:rPr>
          <w:fldChar w:fldCharType="begin"/>
        </w:r>
        <w:r w:rsidR="00E02F71">
          <w:rPr>
            <w:noProof/>
            <w:webHidden/>
          </w:rPr>
          <w:instrText xml:space="preserve"> PAGEREF _Toc84596493 \h </w:instrText>
        </w:r>
        <w:r w:rsidR="00E02F71">
          <w:rPr>
            <w:noProof/>
            <w:webHidden/>
          </w:rPr>
        </w:r>
        <w:r w:rsidR="00E02F71">
          <w:rPr>
            <w:noProof/>
            <w:webHidden/>
          </w:rPr>
          <w:fldChar w:fldCharType="separate"/>
        </w:r>
        <w:r w:rsidR="005A78FC">
          <w:rPr>
            <w:noProof/>
            <w:webHidden/>
          </w:rPr>
          <w:t>43</w:t>
        </w:r>
        <w:r w:rsidR="00E02F71">
          <w:rPr>
            <w:noProof/>
            <w:webHidden/>
          </w:rPr>
          <w:fldChar w:fldCharType="end"/>
        </w:r>
      </w:hyperlink>
    </w:p>
    <w:p w14:paraId="7B27D4D7" w14:textId="488CD1EE" w:rsidR="00E02F71" w:rsidRDefault="00000000">
      <w:pPr>
        <w:pStyle w:val="TableofFigures"/>
        <w:rPr>
          <w:rFonts w:asciiTheme="minorHAnsi" w:eastAsiaTheme="minorEastAsia" w:hAnsiTheme="minorHAnsi" w:cstheme="minorBidi"/>
          <w:noProof/>
          <w:szCs w:val="22"/>
          <w:lang w:eastAsia="en-NZ"/>
        </w:rPr>
      </w:pPr>
      <w:hyperlink w:anchor="_Toc84596494" w:history="1">
        <w:r w:rsidR="00E02F71" w:rsidRPr="00A32CC5">
          <w:rPr>
            <w:rStyle w:val="Hyperlink"/>
            <w:noProof/>
          </w:rPr>
          <w:t>Table 5-2:</w:t>
        </w:r>
        <w:r w:rsidR="00E02F71">
          <w:rPr>
            <w:rFonts w:asciiTheme="minorHAnsi" w:eastAsiaTheme="minorEastAsia" w:hAnsiTheme="minorHAnsi" w:cstheme="minorBidi"/>
            <w:noProof/>
            <w:szCs w:val="22"/>
            <w:lang w:eastAsia="en-NZ"/>
          </w:rPr>
          <w:tab/>
        </w:r>
        <w:r w:rsidR="00E02F71" w:rsidRPr="00A32CC5">
          <w:rPr>
            <w:rStyle w:val="Hyperlink"/>
            <w:noProof/>
          </w:rPr>
          <w:t>Proportions of decreasing trends (P</w:t>
        </w:r>
        <w:r w:rsidR="00E02F71" w:rsidRPr="00A32CC5">
          <w:rPr>
            <w:rStyle w:val="Hyperlink"/>
            <w:noProof/>
            <w:vertAlign w:val="subscript"/>
          </w:rPr>
          <w:t>d</w:t>
        </w:r>
        <w:r w:rsidR="00E02F71" w:rsidRPr="00A32CC5">
          <w:rPr>
            <w:rStyle w:val="Hyperlink"/>
            <w:noProof/>
          </w:rPr>
          <w:t>) for 10-year time period.</w:t>
        </w:r>
        <w:r w:rsidR="00E02F71">
          <w:rPr>
            <w:noProof/>
            <w:webHidden/>
          </w:rPr>
          <w:tab/>
        </w:r>
        <w:r w:rsidR="00E02F71">
          <w:rPr>
            <w:noProof/>
            <w:webHidden/>
          </w:rPr>
          <w:fldChar w:fldCharType="begin"/>
        </w:r>
        <w:r w:rsidR="00E02F71">
          <w:rPr>
            <w:noProof/>
            <w:webHidden/>
          </w:rPr>
          <w:instrText xml:space="preserve"> PAGEREF _Toc84596494 \h </w:instrText>
        </w:r>
        <w:r w:rsidR="00E02F71">
          <w:rPr>
            <w:noProof/>
            <w:webHidden/>
          </w:rPr>
        </w:r>
        <w:r w:rsidR="00E02F71">
          <w:rPr>
            <w:noProof/>
            <w:webHidden/>
          </w:rPr>
          <w:fldChar w:fldCharType="separate"/>
        </w:r>
        <w:r w:rsidR="005A78FC">
          <w:rPr>
            <w:noProof/>
            <w:webHidden/>
          </w:rPr>
          <w:t>48</w:t>
        </w:r>
        <w:r w:rsidR="00E02F71">
          <w:rPr>
            <w:noProof/>
            <w:webHidden/>
          </w:rPr>
          <w:fldChar w:fldCharType="end"/>
        </w:r>
      </w:hyperlink>
    </w:p>
    <w:p w14:paraId="421D375D" w14:textId="0C2A5D44" w:rsidR="00E02F71" w:rsidRDefault="00000000">
      <w:pPr>
        <w:pStyle w:val="TableofFigures"/>
        <w:rPr>
          <w:rFonts w:asciiTheme="minorHAnsi" w:eastAsiaTheme="minorEastAsia" w:hAnsiTheme="minorHAnsi" w:cstheme="minorBidi"/>
          <w:noProof/>
          <w:szCs w:val="22"/>
          <w:lang w:eastAsia="en-NZ"/>
        </w:rPr>
      </w:pPr>
      <w:hyperlink w:anchor="_Toc84596495" w:history="1">
        <w:r w:rsidR="00E02F71" w:rsidRPr="00A32CC5">
          <w:rPr>
            <w:rStyle w:val="Hyperlink"/>
            <w:noProof/>
          </w:rPr>
          <w:t>Table 5-3:</w:t>
        </w:r>
        <w:r w:rsidR="00E02F71">
          <w:rPr>
            <w:rFonts w:asciiTheme="minorHAnsi" w:eastAsiaTheme="minorEastAsia" w:hAnsiTheme="minorHAnsi" w:cstheme="minorBidi"/>
            <w:noProof/>
            <w:szCs w:val="22"/>
            <w:lang w:eastAsia="en-NZ"/>
          </w:rPr>
          <w:tab/>
        </w:r>
        <w:r w:rsidR="00E02F71" w:rsidRPr="00A32CC5">
          <w:rPr>
            <w:rStyle w:val="Hyperlink"/>
            <w:noProof/>
          </w:rPr>
          <w:t>Number of river monitoring sites by REC land cover class and water quality variable included in the 20-year trend analyses of nutrients, ECOLI, CLAR, TURB and MCI.</w:t>
        </w:r>
        <w:r w:rsidR="00E02F71">
          <w:rPr>
            <w:noProof/>
            <w:webHidden/>
          </w:rPr>
          <w:tab/>
        </w:r>
        <w:r w:rsidR="00E02F71">
          <w:rPr>
            <w:noProof/>
            <w:webHidden/>
          </w:rPr>
          <w:fldChar w:fldCharType="begin"/>
        </w:r>
        <w:r w:rsidR="00E02F71">
          <w:rPr>
            <w:noProof/>
            <w:webHidden/>
          </w:rPr>
          <w:instrText xml:space="preserve"> PAGEREF _Toc84596495 \h </w:instrText>
        </w:r>
        <w:r w:rsidR="00E02F71">
          <w:rPr>
            <w:noProof/>
            <w:webHidden/>
          </w:rPr>
        </w:r>
        <w:r w:rsidR="00E02F71">
          <w:rPr>
            <w:noProof/>
            <w:webHidden/>
          </w:rPr>
          <w:fldChar w:fldCharType="separate"/>
        </w:r>
        <w:r w:rsidR="005A78FC">
          <w:rPr>
            <w:noProof/>
            <w:webHidden/>
          </w:rPr>
          <w:t>49</w:t>
        </w:r>
        <w:r w:rsidR="00E02F71">
          <w:rPr>
            <w:noProof/>
            <w:webHidden/>
          </w:rPr>
          <w:fldChar w:fldCharType="end"/>
        </w:r>
      </w:hyperlink>
    </w:p>
    <w:p w14:paraId="75E1BCFB" w14:textId="123C2BF3" w:rsidR="00E02F71" w:rsidRDefault="00000000">
      <w:pPr>
        <w:pStyle w:val="TableofFigures"/>
        <w:rPr>
          <w:rFonts w:asciiTheme="minorHAnsi" w:eastAsiaTheme="minorEastAsia" w:hAnsiTheme="minorHAnsi" w:cstheme="minorBidi"/>
          <w:noProof/>
          <w:szCs w:val="22"/>
          <w:lang w:eastAsia="en-NZ"/>
        </w:rPr>
      </w:pPr>
      <w:hyperlink w:anchor="_Toc84596496" w:history="1">
        <w:r w:rsidR="00E02F71" w:rsidRPr="00A32CC5">
          <w:rPr>
            <w:rStyle w:val="Hyperlink"/>
            <w:noProof/>
          </w:rPr>
          <w:t>Table 5-4:</w:t>
        </w:r>
        <w:r w:rsidR="00E02F71">
          <w:rPr>
            <w:rFonts w:asciiTheme="minorHAnsi" w:eastAsiaTheme="minorEastAsia" w:hAnsiTheme="minorHAnsi" w:cstheme="minorBidi"/>
            <w:noProof/>
            <w:szCs w:val="22"/>
            <w:lang w:eastAsia="en-NZ"/>
          </w:rPr>
          <w:tab/>
        </w:r>
        <w:r w:rsidR="00E02F71" w:rsidRPr="00A32CC5">
          <w:rPr>
            <w:rStyle w:val="Hyperlink"/>
            <w:noProof/>
          </w:rPr>
          <w:t>Proportions of decreasing trends (P</w:t>
        </w:r>
        <w:r w:rsidR="00E02F71" w:rsidRPr="00A32CC5">
          <w:rPr>
            <w:rStyle w:val="Hyperlink"/>
            <w:noProof/>
            <w:vertAlign w:val="subscript"/>
          </w:rPr>
          <w:t>d</w:t>
        </w:r>
        <w:r w:rsidR="00E02F71" w:rsidRPr="00A32CC5">
          <w:rPr>
            <w:rStyle w:val="Hyperlink"/>
            <w:noProof/>
          </w:rPr>
          <w:t>) for 20-year time period.</w:t>
        </w:r>
        <w:r w:rsidR="00E02F71">
          <w:rPr>
            <w:noProof/>
            <w:webHidden/>
          </w:rPr>
          <w:tab/>
        </w:r>
        <w:r w:rsidR="00E02F71">
          <w:rPr>
            <w:noProof/>
            <w:webHidden/>
          </w:rPr>
          <w:fldChar w:fldCharType="begin"/>
        </w:r>
        <w:r w:rsidR="00E02F71">
          <w:rPr>
            <w:noProof/>
            <w:webHidden/>
          </w:rPr>
          <w:instrText xml:space="preserve"> PAGEREF _Toc84596496 \h </w:instrText>
        </w:r>
        <w:r w:rsidR="00E02F71">
          <w:rPr>
            <w:noProof/>
            <w:webHidden/>
          </w:rPr>
        </w:r>
        <w:r w:rsidR="00E02F71">
          <w:rPr>
            <w:noProof/>
            <w:webHidden/>
          </w:rPr>
          <w:fldChar w:fldCharType="separate"/>
        </w:r>
        <w:r w:rsidR="005A78FC">
          <w:rPr>
            <w:noProof/>
            <w:webHidden/>
          </w:rPr>
          <w:t>54</w:t>
        </w:r>
        <w:r w:rsidR="00E02F71">
          <w:rPr>
            <w:noProof/>
            <w:webHidden/>
          </w:rPr>
          <w:fldChar w:fldCharType="end"/>
        </w:r>
      </w:hyperlink>
    </w:p>
    <w:p w14:paraId="701BCCFC" w14:textId="1B7C650F" w:rsidR="00E02F71" w:rsidRDefault="00000000">
      <w:pPr>
        <w:pStyle w:val="TableofFigures"/>
        <w:rPr>
          <w:rFonts w:asciiTheme="minorHAnsi" w:eastAsiaTheme="minorEastAsia" w:hAnsiTheme="minorHAnsi" w:cstheme="minorBidi"/>
          <w:noProof/>
          <w:szCs w:val="22"/>
          <w:lang w:eastAsia="en-NZ"/>
        </w:rPr>
      </w:pPr>
      <w:hyperlink w:anchor="_Toc84596497" w:history="1">
        <w:r w:rsidR="00E02F71" w:rsidRPr="00A32CC5">
          <w:rPr>
            <w:rStyle w:val="Hyperlink"/>
            <w:noProof/>
          </w:rPr>
          <w:t>Table 5-5:</w:t>
        </w:r>
        <w:r w:rsidR="00E02F71">
          <w:rPr>
            <w:rFonts w:asciiTheme="minorHAnsi" w:eastAsiaTheme="minorEastAsia" w:hAnsiTheme="minorHAnsi" w:cstheme="minorBidi"/>
            <w:noProof/>
            <w:szCs w:val="22"/>
            <w:lang w:eastAsia="en-NZ"/>
          </w:rPr>
          <w:tab/>
        </w:r>
        <w:r w:rsidR="00E02F71" w:rsidRPr="00A32CC5">
          <w:rPr>
            <w:rStyle w:val="Hyperlink"/>
            <w:noProof/>
          </w:rPr>
          <w:t>Number of river monitoring sites by REC land cover class and water quality variable included in the 30-year trend analyses of nutrients, ECOLI, CLAR, TURB and MCI.</w:t>
        </w:r>
        <w:r w:rsidR="00E02F71">
          <w:rPr>
            <w:noProof/>
            <w:webHidden/>
          </w:rPr>
          <w:tab/>
        </w:r>
        <w:r w:rsidR="00E02F71">
          <w:rPr>
            <w:noProof/>
            <w:webHidden/>
          </w:rPr>
          <w:fldChar w:fldCharType="begin"/>
        </w:r>
        <w:r w:rsidR="00E02F71">
          <w:rPr>
            <w:noProof/>
            <w:webHidden/>
          </w:rPr>
          <w:instrText xml:space="preserve"> PAGEREF _Toc84596497 \h </w:instrText>
        </w:r>
        <w:r w:rsidR="00E02F71">
          <w:rPr>
            <w:noProof/>
            <w:webHidden/>
          </w:rPr>
        </w:r>
        <w:r w:rsidR="00E02F71">
          <w:rPr>
            <w:noProof/>
            <w:webHidden/>
          </w:rPr>
          <w:fldChar w:fldCharType="separate"/>
        </w:r>
        <w:r w:rsidR="005A78FC">
          <w:rPr>
            <w:noProof/>
            <w:webHidden/>
          </w:rPr>
          <w:t>55</w:t>
        </w:r>
        <w:r w:rsidR="00E02F71">
          <w:rPr>
            <w:noProof/>
            <w:webHidden/>
          </w:rPr>
          <w:fldChar w:fldCharType="end"/>
        </w:r>
      </w:hyperlink>
    </w:p>
    <w:p w14:paraId="7593DDA6" w14:textId="7089ACF4" w:rsidR="00E02F71" w:rsidRDefault="00000000">
      <w:pPr>
        <w:pStyle w:val="TableofFigures"/>
        <w:rPr>
          <w:rFonts w:asciiTheme="minorHAnsi" w:eastAsiaTheme="minorEastAsia" w:hAnsiTheme="minorHAnsi" w:cstheme="minorBidi"/>
          <w:noProof/>
          <w:szCs w:val="22"/>
          <w:lang w:eastAsia="en-NZ"/>
        </w:rPr>
      </w:pPr>
      <w:hyperlink w:anchor="_Toc84596498" w:history="1">
        <w:r w:rsidR="00E02F71" w:rsidRPr="00A32CC5">
          <w:rPr>
            <w:rStyle w:val="Hyperlink"/>
            <w:noProof/>
          </w:rPr>
          <w:t>Table 5-6:</w:t>
        </w:r>
        <w:r w:rsidR="00E02F71">
          <w:rPr>
            <w:rFonts w:asciiTheme="minorHAnsi" w:eastAsiaTheme="minorEastAsia" w:hAnsiTheme="minorHAnsi" w:cstheme="minorBidi"/>
            <w:noProof/>
            <w:szCs w:val="22"/>
            <w:lang w:eastAsia="en-NZ"/>
          </w:rPr>
          <w:tab/>
        </w:r>
        <w:r w:rsidR="00E02F71" w:rsidRPr="00A32CC5">
          <w:rPr>
            <w:rStyle w:val="Hyperlink"/>
            <w:noProof/>
          </w:rPr>
          <w:t>Proportions of decreasing trends (P</w:t>
        </w:r>
        <w:r w:rsidR="00E02F71" w:rsidRPr="00A32CC5">
          <w:rPr>
            <w:rStyle w:val="Hyperlink"/>
            <w:noProof/>
            <w:vertAlign w:val="subscript"/>
          </w:rPr>
          <w:t>d</w:t>
        </w:r>
        <w:r w:rsidR="00E02F71" w:rsidRPr="00A32CC5">
          <w:rPr>
            <w:rStyle w:val="Hyperlink"/>
            <w:noProof/>
          </w:rPr>
          <w:t>) for 30-year time period.</w:t>
        </w:r>
        <w:r w:rsidR="00E02F71">
          <w:rPr>
            <w:noProof/>
            <w:webHidden/>
          </w:rPr>
          <w:tab/>
        </w:r>
        <w:r w:rsidR="00E02F71">
          <w:rPr>
            <w:noProof/>
            <w:webHidden/>
          </w:rPr>
          <w:fldChar w:fldCharType="begin"/>
        </w:r>
        <w:r w:rsidR="00E02F71">
          <w:rPr>
            <w:noProof/>
            <w:webHidden/>
          </w:rPr>
          <w:instrText xml:space="preserve"> PAGEREF _Toc84596498 \h </w:instrText>
        </w:r>
        <w:r w:rsidR="00E02F71">
          <w:rPr>
            <w:noProof/>
            <w:webHidden/>
          </w:rPr>
        </w:r>
        <w:r w:rsidR="00E02F71">
          <w:rPr>
            <w:noProof/>
            <w:webHidden/>
          </w:rPr>
          <w:fldChar w:fldCharType="separate"/>
        </w:r>
        <w:r w:rsidR="005A78FC">
          <w:rPr>
            <w:noProof/>
            <w:webHidden/>
          </w:rPr>
          <w:t>60</w:t>
        </w:r>
        <w:r w:rsidR="00E02F71">
          <w:rPr>
            <w:noProof/>
            <w:webHidden/>
          </w:rPr>
          <w:fldChar w:fldCharType="end"/>
        </w:r>
      </w:hyperlink>
    </w:p>
    <w:p w14:paraId="44AB1E1E" w14:textId="291EA930" w:rsidR="00E02F71" w:rsidRDefault="00000000">
      <w:pPr>
        <w:pStyle w:val="TableofFigures"/>
        <w:rPr>
          <w:rFonts w:asciiTheme="minorHAnsi" w:eastAsiaTheme="minorEastAsia" w:hAnsiTheme="minorHAnsi" w:cstheme="minorBidi"/>
          <w:noProof/>
          <w:szCs w:val="22"/>
          <w:lang w:eastAsia="en-NZ"/>
        </w:rPr>
      </w:pPr>
      <w:hyperlink w:anchor="_Toc84596499" w:history="1">
        <w:r w:rsidR="00E02F71" w:rsidRPr="00A32CC5">
          <w:rPr>
            <w:rStyle w:val="Hyperlink"/>
            <w:noProof/>
          </w:rPr>
          <w:t>Table 5-7:</w:t>
        </w:r>
        <w:r w:rsidR="00E02F71">
          <w:rPr>
            <w:rFonts w:asciiTheme="minorHAnsi" w:eastAsiaTheme="minorEastAsia" w:hAnsiTheme="minorHAnsi" w:cstheme="minorBidi"/>
            <w:noProof/>
            <w:szCs w:val="22"/>
            <w:lang w:eastAsia="en-NZ"/>
          </w:rPr>
          <w:tab/>
        </w:r>
        <w:r w:rsidR="00E02F71" w:rsidRPr="00A32CC5">
          <w:rPr>
            <w:rStyle w:val="Hyperlink"/>
            <w:noProof/>
          </w:rPr>
          <w:t>National-scale P</w:t>
        </w:r>
        <w:r w:rsidR="00E02F71" w:rsidRPr="00A32CC5">
          <w:rPr>
            <w:rStyle w:val="Hyperlink"/>
            <w:noProof/>
            <w:vertAlign w:val="subscript"/>
          </w:rPr>
          <w:t>d</w:t>
        </w:r>
        <w:r w:rsidR="00E02F71" w:rsidRPr="00A32CC5">
          <w:rPr>
            <w:rStyle w:val="Hyperlink"/>
            <w:noProof/>
          </w:rPr>
          <w:t xml:space="preserve"> statistics.</w:t>
        </w:r>
        <w:r w:rsidR="00E02F71">
          <w:rPr>
            <w:noProof/>
            <w:webHidden/>
          </w:rPr>
          <w:tab/>
        </w:r>
        <w:r w:rsidR="00E02F71">
          <w:rPr>
            <w:noProof/>
            <w:webHidden/>
          </w:rPr>
          <w:fldChar w:fldCharType="begin"/>
        </w:r>
        <w:r w:rsidR="00E02F71">
          <w:rPr>
            <w:noProof/>
            <w:webHidden/>
          </w:rPr>
          <w:instrText xml:space="preserve"> PAGEREF _Toc84596499 \h </w:instrText>
        </w:r>
        <w:r w:rsidR="00E02F71">
          <w:rPr>
            <w:noProof/>
            <w:webHidden/>
          </w:rPr>
        </w:r>
        <w:r w:rsidR="00E02F71">
          <w:rPr>
            <w:noProof/>
            <w:webHidden/>
          </w:rPr>
          <w:fldChar w:fldCharType="separate"/>
        </w:r>
        <w:r w:rsidR="005A78FC">
          <w:rPr>
            <w:noProof/>
            <w:webHidden/>
          </w:rPr>
          <w:t>61</w:t>
        </w:r>
        <w:r w:rsidR="00E02F71">
          <w:rPr>
            <w:noProof/>
            <w:webHidden/>
          </w:rPr>
          <w:fldChar w:fldCharType="end"/>
        </w:r>
      </w:hyperlink>
    </w:p>
    <w:p w14:paraId="470814CD" w14:textId="73AF45A1" w:rsidR="000B7138" w:rsidRPr="00BD36A9" w:rsidRDefault="00BD2133" w:rsidP="000B7138">
      <w:pPr>
        <w:pStyle w:val="TableofFigures"/>
      </w:pPr>
      <w:r w:rsidRPr="00BD36A9">
        <w:rPr>
          <w:b/>
          <w:bCs/>
          <w:noProof/>
          <w:lang w:val="en-US"/>
        </w:rPr>
        <w:fldChar w:fldCharType="end"/>
      </w:r>
    </w:p>
    <w:p w14:paraId="1C12E9DF" w14:textId="77777777" w:rsidR="000B7138" w:rsidRPr="00BD36A9" w:rsidRDefault="000B7138" w:rsidP="000B7138">
      <w:pPr>
        <w:rPr>
          <w:sz w:val="2"/>
          <w:szCs w:val="2"/>
        </w:rPr>
      </w:pPr>
    </w:p>
    <w:p w14:paraId="2C51D727" w14:textId="77777777" w:rsidR="000B7138" w:rsidRPr="00BD36A9" w:rsidRDefault="000B7138" w:rsidP="000B7138">
      <w:pPr>
        <w:pStyle w:val="zTablesfiguresHeading"/>
      </w:pPr>
      <w:bookmarkStart w:id="19" w:name="TOFHeading"/>
      <w:bookmarkEnd w:id="18"/>
      <w:r w:rsidRPr="00BD36A9">
        <w:t>Figures</w:t>
      </w:r>
    </w:p>
    <w:bookmarkStart w:id="20" w:name="ToF"/>
    <w:bookmarkEnd w:id="19"/>
    <w:p w14:paraId="48E3FF40" w14:textId="69725829" w:rsidR="00E02F71" w:rsidRDefault="00FF1696">
      <w:pPr>
        <w:pStyle w:val="TableofFigures"/>
        <w:rPr>
          <w:rFonts w:asciiTheme="minorHAnsi" w:eastAsiaTheme="minorEastAsia" w:hAnsiTheme="minorHAnsi" w:cstheme="minorBidi"/>
          <w:noProof/>
          <w:szCs w:val="22"/>
          <w:lang w:eastAsia="en-NZ"/>
        </w:rPr>
      </w:pPr>
      <w:r>
        <w:fldChar w:fldCharType="begin"/>
      </w:r>
      <w:r>
        <w:instrText xml:space="preserve"> TOC \h \z \c "Figure" </w:instrText>
      </w:r>
      <w:r>
        <w:fldChar w:fldCharType="separate"/>
      </w:r>
      <w:hyperlink w:anchor="_Toc84596500" w:history="1">
        <w:r w:rsidR="00E02F71" w:rsidRPr="00A5726B">
          <w:rPr>
            <w:rStyle w:val="Hyperlink"/>
            <w:noProof/>
          </w:rPr>
          <w:t>Figure 3</w:t>
        </w:r>
        <w:r w:rsidR="00E02F71" w:rsidRPr="00A5726B">
          <w:rPr>
            <w:rStyle w:val="Hyperlink"/>
            <w:noProof/>
          </w:rPr>
          <w:noBreakHyphen/>
          <w:t>1:</w:t>
        </w:r>
        <w:r w:rsidR="00E02F71">
          <w:rPr>
            <w:rFonts w:asciiTheme="minorHAnsi" w:eastAsiaTheme="minorEastAsia" w:hAnsiTheme="minorHAnsi" w:cstheme="minorBidi"/>
            <w:noProof/>
            <w:szCs w:val="22"/>
            <w:lang w:eastAsia="en-NZ"/>
          </w:rPr>
          <w:tab/>
        </w:r>
        <w:r w:rsidR="00E02F71" w:rsidRPr="00A5726B">
          <w:rPr>
            <w:rStyle w:val="Hyperlink"/>
            <w:noProof/>
          </w:rPr>
          <w:t xml:space="preserve">Schematic diagram demonstrating how the Kendall </w:t>
        </w:r>
        <w:r w:rsidR="00E02F71" w:rsidRPr="00A5726B">
          <w:rPr>
            <w:rStyle w:val="Hyperlink"/>
            <w:i/>
            <w:noProof/>
          </w:rPr>
          <w:t>S</w:t>
        </w:r>
        <w:r w:rsidR="00E02F71" w:rsidRPr="00A5726B">
          <w:rPr>
            <w:rStyle w:val="Hyperlink"/>
            <w:noProof/>
          </w:rPr>
          <w:t xml:space="preserve"> statistic and confidence in trend direction (C) is calculated.</w:t>
        </w:r>
        <w:r w:rsidR="00E02F71">
          <w:rPr>
            <w:noProof/>
            <w:webHidden/>
          </w:rPr>
          <w:tab/>
        </w:r>
        <w:r w:rsidR="00E02F71">
          <w:rPr>
            <w:noProof/>
            <w:webHidden/>
          </w:rPr>
          <w:fldChar w:fldCharType="begin"/>
        </w:r>
        <w:r w:rsidR="00E02F71">
          <w:rPr>
            <w:noProof/>
            <w:webHidden/>
          </w:rPr>
          <w:instrText xml:space="preserve"> PAGEREF _Toc84596500 \h </w:instrText>
        </w:r>
        <w:r w:rsidR="00E02F71">
          <w:rPr>
            <w:noProof/>
            <w:webHidden/>
          </w:rPr>
        </w:r>
        <w:r w:rsidR="00E02F71">
          <w:rPr>
            <w:noProof/>
            <w:webHidden/>
          </w:rPr>
          <w:fldChar w:fldCharType="separate"/>
        </w:r>
        <w:r w:rsidR="005A78FC">
          <w:rPr>
            <w:noProof/>
            <w:webHidden/>
          </w:rPr>
          <w:t>28</w:t>
        </w:r>
        <w:r w:rsidR="00E02F71">
          <w:rPr>
            <w:noProof/>
            <w:webHidden/>
          </w:rPr>
          <w:fldChar w:fldCharType="end"/>
        </w:r>
      </w:hyperlink>
    </w:p>
    <w:p w14:paraId="6DC422FF" w14:textId="21121581" w:rsidR="00E02F71" w:rsidRDefault="00000000">
      <w:pPr>
        <w:pStyle w:val="TableofFigures"/>
        <w:rPr>
          <w:rFonts w:asciiTheme="minorHAnsi" w:eastAsiaTheme="minorEastAsia" w:hAnsiTheme="minorHAnsi" w:cstheme="minorBidi"/>
          <w:noProof/>
          <w:szCs w:val="22"/>
          <w:lang w:eastAsia="en-NZ"/>
        </w:rPr>
      </w:pPr>
      <w:hyperlink w:anchor="_Toc84596501" w:history="1">
        <w:r w:rsidR="00E02F71" w:rsidRPr="00A5726B">
          <w:rPr>
            <w:rStyle w:val="Hyperlink"/>
            <w:noProof/>
          </w:rPr>
          <w:t>Figure 3</w:t>
        </w:r>
        <w:r w:rsidR="00E02F71" w:rsidRPr="00A5726B">
          <w:rPr>
            <w:rStyle w:val="Hyperlink"/>
            <w:noProof/>
          </w:rPr>
          <w:noBreakHyphen/>
          <w:t>2:</w:t>
        </w:r>
        <w:r w:rsidR="00E02F71">
          <w:rPr>
            <w:rFonts w:asciiTheme="minorHAnsi" w:eastAsiaTheme="minorEastAsia" w:hAnsiTheme="minorHAnsi" w:cstheme="minorBidi"/>
            <w:noProof/>
            <w:szCs w:val="22"/>
            <w:lang w:eastAsia="en-NZ"/>
          </w:rPr>
          <w:tab/>
        </w:r>
        <w:r w:rsidR="00E02F71" w:rsidRPr="00A5726B">
          <w:rPr>
            <w:rStyle w:val="Hyperlink"/>
            <w:noProof/>
          </w:rPr>
          <w:t>Schematic diagram of the calculation of the Sen slope, which is used to characterise trend rate</w:t>
        </w:r>
        <w:r w:rsidR="00E02F71">
          <w:rPr>
            <w:noProof/>
            <w:webHidden/>
          </w:rPr>
          <w:tab/>
        </w:r>
        <w:r w:rsidR="00E02F71">
          <w:rPr>
            <w:noProof/>
            <w:webHidden/>
          </w:rPr>
          <w:fldChar w:fldCharType="begin"/>
        </w:r>
        <w:r w:rsidR="00E02F71">
          <w:rPr>
            <w:noProof/>
            <w:webHidden/>
          </w:rPr>
          <w:instrText xml:space="preserve"> PAGEREF _Toc84596501 \h </w:instrText>
        </w:r>
        <w:r w:rsidR="00E02F71">
          <w:rPr>
            <w:noProof/>
            <w:webHidden/>
          </w:rPr>
        </w:r>
        <w:r w:rsidR="00E02F71">
          <w:rPr>
            <w:noProof/>
            <w:webHidden/>
          </w:rPr>
          <w:fldChar w:fldCharType="separate"/>
        </w:r>
        <w:r w:rsidR="005A78FC">
          <w:rPr>
            <w:noProof/>
            <w:webHidden/>
          </w:rPr>
          <w:t>30</w:t>
        </w:r>
        <w:r w:rsidR="00E02F71">
          <w:rPr>
            <w:noProof/>
            <w:webHidden/>
          </w:rPr>
          <w:fldChar w:fldCharType="end"/>
        </w:r>
      </w:hyperlink>
    </w:p>
    <w:p w14:paraId="187F8E4B" w14:textId="362C9769" w:rsidR="00E02F71" w:rsidRDefault="00000000">
      <w:pPr>
        <w:pStyle w:val="TableofFigures"/>
        <w:rPr>
          <w:rFonts w:asciiTheme="minorHAnsi" w:eastAsiaTheme="minorEastAsia" w:hAnsiTheme="minorHAnsi" w:cstheme="minorBidi"/>
          <w:noProof/>
          <w:szCs w:val="22"/>
          <w:lang w:eastAsia="en-NZ"/>
        </w:rPr>
      </w:pPr>
      <w:hyperlink w:anchor="_Toc84596502" w:history="1">
        <w:r w:rsidR="00E02F71" w:rsidRPr="00A5726B">
          <w:rPr>
            <w:rStyle w:val="Hyperlink"/>
            <w:noProof/>
          </w:rPr>
          <w:t>Figure 4</w:t>
        </w:r>
        <w:r w:rsidR="00E02F71" w:rsidRPr="00A5726B">
          <w:rPr>
            <w:rStyle w:val="Hyperlink"/>
            <w:noProof/>
          </w:rPr>
          <w:noBreakHyphen/>
          <w:t>1:</w:t>
        </w:r>
        <w:r w:rsidR="00E02F71">
          <w:rPr>
            <w:rFonts w:asciiTheme="minorHAnsi" w:eastAsiaTheme="minorEastAsia" w:hAnsiTheme="minorHAnsi" w:cstheme="minorBidi"/>
            <w:noProof/>
            <w:szCs w:val="22"/>
            <w:lang w:eastAsia="en-NZ"/>
          </w:rPr>
          <w:tab/>
        </w:r>
        <w:r w:rsidR="00E02F71" w:rsidRPr="00A5726B">
          <w:rPr>
            <w:rStyle w:val="Hyperlink"/>
            <w:noProof/>
          </w:rPr>
          <w:t>River water quality monitoring sites used for state analyses of nutrients, ECOLI, CLAR, TURB and MCI.</w:t>
        </w:r>
        <w:r w:rsidR="00E02F71">
          <w:rPr>
            <w:noProof/>
            <w:webHidden/>
          </w:rPr>
          <w:tab/>
        </w:r>
        <w:r w:rsidR="00E02F71">
          <w:rPr>
            <w:noProof/>
            <w:webHidden/>
          </w:rPr>
          <w:fldChar w:fldCharType="begin"/>
        </w:r>
        <w:r w:rsidR="00E02F71">
          <w:rPr>
            <w:noProof/>
            <w:webHidden/>
          </w:rPr>
          <w:instrText xml:space="preserve"> PAGEREF _Toc84596502 \h </w:instrText>
        </w:r>
        <w:r w:rsidR="00E02F71">
          <w:rPr>
            <w:noProof/>
            <w:webHidden/>
          </w:rPr>
        </w:r>
        <w:r w:rsidR="00E02F71">
          <w:rPr>
            <w:noProof/>
            <w:webHidden/>
          </w:rPr>
          <w:fldChar w:fldCharType="separate"/>
        </w:r>
        <w:r w:rsidR="005A78FC">
          <w:rPr>
            <w:noProof/>
            <w:webHidden/>
          </w:rPr>
          <w:t>35</w:t>
        </w:r>
        <w:r w:rsidR="00E02F71">
          <w:rPr>
            <w:noProof/>
            <w:webHidden/>
          </w:rPr>
          <w:fldChar w:fldCharType="end"/>
        </w:r>
      </w:hyperlink>
    </w:p>
    <w:p w14:paraId="70829E3F" w14:textId="506F825F" w:rsidR="00E02F71" w:rsidRDefault="00000000">
      <w:pPr>
        <w:pStyle w:val="TableofFigures"/>
        <w:rPr>
          <w:rFonts w:asciiTheme="minorHAnsi" w:eastAsiaTheme="minorEastAsia" w:hAnsiTheme="minorHAnsi" w:cstheme="minorBidi"/>
          <w:noProof/>
          <w:szCs w:val="22"/>
          <w:lang w:eastAsia="en-NZ"/>
        </w:rPr>
      </w:pPr>
      <w:hyperlink w:anchor="_Toc84596503" w:history="1">
        <w:r w:rsidR="00E02F71" w:rsidRPr="00A5726B">
          <w:rPr>
            <w:rStyle w:val="Hyperlink"/>
            <w:noProof/>
          </w:rPr>
          <w:t>Figure 4</w:t>
        </w:r>
        <w:r w:rsidR="00E02F71" w:rsidRPr="00A5726B">
          <w:rPr>
            <w:rStyle w:val="Hyperlink"/>
            <w:noProof/>
          </w:rPr>
          <w:noBreakHyphen/>
          <w:t>2:</w:t>
        </w:r>
        <w:r w:rsidR="00E02F71">
          <w:rPr>
            <w:rFonts w:asciiTheme="minorHAnsi" w:eastAsiaTheme="minorEastAsia" w:hAnsiTheme="minorHAnsi" w:cstheme="minorBidi"/>
            <w:noProof/>
            <w:szCs w:val="22"/>
            <w:lang w:eastAsia="en-NZ"/>
          </w:rPr>
          <w:tab/>
        </w:r>
        <w:r w:rsidR="00E02F71" w:rsidRPr="00A5726B">
          <w:rPr>
            <w:rStyle w:val="Hyperlink"/>
            <w:noProof/>
          </w:rPr>
          <w:t>River water quality state in REC land cover classes.</w:t>
        </w:r>
        <w:r w:rsidR="00E02F71">
          <w:rPr>
            <w:noProof/>
            <w:webHidden/>
          </w:rPr>
          <w:tab/>
        </w:r>
        <w:r w:rsidR="00E02F71">
          <w:rPr>
            <w:noProof/>
            <w:webHidden/>
          </w:rPr>
          <w:fldChar w:fldCharType="begin"/>
        </w:r>
        <w:r w:rsidR="00E02F71">
          <w:rPr>
            <w:noProof/>
            <w:webHidden/>
          </w:rPr>
          <w:instrText xml:space="preserve"> PAGEREF _Toc84596503 \h </w:instrText>
        </w:r>
        <w:r w:rsidR="00E02F71">
          <w:rPr>
            <w:noProof/>
            <w:webHidden/>
          </w:rPr>
        </w:r>
        <w:r w:rsidR="00E02F71">
          <w:rPr>
            <w:noProof/>
            <w:webHidden/>
          </w:rPr>
          <w:fldChar w:fldCharType="separate"/>
        </w:r>
        <w:r w:rsidR="005A78FC">
          <w:rPr>
            <w:noProof/>
            <w:webHidden/>
          </w:rPr>
          <w:t>36</w:t>
        </w:r>
        <w:r w:rsidR="00E02F71">
          <w:rPr>
            <w:noProof/>
            <w:webHidden/>
          </w:rPr>
          <w:fldChar w:fldCharType="end"/>
        </w:r>
      </w:hyperlink>
    </w:p>
    <w:p w14:paraId="5DFDD045" w14:textId="755434FB" w:rsidR="00E02F71" w:rsidRDefault="00000000">
      <w:pPr>
        <w:pStyle w:val="TableofFigures"/>
        <w:rPr>
          <w:rFonts w:asciiTheme="minorHAnsi" w:eastAsiaTheme="minorEastAsia" w:hAnsiTheme="minorHAnsi" w:cstheme="minorBidi"/>
          <w:noProof/>
          <w:szCs w:val="22"/>
          <w:lang w:eastAsia="en-NZ"/>
        </w:rPr>
      </w:pPr>
      <w:hyperlink w:anchor="_Toc84596504" w:history="1">
        <w:r w:rsidR="00E02F71" w:rsidRPr="00A5726B">
          <w:rPr>
            <w:rStyle w:val="Hyperlink"/>
            <w:noProof/>
          </w:rPr>
          <w:t>Figure 4</w:t>
        </w:r>
        <w:r w:rsidR="00E02F71" w:rsidRPr="00A5726B">
          <w:rPr>
            <w:rStyle w:val="Hyperlink"/>
            <w:noProof/>
          </w:rPr>
          <w:noBreakHyphen/>
          <w:t>3:</w:t>
        </w:r>
        <w:r w:rsidR="00E02F71">
          <w:rPr>
            <w:rFonts w:asciiTheme="minorHAnsi" w:eastAsiaTheme="minorEastAsia" w:hAnsiTheme="minorHAnsi" w:cstheme="minorBidi"/>
            <w:noProof/>
            <w:szCs w:val="22"/>
            <w:lang w:eastAsia="en-NZ"/>
          </w:rPr>
          <w:tab/>
        </w:r>
        <w:r w:rsidR="00E02F71" w:rsidRPr="00A5726B">
          <w:rPr>
            <w:rStyle w:val="Hyperlink"/>
            <w:noProof/>
          </w:rPr>
          <w:t>ECOLI concentrations in REC land cover classes.</w:t>
        </w:r>
        <w:r w:rsidR="00E02F71">
          <w:rPr>
            <w:noProof/>
            <w:webHidden/>
          </w:rPr>
          <w:tab/>
        </w:r>
        <w:r w:rsidR="00E02F71">
          <w:rPr>
            <w:noProof/>
            <w:webHidden/>
          </w:rPr>
          <w:fldChar w:fldCharType="begin"/>
        </w:r>
        <w:r w:rsidR="00E02F71">
          <w:rPr>
            <w:noProof/>
            <w:webHidden/>
          </w:rPr>
          <w:instrText xml:space="preserve"> PAGEREF _Toc84596504 \h </w:instrText>
        </w:r>
        <w:r w:rsidR="00E02F71">
          <w:rPr>
            <w:noProof/>
            <w:webHidden/>
          </w:rPr>
        </w:r>
        <w:r w:rsidR="00E02F71">
          <w:rPr>
            <w:noProof/>
            <w:webHidden/>
          </w:rPr>
          <w:fldChar w:fldCharType="separate"/>
        </w:r>
        <w:r w:rsidR="005A78FC">
          <w:rPr>
            <w:noProof/>
            <w:webHidden/>
          </w:rPr>
          <w:t>37</w:t>
        </w:r>
        <w:r w:rsidR="00E02F71">
          <w:rPr>
            <w:noProof/>
            <w:webHidden/>
          </w:rPr>
          <w:fldChar w:fldCharType="end"/>
        </w:r>
      </w:hyperlink>
    </w:p>
    <w:p w14:paraId="6D2BCACB" w14:textId="13145E52" w:rsidR="00E02F71" w:rsidRDefault="00000000">
      <w:pPr>
        <w:pStyle w:val="TableofFigures"/>
        <w:rPr>
          <w:rFonts w:asciiTheme="minorHAnsi" w:eastAsiaTheme="minorEastAsia" w:hAnsiTheme="minorHAnsi" w:cstheme="minorBidi"/>
          <w:noProof/>
          <w:szCs w:val="22"/>
          <w:lang w:eastAsia="en-NZ"/>
        </w:rPr>
      </w:pPr>
      <w:hyperlink w:anchor="_Toc84596505" w:history="1">
        <w:r w:rsidR="00E02F71" w:rsidRPr="00A5726B">
          <w:rPr>
            <w:rStyle w:val="Hyperlink"/>
            <w:noProof/>
          </w:rPr>
          <w:t>Figure 4</w:t>
        </w:r>
        <w:r w:rsidR="00E02F71" w:rsidRPr="00A5726B">
          <w:rPr>
            <w:rStyle w:val="Hyperlink"/>
            <w:noProof/>
          </w:rPr>
          <w:noBreakHyphen/>
          <w:t>4:</w:t>
        </w:r>
        <w:r w:rsidR="00E02F71">
          <w:rPr>
            <w:rFonts w:asciiTheme="minorHAnsi" w:eastAsiaTheme="minorEastAsia" w:hAnsiTheme="minorHAnsi" w:cstheme="minorBidi"/>
            <w:noProof/>
            <w:szCs w:val="22"/>
            <w:lang w:eastAsia="en-NZ"/>
          </w:rPr>
          <w:tab/>
        </w:r>
        <w:r w:rsidR="00E02F71" w:rsidRPr="00A5726B">
          <w:rPr>
            <w:rStyle w:val="Hyperlink"/>
            <w:noProof/>
          </w:rPr>
          <w:t>ECOLI percent exceedance in REC land cover classes.</w:t>
        </w:r>
        <w:r w:rsidR="00E02F71">
          <w:rPr>
            <w:noProof/>
            <w:webHidden/>
          </w:rPr>
          <w:tab/>
        </w:r>
        <w:r w:rsidR="00E02F71">
          <w:rPr>
            <w:noProof/>
            <w:webHidden/>
          </w:rPr>
          <w:fldChar w:fldCharType="begin"/>
        </w:r>
        <w:r w:rsidR="00E02F71">
          <w:rPr>
            <w:noProof/>
            <w:webHidden/>
          </w:rPr>
          <w:instrText xml:space="preserve"> PAGEREF _Toc84596505 \h </w:instrText>
        </w:r>
        <w:r w:rsidR="00E02F71">
          <w:rPr>
            <w:noProof/>
            <w:webHidden/>
          </w:rPr>
        </w:r>
        <w:r w:rsidR="00E02F71">
          <w:rPr>
            <w:noProof/>
            <w:webHidden/>
          </w:rPr>
          <w:fldChar w:fldCharType="separate"/>
        </w:r>
        <w:r w:rsidR="005A78FC">
          <w:rPr>
            <w:noProof/>
            <w:webHidden/>
          </w:rPr>
          <w:t>37</w:t>
        </w:r>
        <w:r w:rsidR="00E02F71">
          <w:rPr>
            <w:noProof/>
            <w:webHidden/>
          </w:rPr>
          <w:fldChar w:fldCharType="end"/>
        </w:r>
      </w:hyperlink>
    </w:p>
    <w:p w14:paraId="440FC4E2" w14:textId="51A37C47" w:rsidR="00E02F71" w:rsidRDefault="00000000">
      <w:pPr>
        <w:pStyle w:val="TableofFigures"/>
        <w:rPr>
          <w:rFonts w:asciiTheme="minorHAnsi" w:eastAsiaTheme="minorEastAsia" w:hAnsiTheme="minorHAnsi" w:cstheme="minorBidi"/>
          <w:noProof/>
          <w:szCs w:val="22"/>
          <w:lang w:eastAsia="en-NZ"/>
        </w:rPr>
      </w:pPr>
      <w:hyperlink w:anchor="_Toc84596506" w:history="1">
        <w:r w:rsidR="00E02F71" w:rsidRPr="00A5726B">
          <w:rPr>
            <w:rStyle w:val="Hyperlink"/>
            <w:noProof/>
          </w:rPr>
          <w:t>Figure 4</w:t>
        </w:r>
        <w:r w:rsidR="00E02F71" w:rsidRPr="00A5726B">
          <w:rPr>
            <w:rStyle w:val="Hyperlink"/>
            <w:noProof/>
          </w:rPr>
          <w:noBreakHyphen/>
          <w:t>5:</w:t>
        </w:r>
        <w:r w:rsidR="00E02F71">
          <w:rPr>
            <w:rFonts w:asciiTheme="minorHAnsi" w:eastAsiaTheme="minorEastAsia" w:hAnsiTheme="minorHAnsi" w:cstheme="minorBidi"/>
            <w:noProof/>
            <w:szCs w:val="22"/>
            <w:lang w:eastAsia="en-NZ"/>
          </w:rPr>
          <w:tab/>
        </w:r>
        <w:r w:rsidR="00E02F71" w:rsidRPr="00A5726B">
          <w:rPr>
            <w:rStyle w:val="Hyperlink"/>
            <w:noProof/>
          </w:rPr>
          <w:t>Maps showing NOF grades for physico-chemical attributes.</w:t>
        </w:r>
        <w:r w:rsidR="00E02F71">
          <w:rPr>
            <w:noProof/>
            <w:webHidden/>
          </w:rPr>
          <w:tab/>
        </w:r>
        <w:r w:rsidR="00E02F71">
          <w:rPr>
            <w:noProof/>
            <w:webHidden/>
          </w:rPr>
          <w:fldChar w:fldCharType="begin"/>
        </w:r>
        <w:r w:rsidR="00E02F71">
          <w:rPr>
            <w:noProof/>
            <w:webHidden/>
          </w:rPr>
          <w:instrText xml:space="preserve"> PAGEREF _Toc84596506 \h </w:instrText>
        </w:r>
        <w:r w:rsidR="00E02F71">
          <w:rPr>
            <w:noProof/>
            <w:webHidden/>
          </w:rPr>
        </w:r>
        <w:r w:rsidR="00E02F71">
          <w:rPr>
            <w:noProof/>
            <w:webHidden/>
          </w:rPr>
          <w:fldChar w:fldCharType="separate"/>
        </w:r>
        <w:r w:rsidR="005A78FC">
          <w:rPr>
            <w:noProof/>
            <w:webHidden/>
          </w:rPr>
          <w:t>39</w:t>
        </w:r>
        <w:r w:rsidR="00E02F71">
          <w:rPr>
            <w:noProof/>
            <w:webHidden/>
          </w:rPr>
          <w:fldChar w:fldCharType="end"/>
        </w:r>
      </w:hyperlink>
    </w:p>
    <w:p w14:paraId="2C00E4C0" w14:textId="3E18898D" w:rsidR="00E02F71" w:rsidRDefault="00000000">
      <w:pPr>
        <w:pStyle w:val="TableofFigures"/>
        <w:rPr>
          <w:rFonts w:asciiTheme="minorHAnsi" w:eastAsiaTheme="minorEastAsia" w:hAnsiTheme="minorHAnsi" w:cstheme="minorBidi"/>
          <w:noProof/>
          <w:szCs w:val="22"/>
          <w:lang w:eastAsia="en-NZ"/>
        </w:rPr>
      </w:pPr>
      <w:hyperlink w:anchor="_Toc84596507" w:history="1">
        <w:r w:rsidR="00E02F71" w:rsidRPr="00A5726B">
          <w:rPr>
            <w:rStyle w:val="Hyperlink"/>
            <w:noProof/>
          </w:rPr>
          <w:t>Figure 4</w:t>
        </w:r>
        <w:r w:rsidR="00E02F71" w:rsidRPr="00A5726B">
          <w:rPr>
            <w:rStyle w:val="Hyperlink"/>
            <w:noProof/>
          </w:rPr>
          <w:noBreakHyphen/>
          <w:t>6:</w:t>
        </w:r>
        <w:r w:rsidR="00E02F71">
          <w:rPr>
            <w:rFonts w:asciiTheme="minorHAnsi" w:eastAsiaTheme="minorEastAsia" w:hAnsiTheme="minorHAnsi" w:cstheme="minorBidi"/>
            <w:noProof/>
            <w:szCs w:val="22"/>
            <w:lang w:eastAsia="en-NZ"/>
          </w:rPr>
          <w:tab/>
        </w:r>
        <w:r w:rsidR="00E02F71" w:rsidRPr="00A5726B">
          <w:rPr>
            <w:rStyle w:val="Hyperlink"/>
            <w:noProof/>
          </w:rPr>
          <w:t>Maps showing NOF grades for the E. coli attribute.</w:t>
        </w:r>
        <w:r w:rsidR="00E02F71">
          <w:rPr>
            <w:noProof/>
            <w:webHidden/>
          </w:rPr>
          <w:tab/>
        </w:r>
        <w:r w:rsidR="00E02F71">
          <w:rPr>
            <w:noProof/>
            <w:webHidden/>
          </w:rPr>
          <w:fldChar w:fldCharType="begin"/>
        </w:r>
        <w:r w:rsidR="00E02F71">
          <w:rPr>
            <w:noProof/>
            <w:webHidden/>
          </w:rPr>
          <w:instrText xml:space="preserve"> PAGEREF _Toc84596507 \h </w:instrText>
        </w:r>
        <w:r w:rsidR="00E02F71">
          <w:rPr>
            <w:noProof/>
            <w:webHidden/>
          </w:rPr>
        </w:r>
        <w:r w:rsidR="00E02F71">
          <w:rPr>
            <w:noProof/>
            <w:webHidden/>
          </w:rPr>
          <w:fldChar w:fldCharType="separate"/>
        </w:r>
        <w:r w:rsidR="005A78FC">
          <w:rPr>
            <w:noProof/>
            <w:webHidden/>
          </w:rPr>
          <w:t>40</w:t>
        </w:r>
        <w:r w:rsidR="00E02F71">
          <w:rPr>
            <w:noProof/>
            <w:webHidden/>
          </w:rPr>
          <w:fldChar w:fldCharType="end"/>
        </w:r>
      </w:hyperlink>
    </w:p>
    <w:p w14:paraId="39545AA3" w14:textId="16F258E9" w:rsidR="00E02F71" w:rsidRDefault="00000000">
      <w:pPr>
        <w:pStyle w:val="TableofFigures"/>
        <w:rPr>
          <w:rFonts w:asciiTheme="minorHAnsi" w:eastAsiaTheme="minorEastAsia" w:hAnsiTheme="minorHAnsi" w:cstheme="minorBidi"/>
          <w:noProof/>
          <w:szCs w:val="22"/>
          <w:lang w:eastAsia="en-NZ"/>
        </w:rPr>
      </w:pPr>
      <w:hyperlink w:anchor="_Toc84596508" w:history="1">
        <w:r w:rsidR="00E02F71" w:rsidRPr="00A5726B">
          <w:rPr>
            <w:rStyle w:val="Hyperlink"/>
            <w:noProof/>
          </w:rPr>
          <w:t>Figure 4</w:t>
        </w:r>
        <w:r w:rsidR="00E02F71" w:rsidRPr="00A5726B">
          <w:rPr>
            <w:rStyle w:val="Hyperlink"/>
            <w:noProof/>
          </w:rPr>
          <w:noBreakHyphen/>
          <w:t>7:</w:t>
        </w:r>
        <w:r w:rsidR="00E02F71">
          <w:rPr>
            <w:rFonts w:asciiTheme="minorHAnsi" w:eastAsiaTheme="minorEastAsia" w:hAnsiTheme="minorHAnsi" w:cstheme="minorBidi"/>
            <w:noProof/>
            <w:szCs w:val="22"/>
            <w:lang w:eastAsia="en-NZ"/>
          </w:rPr>
          <w:tab/>
        </w:r>
        <w:r w:rsidR="00E02F71" w:rsidRPr="00A5726B">
          <w:rPr>
            <w:rStyle w:val="Hyperlink"/>
            <w:noProof/>
          </w:rPr>
          <w:t>Stacked bar charts showing the percentage of physico-chemical sites assigned each NOF grade, by land cover class and NOF attribute.</w:t>
        </w:r>
        <w:r w:rsidR="00E02F71">
          <w:rPr>
            <w:noProof/>
            <w:webHidden/>
          </w:rPr>
          <w:tab/>
        </w:r>
        <w:r w:rsidR="00E02F71">
          <w:rPr>
            <w:noProof/>
            <w:webHidden/>
          </w:rPr>
          <w:fldChar w:fldCharType="begin"/>
        </w:r>
        <w:r w:rsidR="00E02F71">
          <w:rPr>
            <w:noProof/>
            <w:webHidden/>
          </w:rPr>
          <w:instrText xml:space="preserve"> PAGEREF _Toc84596508 \h </w:instrText>
        </w:r>
        <w:r w:rsidR="00E02F71">
          <w:rPr>
            <w:noProof/>
            <w:webHidden/>
          </w:rPr>
        </w:r>
        <w:r w:rsidR="00E02F71">
          <w:rPr>
            <w:noProof/>
            <w:webHidden/>
          </w:rPr>
          <w:fldChar w:fldCharType="separate"/>
        </w:r>
        <w:r w:rsidR="005A78FC">
          <w:rPr>
            <w:noProof/>
            <w:webHidden/>
          </w:rPr>
          <w:t>41</w:t>
        </w:r>
        <w:r w:rsidR="00E02F71">
          <w:rPr>
            <w:noProof/>
            <w:webHidden/>
          </w:rPr>
          <w:fldChar w:fldCharType="end"/>
        </w:r>
      </w:hyperlink>
    </w:p>
    <w:p w14:paraId="74260497" w14:textId="250B09AF" w:rsidR="00E02F71" w:rsidRDefault="00000000">
      <w:pPr>
        <w:pStyle w:val="TableofFigures"/>
        <w:rPr>
          <w:rFonts w:asciiTheme="minorHAnsi" w:eastAsiaTheme="minorEastAsia" w:hAnsiTheme="minorHAnsi" w:cstheme="minorBidi"/>
          <w:noProof/>
          <w:szCs w:val="22"/>
          <w:lang w:eastAsia="en-NZ"/>
        </w:rPr>
      </w:pPr>
      <w:hyperlink w:anchor="_Toc84596509" w:history="1">
        <w:r w:rsidR="00E02F71" w:rsidRPr="00A5726B">
          <w:rPr>
            <w:rStyle w:val="Hyperlink"/>
            <w:noProof/>
          </w:rPr>
          <w:t>Figure 4</w:t>
        </w:r>
        <w:r w:rsidR="00E02F71" w:rsidRPr="00A5726B">
          <w:rPr>
            <w:rStyle w:val="Hyperlink"/>
            <w:noProof/>
          </w:rPr>
          <w:noBreakHyphen/>
          <w:t>8:</w:t>
        </w:r>
        <w:r w:rsidR="00E02F71">
          <w:rPr>
            <w:rFonts w:asciiTheme="minorHAnsi" w:eastAsiaTheme="minorEastAsia" w:hAnsiTheme="minorHAnsi" w:cstheme="minorBidi"/>
            <w:noProof/>
            <w:szCs w:val="22"/>
            <w:lang w:eastAsia="en-NZ"/>
          </w:rPr>
          <w:tab/>
        </w:r>
        <w:r w:rsidR="00E02F71" w:rsidRPr="00A5726B">
          <w:rPr>
            <w:rStyle w:val="Hyperlink"/>
            <w:noProof/>
          </w:rPr>
          <w:t>Stacked bar charts showing the percentage of E. coli sites assigned each NOF grade, by land cover class and NOF attribute.</w:t>
        </w:r>
        <w:r w:rsidR="00E02F71">
          <w:rPr>
            <w:noProof/>
            <w:webHidden/>
          </w:rPr>
          <w:tab/>
        </w:r>
        <w:r w:rsidR="00E02F71">
          <w:rPr>
            <w:noProof/>
            <w:webHidden/>
          </w:rPr>
          <w:fldChar w:fldCharType="begin"/>
        </w:r>
        <w:r w:rsidR="00E02F71">
          <w:rPr>
            <w:noProof/>
            <w:webHidden/>
          </w:rPr>
          <w:instrText xml:space="preserve"> PAGEREF _Toc84596509 \h </w:instrText>
        </w:r>
        <w:r w:rsidR="00E02F71">
          <w:rPr>
            <w:noProof/>
            <w:webHidden/>
          </w:rPr>
        </w:r>
        <w:r w:rsidR="00E02F71">
          <w:rPr>
            <w:noProof/>
            <w:webHidden/>
          </w:rPr>
          <w:fldChar w:fldCharType="separate"/>
        </w:r>
        <w:r w:rsidR="005A78FC">
          <w:rPr>
            <w:noProof/>
            <w:webHidden/>
          </w:rPr>
          <w:t>41</w:t>
        </w:r>
        <w:r w:rsidR="00E02F71">
          <w:rPr>
            <w:noProof/>
            <w:webHidden/>
          </w:rPr>
          <w:fldChar w:fldCharType="end"/>
        </w:r>
      </w:hyperlink>
    </w:p>
    <w:p w14:paraId="718B0BD7" w14:textId="3561A3D9" w:rsidR="00E02F71" w:rsidRDefault="00000000">
      <w:pPr>
        <w:pStyle w:val="TableofFigures"/>
        <w:rPr>
          <w:rFonts w:asciiTheme="minorHAnsi" w:eastAsiaTheme="minorEastAsia" w:hAnsiTheme="minorHAnsi" w:cstheme="minorBidi"/>
          <w:noProof/>
          <w:szCs w:val="22"/>
          <w:lang w:eastAsia="en-NZ"/>
        </w:rPr>
      </w:pPr>
      <w:hyperlink w:anchor="_Toc84596510" w:history="1">
        <w:r w:rsidR="00E02F71" w:rsidRPr="00A5726B">
          <w:rPr>
            <w:rStyle w:val="Hyperlink"/>
            <w:noProof/>
          </w:rPr>
          <w:t>Figure 4</w:t>
        </w:r>
        <w:r w:rsidR="00E02F71" w:rsidRPr="00A5726B">
          <w:rPr>
            <w:rStyle w:val="Hyperlink"/>
            <w:noProof/>
          </w:rPr>
          <w:noBreakHyphen/>
          <w:t>9:</w:t>
        </w:r>
        <w:r w:rsidR="00E02F71">
          <w:rPr>
            <w:rFonts w:asciiTheme="minorHAnsi" w:eastAsiaTheme="minorEastAsia" w:hAnsiTheme="minorHAnsi" w:cstheme="minorBidi"/>
            <w:noProof/>
            <w:szCs w:val="22"/>
            <w:lang w:eastAsia="en-NZ"/>
          </w:rPr>
          <w:tab/>
        </w:r>
        <w:r w:rsidR="00E02F71" w:rsidRPr="00A5726B">
          <w:rPr>
            <w:rStyle w:val="Hyperlink"/>
            <w:noProof/>
          </w:rPr>
          <w:t>Relationships between median water-quality state and proportion of a catchment under high-intensity agricultural land cover in the catchments above monitoring sites in the dataset.</w:t>
        </w:r>
        <w:r w:rsidR="00E02F71">
          <w:rPr>
            <w:noProof/>
            <w:webHidden/>
          </w:rPr>
          <w:tab/>
        </w:r>
        <w:r w:rsidR="00E02F71">
          <w:rPr>
            <w:noProof/>
            <w:webHidden/>
          </w:rPr>
          <w:fldChar w:fldCharType="begin"/>
        </w:r>
        <w:r w:rsidR="00E02F71">
          <w:rPr>
            <w:noProof/>
            <w:webHidden/>
          </w:rPr>
          <w:instrText xml:space="preserve"> PAGEREF _Toc84596510 \h </w:instrText>
        </w:r>
        <w:r w:rsidR="00E02F71">
          <w:rPr>
            <w:noProof/>
            <w:webHidden/>
          </w:rPr>
        </w:r>
        <w:r w:rsidR="00E02F71">
          <w:rPr>
            <w:noProof/>
            <w:webHidden/>
          </w:rPr>
          <w:fldChar w:fldCharType="separate"/>
        </w:r>
        <w:r w:rsidR="005A78FC">
          <w:rPr>
            <w:noProof/>
            <w:webHidden/>
          </w:rPr>
          <w:t>42</w:t>
        </w:r>
        <w:r w:rsidR="00E02F71">
          <w:rPr>
            <w:noProof/>
            <w:webHidden/>
          </w:rPr>
          <w:fldChar w:fldCharType="end"/>
        </w:r>
      </w:hyperlink>
    </w:p>
    <w:p w14:paraId="7E522206" w14:textId="508D7090" w:rsidR="00E02F71" w:rsidRDefault="00000000">
      <w:pPr>
        <w:pStyle w:val="TableofFigures"/>
        <w:rPr>
          <w:rFonts w:asciiTheme="minorHAnsi" w:eastAsiaTheme="minorEastAsia" w:hAnsiTheme="minorHAnsi" w:cstheme="minorBidi"/>
          <w:noProof/>
          <w:szCs w:val="22"/>
          <w:lang w:eastAsia="en-NZ"/>
        </w:rPr>
      </w:pPr>
      <w:hyperlink w:anchor="_Toc84596511" w:history="1">
        <w:r w:rsidR="00E02F71" w:rsidRPr="00A5726B">
          <w:rPr>
            <w:rStyle w:val="Hyperlink"/>
            <w:noProof/>
          </w:rPr>
          <w:t>Figure 5</w:t>
        </w:r>
        <w:r w:rsidR="00E02F71" w:rsidRPr="00A5726B">
          <w:rPr>
            <w:rStyle w:val="Hyperlink"/>
            <w:noProof/>
          </w:rPr>
          <w:noBreakHyphen/>
          <w:t>1:</w:t>
        </w:r>
        <w:r w:rsidR="00E02F71">
          <w:rPr>
            <w:rFonts w:asciiTheme="minorHAnsi" w:eastAsiaTheme="minorEastAsia" w:hAnsiTheme="minorHAnsi" w:cstheme="minorBidi"/>
            <w:noProof/>
            <w:szCs w:val="22"/>
            <w:lang w:eastAsia="en-NZ"/>
          </w:rPr>
          <w:tab/>
        </w:r>
        <w:r w:rsidR="00E02F71" w:rsidRPr="00A5726B">
          <w:rPr>
            <w:rStyle w:val="Hyperlink"/>
            <w:noProof/>
          </w:rPr>
          <w:t>River water quality monitoring sites used for 10-year trend analyses of nutrients, ECOLI, CLAR, TURB and MCI.</w:t>
        </w:r>
        <w:r w:rsidR="00E02F71">
          <w:rPr>
            <w:noProof/>
            <w:webHidden/>
          </w:rPr>
          <w:tab/>
        </w:r>
        <w:r w:rsidR="00E02F71">
          <w:rPr>
            <w:noProof/>
            <w:webHidden/>
          </w:rPr>
          <w:fldChar w:fldCharType="begin"/>
        </w:r>
        <w:r w:rsidR="00E02F71">
          <w:rPr>
            <w:noProof/>
            <w:webHidden/>
          </w:rPr>
          <w:instrText xml:space="preserve"> PAGEREF _Toc84596511 \h </w:instrText>
        </w:r>
        <w:r w:rsidR="00E02F71">
          <w:rPr>
            <w:noProof/>
            <w:webHidden/>
          </w:rPr>
        </w:r>
        <w:r w:rsidR="00E02F71">
          <w:rPr>
            <w:noProof/>
            <w:webHidden/>
          </w:rPr>
          <w:fldChar w:fldCharType="separate"/>
        </w:r>
        <w:r w:rsidR="005A78FC">
          <w:rPr>
            <w:noProof/>
            <w:webHidden/>
          </w:rPr>
          <w:t>44</w:t>
        </w:r>
        <w:r w:rsidR="00E02F71">
          <w:rPr>
            <w:noProof/>
            <w:webHidden/>
          </w:rPr>
          <w:fldChar w:fldCharType="end"/>
        </w:r>
      </w:hyperlink>
    </w:p>
    <w:p w14:paraId="2FF0482D" w14:textId="5023B321" w:rsidR="00E02F71" w:rsidRDefault="00000000">
      <w:pPr>
        <w:pStyle w:val="TableofFigures"/>
        <w:rPr>
          <w:rFonts w:asciiTheme="minorHAnsi" w:eastAsiaTheme="minorEastAsia" w:hAnsiTheme="minorHAnsi" w:cstheme="minorBidi"/>
          <w:noProof/>
          <w:szCs w:val="22"/>
          <w:lang w:eastAsia="en-NZ"/>
        </w:rPr>
      </w:pPr>
      <w:hyperlink w:anchor="_Toc84596512" w:history="1">
        <w:r w:rsidR="00E02F71" w:rsidRPr="00A5726B">
          <w:rPr>
            <w:rStyle w:val="Hyperlink"/>
            <w:noProof/>
          </w:rPr>
          <w:t>Figure 5</w:t>
        </w:r>
        <w:r w:rsidR="00E02F71" w:rsidRPr="00A5726B">
          <w:rPr>
            <w:rStyle w:val="Hyperlink"/>
            <w:noProof/>
          </w:rPr>
          <w:noBreakHyphen/>
          <w:t>2:</w:t>
        </w:r>
        <w:r w:rsidR="00E02F71">
          <w:rPr>
            <w:rFonts w:asciiTheme="minorHAnsi" w:eastAsiaTheme="minorEastAsia" w:hAnsiTheme="minorHAnsi" w:cstheme="minorBidi"/>
            <w:noProof/>
            <w:szCs w:val="22"/>
            <w:lang w:eastAsia="en-NZ"/>
          </w:rPr>
          <w:tab/>
        </w:r>
        <w:r w:rsidR="00E02F71" w:rsidRPr="00A5726B">
          <w:rPr>
            <w:rStyle w:val="Hyperlink"/>
            <w:noProof/>
          </w:rPr>
          <w:t>Summary of 10-year raw trend rates. Box-and-whisker plots show the distributions of site trend rates within REC land cover classes.</w:t>
        </w:r>
        <w:r w:rsidR="00E02F71">
          <w:rPr>
            <w:noProof/>
            <w:webHidden/>
          </w:rPr>
          <w:tab/>
        </w:r>
        <w:r w:rsidR="00E02F71">
          <w:rPr>
            <w:noProof/>
            <w:webHidden/>
          </w:rPr>
          <w:fldChar w:fldCharType="begin"/>
        </w:r>
        <w:r w:rsidR="00E02F71">
          <w:rPr>
            <w:noProof/>
            <w:webHidden/>
          </w:rPr>
          <w:instrText xml:space="preserve"> PAGEREF _Toc84596512 \h </w:instrText>
        </w:r>
        <w:r w:rsidR="00E02F71">
          <w:rPr>
            <w:noProof/>
            <w:webHidden/>
          </w:rPr>
        </w:r>
        <w:r w:rsidR="00E02F71">
          <w:rPr>
            <w:noProof/>
            <w:webHidden/>
          </w:rPr>
          <w:fldChar w:fldCharType="separate"/>
        </w:r>
        <w:r w:rsidR="005A78FC">
          <w:rPr>
            <w:noProof/>
            <w:webHidden/>
          </w:rPr>
          <w:t>45</w:t>
        </w:r>
        <w:r w:rsidR="00E02F71">
          <w:rPr>
            <w:noProof/>
            <w:webHidden/>
          </w:rPr>
          <w:fldChar w:fldCharType="end"/>
        </w:r>
      </w:hyperlink>
    </w:p>
    <w:p w14:paraId="300DB3E6" w14:textId="69C2D760" w:rsidR="00E02F71" w:rsidRDefault="00000000">
      <w:pPr>
        <w:pStyle w:val="TableofFigures"/>
        <w:rPr>
          <w:rFonts w:asciiTheme="minorHAnsi" w:eastAsiaTheme="minorEastAsia" w:hAnsiTheme="minorHAnsi" w:cstheme="minorBidi"/>
          <w:noProof/>
          <w:szCs w:val="22"/>
          <w:lang w:eastAsia="en-NZ"/>
        </w:rPr>
      </w:pPr>
      <w:hyperlink w:anchor="_Toc84596513" w:history="1">
        <w:r w:rsidR="00E02F71" w:rsidRPr="00A5726B">
          <w:rPr>
            <w:rStyle w:val="Hyperlink"/>
            <w:noProof/>
          </w:rPr>
          <w:t>Figure 5</w:t>
        </w:r>
        <w:r w:rsidR="00E02F71" w:rsidRPr="00A5726B">
          <w:rPr>
            <w:rStyle w:val="Hyperlink"/>
            <w:noProof/>
          </w:rPr>
          <w:noBreakHyphen/>
          <w:t>3:</w:t>
        </w:r>
        <w:r w:rsidR="00E02F71">
          <w:rPr>
            <w:rFonts w:asciiTheme="minorHAnsi" w:eastAsiaTheme="minorEastAsia" w:hAnsiTheme="minorHAnsi" w:cstheme="minorBidi"/>
            <w:noProof/>
            <w:szCs w:val="22"/>
            <w:lang w:eastAsia="en-NZ"/>
          </w:rPr>
          <w:tab/>
        </w:r>
        <w:r w:rsidR="00E02F71" w:rsidRPr="00A5726B">
          <w:rPr>
            <w:rStyle w:val="Hyperlink"/>
            <w:noProof/>
          </w:rPr>
          <w:t>Water quality monitoring sites categorised by the confidence that the 10-year trend is decreasing (C</w:t>
        </w:r>
        <w:r w:rsidR="00E02F71" w:rsidRPr="00A5726B">
          <w:rPr>
            <w:rStyle w:val="Hyperlink"/>
            <w:noProof/>
            <w:vertAlign w:val="subscript"/>
          </w:rPr>
          <w:t>d</w:t>
        </w:r>
        <w:r w:rsidR="00E02F71" w:rsidRPr="00A5726B">
          <w:rPr>
            <w:rStyle w:val="Hyperlink"/>
            <w:noProof/>
          </w:rPr>
          <w:t>) for each variable.</w:t>
        </w:r>
        <w:r w:rsidR="00E02F71">
          <w:rPr>
            <w:noProof/>
            <w:webHidden/>
          </w:rPr>
          <w:tab/>
        </w:r>
        <w:r w:rsidR="00E02F71">
          <w:rPr>
            <w:noProof/>
            <w:webHidden/>
          </w:rPr>
          <w:fldChar w:fldCharType="begin"/>
        </w:r>
        <w:r w:rsidR="00E02F71">
          <w:rPr>
            <w:noProof/>
            <w:webHidden/>
          </w:rPr>
          <w:instrText xml:space="preserve"> PAGEREF _Toc84596513 \h </w:instrText>
        </w:r>
        <w:r w:rsidR="00E02F71">
          <w:rPr>
            <w:noProof/>
            <w:webHidden/>
          </w:rPr>
        </w:r>
        <w:r w:rsidR="00E02F71">
          <w:rPr>
            <w:noProof/>
            <w:webHidden/>
          </w:rPr>
          <w:fldChar w:fldCharType="separate"/>
        </w:r>
        <w:r w:rsidR="005A78FC">
          <w:rPr>
            <w:noProof/>
            <w:webHidden/>
          </w:rPr>
          <w:t>46</w:t>
        </w:r>
        <w:r w:rsidR="00E02F71">
          <w:rPr>
            <w:noProof/>
            <w:webHidden/>
          </w:rPr>
          <w:fldChar w:fldCharType="end"/>
        </w:r>
      </w:hyperlink>
    </w:p>
    <w:p w14:paraId="18BB5852" w14:textId="4C208857" w:rsidR="00E02F71" w:rsidRDefault="00000000">
      <w:pPr>
        <w:pStyle w:val="TableofFigures"/>
        <w:rPr>
          <w:rFonts w:asciiTheme="minorHAnsi" w:eastAsiaTheme="minorEastAsia" w:hAnsiTheme="minorHAnsi" w:cstheme="minorBidi"/>
          <w:noProof/>
          <w:szCs w:val="22"/>
          <w:lang w:eastAsia="en-NZ"/>
        </w:rPr>
      </w:pPr>
      <w:hyperlink w:anchor="_Toc84596514" w:history="1">
        <w:r w:rsidR="00E02F71" w:rsidRPr="00A5726B">
          <w:rPr>
            <w:rStyle w:val="Hyperlink"/>
            <w:noProof/>
          </w:rPr>
          <w:t>Figure 5</w:t>
        </w:r>
        <w:r w:rsidR="00E02F71" w:rsidRPr="00A5726B">
          <w:rPr>
            <w:rStyle w:val="Hyperlink"/>
            <w:noProof/>
          </w:rPr>
          <w:noBreakHyphen/>
          <w:t>4:</w:t>
        </w:r>
        <w:r w:rsidR="00E02F71">
          <w:rPr>
            <w:rFonts w:asciiTheme="minorHAnsi" w:eastAsiaTheme="minorEastAsia" w:hAnsiTheme="minorHAnsi" w:cstheme="minorBidi"/>
            <w:noProof/>
            <w:szCs w:val="22"/>
            <w:lang w:eastAsia="en-NZ"/>
          </w:rPr>
          <w:tab/>
        </w:r>
        <w:r w:rsidR="00E02F71" w:rsidRPr="00A5726B">
          <w:rPr>
            <w:rStyle w:val="Hyperlink"/>
            <w:noProof/>
          </w:rPr>
          <w:t>Summary plot representing the proportion of sites with decreasing 10-year time-period trends at each categorical level of confidence.</w:t>
        </w:r>
        <w:r w:rsidR="00E02F71">
          <w:rPr>
            <w:noProof/>
            <w:webHidden/>
          </w:rPr>
          <w:tab/>
        </w:r>
        <w:r w:rsidR="00E02F71">
          <w:rPr>
            <w:noProof/>
            <w:webHidden/>
          </w:rPr>
          <w:fldChar w:fldCharType="begin"/>
        </w:r>
        <w:r w:rsidR="00E02F71">
          <w:rPr>
            <w:noProof/>
            <w:webHidden/>
          </w:rPr>
          <w:instrText xml:space="preserve"> PAGEREF _Toc84596514 \h </w:instrText>
        </w:r>
        <w:r w:rsidR="00E02F71">
          <w:rPr>
            <w:noProof/>
            <w:webHidden/>
          </w:rPr>
        </w:r>
        <w:r w:rsidR="00E02F71">
          <w:rPr>
            <w:noProof/>
            <w:webHidden/>
          </w:rPr>
          <w:fldChar w:fldCharType="separate"/>
        </w:r>
        <w:r w:rsidR="005A78FC">
          <w:rPr>
            <w:noProof/>
            <w:webHidden/>
          </w:rPr>
          <w:t>47</w:t>
        </w:r>
        <w:r w:rsidR="00E02F71">
          <w:rPr>
            <w:noProof/>
            <w:webHidden/>
          </w:rPr>
          <w:fldChar w:fldCharType="end"/>
        </w:r>
      </w:hyperlink>
    </w:p>
    <w:p w14:paraId="66380C7E" w14:textId="0D4CA48A" w:rsidR="00E02F71" w:rsidRDefault="00000000">
      <w:pPr>
        <w:pStyle w:val="TableofFigures"/>
        <w:rPr>
          <w:rFonts w:asciiTheme="minorHAnsi" w:eastAsiaTheme="minorEastAsia" w:hAnsiTheme="minorHAnsi" w:cstheme="minorBidi"/>
          <w:noProof/>
          <w:szCs w:val="22"/>
          <w:lang w:eastAsia="en-NZ"/>
        </w:rPr>
      </w:pPr>
      <w:hyperlink w:anchor="_Toc84596515" w:history="1">
        <w:r w:rsidR="00E02F71" w:rsidRPr="00A5726B">
          <w:rPr>
            <w:rStyle w:val="Hyperlink"/>
            <w:noProof/>
          </w:rPr>
          <w:t>Figure 5</w:t>
        </w:r>
        <w:r w:rsidR="00E02F71" w:rsidRPr="00A5726B">
          <w:rPr>
            <w:rStyle w:val="Hyperlink"/>
            <w:noProof/>
          </w:rPr>
          <w:noBreakHyphen/>
          <w:t>5:</w:t>
        </w:r>
        <w:r w:rsidR="00E02F71">
          <w:rPr>
            <w:rFonts w:asciiTheme="minorHAnsi" w:eastAsiaTheme="minorEastAsia" w:hAnsiTheme="minorHAnsi" w:cstheme="minorBidi"/>
            <w:noProof/>
            <w:szCs w:val="22"/>
            <w:lang w:eastAsia="en-NZ"/>
          </w:rPr>
          <w:tab/>
        </w:r>
        <w:r w:rsidR="00E02F71" w:rsidRPr="00A5726B">
          <w:rPr>
            <w:rStyle w:val="Hyperlink"/>
            <w:noProof/>
          </w:rPr>
          <w:t>Proportions of decreasing trends (P</w:t>
        </w:r>
        <w:r w:rsidR="00E02F71" w:rsidRPr="00A5726B">
          <w:rPr>
            <w:rStyle w:val="Hyperlink"/>
            <w:noProof/>
            <w:vertAlign w:val="subscript"/>
          </w:rPr>
          <w:t>d</w:t>
        </w:r>
        <w:r w:rsidR="00E02F71" w:rsidRPr="00A5726B">
          <w:rPr>
            <w:rStyle w:val="Hyperlink"/>
            <w:noProof/>
          </w:rPr>
          <w:t>) within REC land-cover classes for 10-year trends.</w:t>
        </w:r>
        <w:r w:rsidR="00E02F71">
          <w:rPr>
            <w:noProof/>
            <w:webHidden/>
          </w:rPr>
          <w:tab/>
        </w:r>
        <w:r w:rsidR="00E02F71">
          <w:rPr>
            <w:noProof/>
            <w:webHidden/>
          </w:rPr>
          <w:fldChar w:fldCharType="begin"/>
        </w:r>
        <w:r w:rsidR="00E02F71">
          <w:rPr>
            <w:noProof/>
            <w:webHidden/>
          </w:rPr>
          <w:instrText xml:space="preserve"> PAGEREF _Toc84596515 \h </w:instrText>
        </w:r>
        <w:r w:rsidR="00E02F71">
          <w:rPr>
            <w:noProof/>
            <w:webHidden/>
          </w:rPr>
        </w:r>
        <w:r w:rsidR="00E02F71">
          <w:rPr>
            <w:noProof/>
            <w:webHidden/>
          </w:rPr>
          <w:fldChar w:fldCharType="separate"/>
        </w:r>
        <w:r w:rsidR="005A78FC">
          <w:rPr>
            <w:noProof/>
            <w:webHidden/>
          </w:rPr>
          <w:t>48</w:t>
        </w:r>
        <w:r w:rsidR="00E02F71">
          <w:rPr>
            <w:noProof/>
            <w:webHidden/>
          </w:rPr>
          <w:fldChar w:fldCharType="end"/>
        </w:r>
      </w:hyperlink>
    </w:p>
    <w:p w14:paraId="0F441B4A" w14:textId="4B308742" w:rsidR="00E02F71" w:rsidRDefault="00000000">
      <w:pPr>
        <w:pStyle w:val="TableofFigures"/>
        <w:rPr>
          <w:rFonts w:asciiTheme="minorHAnsi" w:eastAsiaTheme="minorEastAsia" w:hAnsiTheme="minorHAnsi" w:cstheme="minorBidi"/>
          <w:noProof/>
          <w:szCs w:val="22"/>
          <w:lang w:eastAsia="en-NZ"/>
        </w:rPr>
      </w:pPr>
      <w:hyperlink w:anchor="_Toc84596516" w:history="1">
        <w:r w:rsidR="00E02F71" w:rsidRPr="00A5726B">
          <w:rPr>
            <w:rStyle w:val="Hyperlink"/>
            <w:noProof/>
          </w:rPr>
          <w:t>Figure 5</w:t>
        </w:r>
        <w:r w:rsidR="00E02F71" w:rsidRPr="00A5726B">
          <w:rPr>
            <w:rStyle w:val="Hyperlink"/>
            <w:noProof/>
          </w:rPr>
          <w:noBreakHyphen/>
          <w:t>6:</w:t>
        </w:r>
        <w:r w:rsidR="00E02F71">
          <w:rPr>
            <w:rFonts w:asciiTheme="minorHAnsi" w:eastAsiaTheme="minorEastAsia" w:hAnsiTheme="minorHAnsi" w:cstheme="minorBidi"/>
            <w:noProof/>
            <w:szCs w:val="22"/>
            <w:lang w:eastAsia="en-NZ"/>
          </w:rPr>
          <w:tab/>
        </w:r>
        <w:r w:rsidR="00E02F71" w:rsidRPr="00A5726B">
          <w:rPr>
            <w:rStyle w:val="Hyperlink"/>
            <w:noProof/>
          </w:rPr>
          <w:t>River water quality monitoring sites used for 20-year trend analyses of nutrients, ECOLI, CLAR, TURB and MCI.</w:t>
        </w:r>
        <w:r w:rsidR="00E02F71">
          <w:rPr>
            <w:noProof/>
            <w:webHidden/>
          </w:rPr>
          <w:tab/>
        </w:r>
        <w:r w:rsidR="00E02F71">
          <w:rPr>
            <w:noProof/>
            <w:webHidden/>
          </w:rPr>
          <w:fldChar w:fldCharType="begin"/>
        </w:r>
        <w:r w:rsidR="00E02F71">
          <w:rPr>
            <w:noProof/>
            <w:webHidden/>
          </w:rPr>
          <w:instrText xml:space="preserve"> PAGEREF _Toc84596516 \h </w:instrText>
        </w:r>
        <w:r w:rsidR="00E02F71">
          <w:rPr>
            <w:noProof/>
            <w:webHidden/>
          </w:rPr>
        </w:r>
        <w:r w:rsidR="00E02F71">
          <w:rPr>
            <w:noProof/>
            <w:webHidden/>
          </w:rPr>
          <w:fldChar w:fldCharType="separate"/>
        </w:r>
        <w:r w:rsidR="005A78FC">
          <w:rPr>
            <w:noProof/>
            <w:webHidden/>
          </w:rPr>
          <w:t>50</w:t>
        </w:r>
        <w:r w:rsidR="00E02F71">
          <w:rPr>
            <w:noProof/>
            <w:webHidden/>
          </w:rPr>
          <w:fldChar w:fldCharType="end"/>
        </w:r>
      </w:hyperlink>
    </w:p>
    <w:p w14:paraId="42D78D5F" w14:textId="6B4FA86B" w:rsidR="00E02F71" w:rsidRDefault="00000000">
      <w:pPr>
        <w:pStyle w:val="TableofFigures"/>
        <w:rPr>
          <w:rFonts w:asciiTheme="minorHAnsi" w:eastAsiaTheme="minorEastAsia" w:hAnsiTheme="minorHAnsi" w:cstheme="minorBidi"/>
          <w:noProof/>
          <w:szCs w:val="22"/>
          <w:lang w:eastAsia="en-NZ"/>
        </w:rPr>
      </w:pPr>
      <w:hyperlink w:anchor="_Toc84596517" w:history="1">
        <w:r w:rsidR="00E02F71" w:rsidRPr="00A5726B">
          <w:rPr>
            <w:rStyle w:val="Hyperlink"/>
            <w:noProof/>
          </w:rPr>
          <w:t>Figure 5</w:t>
        </w:r>
        <w:r w:rsidR="00E02F71" w:rsidRPr="00A5726B">
          <w:rPr>
            <w:rStyle w:val="Hyperlink"/>
            <w:noProof/>
          </w:rPr>
          <w:noBreakHyphen/>
          <w:t>7:</w:t>
        </w:r>
        <w:r w:rsidR="00E02F71">
          <w:rPr>
            <w:rFonts w:asciiTheme="minorHAnsi" w:eastAsiaTheme="minorEastAsia" w:hAnsiTheme="minorHAnsi" w:cstheme="minorBidi"/>
            <w:noProof/>
            <w:szCs w:val="22"/>
            <w:lang w:eastAsia="en-NZ"/>
          </w:rPr>
          <w:tab/>
        </w:r>
        <w:r w:rsidR="00E02F71" w:rsidRPr="00A5726B">
          <w:rPr>
            <w:rStyle w:val="Hyperlink"/>
            <w:noProof/>
          </w:rPr>
          <w:t>Summary of 20-year raw trend rates. Box-and-whisker plots show the distributions of site trend rates within REC land cover classes.</w:t>
        </w:r>
        <w:r w:rsidR="00E02F71">
          <w:rPr>
            <w:noProof/>
            <w:webHidden/>
          </w:rPr>
          <w:tab/>
        </w:r>
        <w:r w:rsidR="00E02F71">
          <w:rPr>
            <w:noProof/>
            <w:webHidden/>
          </w:rPr>
          <w:fldChar w:fldCharType="begin"/>
        </w:r>
        <w:r w:rsidR="00E02F71">
          <w:rPr>
            <w:noProof/>
            <w:webHidden/>
          </w:rPr>
          <w:instrText xml:space="preserve"> PAGEREF _Toc84596517 \h </w:instrText>
        </w:r>
        <w:r w:rsidR="00E02F71">
          <w:rPr>
            <w:noProof/>
            <w:webHidden/>
          </w:rPr>
        </w:r>
        <w:r w:rsidR="00E02F71">
          <w:rPr>
            <w:noProof/>
            <w:webHidden/>
          </w:rPr>
          <w:fldChar w:fldCharType="separate"/>
        </w:r>
        <w:r w:rsidR="005A78FC">
          <w:rPr>
            <w:noProof/>
            <w:webHidden/>
          </w:rPr>
          <w:t>51</w:t>
        </w:r>
        <w:r w:rsidR="00E02F71">
          <w:rPr>
            <w:noProof/>
            <w:webHidden/>
          </w:rPr>
          <w:fldChar w:fldCharType="end"/>
        </w:r>
      </w:hyperlink>
    </w:p>
    <w:p w14:paraId="625744C9" w14:textId="2B31A6E9" w:rsidR="00E02F71" w:rsidRDefault="00000000">
      <w:pPr>
        <w:pStyle w:val="TableofFigures"/>
        <w:rPr>
          <w:rFonts w:asciiTheme="minorHAnsi" w:eastAsiaTheme="minorEastAsia" w:hAnsiTheme="minorHAnsi" w:cstheme="minorBidi"/>
          <w:noProof/>
          <w:szCs w:val="22"/>
          <w:lang w:eastAsia="en-NZ"/>
        </w:rPr>
      </w:pPr>
      <w:hyperlink w:anchor="_Toc84596518" w:history="1">
        <w:r w:rsidR="00E02F71" w:rsidRPr="00A5726B">
          <w:rPr>
            <w:rStyle w:val="Hyperlink"/>
            <w:noProof/>
          </w:rPr>
          <w:t>Figure 5</w:t>
        </w:r>
        <w:r w:rsidR="00E02F71" w:rsidRPr="00A5726B">
          <w:rPr>
            <w:rStyle w:val="Hyperlink"/>
            <w:noProof/>
          </w:rPr>
          <w:noBreakHyphen/>
          <w:t>8:</w:t>
        </w:r>
        <w:r w:rsidR="00E02F71">
          <w:rPr>
            <w:rFonts w:asciiTheme="minorHAnsi" w:eastAsiaTheme="minorEastAsia" w:hAnsiTheme="minorHAnsi" w:cstheme="minorBidi"/>
            <w:noProof/>
            <w:szCs w:val="22"/>
            <w:lang w:eastAsia="en-NZ"/>
          </w:rPr>
          <w:tab/>
        </w:r>
        <w:r w:rsidR="00E02F71" w:rsidRPr="00A5726B">
          <w:rPr>
            <w:rStyle w:val="Hyperlink"/>
            <w:noProof/>
          </w:rPr>
          <w:t>Water quality monitoring sites categorised by the confidence that the 20-year trend is decreasing (C</w:t>
        </w:r>
        <w:r w:rsidR="00E02F71" w:rsidRPr="00A5726B">
          <w:rPr>
            <w:rStyle w:val="Hyperlink"/>
            <w:noProof/>
            <w:vertAlign w:val="subscript"/>
          </w:rPr>
          <w:t>d</w:t>
        </w:r>
        <w:r w:rsidR="00E02F71" w:rsidRPr="00A5726B">
          <w:rPr>
            <w:rStyle w:val="Hyperlink"/>
            <w:noProof/>
          </w:rPr>
          <w:t>) for each variable.</w:t>
        </w:r>
        <w:r w:rsidR="00E02F71">
          <w:rPr>
            <w:noProof/>
            <w:webHidden/>
          </w:rPr>
          <w:tab/>
        </w:r>
        <w:r w:rsidR="00E02F71">
          <w:rPr>
            <w:noProof/>
            <w:webHidden/>
          </w:rPr>
          <w:fldChar w:fldCharType="begin"/>
        </w:r>
        <w:r w:rsidR="00E02F71">
          <w:rPr>
            <w:noProof/>
            <w:webHidden/>
          </w:rPr>
          <w:instrText xml:space="preserve"> PAGEREF _Toc84596518 \h </w:instrText>
        </w:r>
        <w:r w:rsidR="00E02F71">
          <w:rPr>
            <w:noProof/>
            <w:webHidden/>
          </w:rPr>
        </w:r>
        <w:r w:rsidR="00E02F71">
          <w:rPr>
            <w:noProof/>
            <w:webHidden/>
          </w:rPr>
          <w:fldChar w:fldCharType="separate"/>
        </w:r>
        <w:r w:rsidR="005A78FC">
          <w:rPr>
            <w:noProof/>
            <w:webHidden/>
          </w:rPr>
          <w:t>52</w:t>
        </w:r>
        <w:r w:rsidR="00E02F71">
          <w:rPr>
            <w:noProof/>
            <w:webHidden/>
          </w:rPr>
          <w:fldChar w:fldCharType="end"/>
        </w:r>
      </w:hyperlink>
    </w:p>
    <w:p w14:paraId="48F6B39A" w14:textId="7D37DAEF" w:rsidR="00E02F71" w:rsidRDefault="00000000">
      <w:pPr>
        <w:pStyle w:val="TableofFigures"/>
        <w:rPr>
          <w:rFonts w:asciiTheme="minorHAnsi" w:eastAsiaTheme="minorEastAsia" w:hAnsiTheme="minorHAnsi" w:cstheme="minorBidi"/>
          <w:noProof/>
          <w:szCs w:val="22"/>
          <w:lang w:eastAsia="en-NZ"/>
        </w:rPr>
      </w:pPr>
      <w:hyperlink w:anchor="_Toc84596519" w:history="1">
        <w:r w:rsidR="00E02F71" w:rsidRPr="00A5726B">
          <w:rPr>
            <w:rStyle w:val="Hyperlink"/>
            <w:noProof/>
          </w:rPr>
          <w:t>Figure 5</w:t>
        </w:r>
        <w:r w:rsidR="00E02F71" w:rsidRPr="00A5726B">
          <w:rPr>
            <w:rStyle w:val="Hyperlink"/>
            <w:noProof/>
          </w:rPr>
          <w:noBreakHyphen/>
          <w:t>9:</w:t>
        </w:r>
        <w:r w:rsidR="00E02F71">
          <w:rPr>
            <w:rFonts w:asciiTheme="minorHAnsi" w:eastAsiaTheme="minorEastAsia" w:hAnsiTheme="minorHAnsi" w:cstheme="minorBidi"/>
            <w:noProof/>
            <w:szCs w:val="22"/>
            <w:lang w:eastAsia="en-NZ"/>
          </w:rPr>
          <w:tab/>
        </w:r>
        <w:r w:rsidR="00E02F71" w:rsidRPr="00A5726B">
          <w:rPr>
            <w:rStyle w:val="Hyperlink"/>
            <w:noProof/>
          </w:rPr>
          <w:t>Summary plot representing the proportion of sites with decreasing 20-year time-period trends at each categorical level of confidence.</w:t>
        </w:r>
        <w:r w:rsidR="00E02F71">
          <w:rPr>
            <w:noProof/>
            <w:webHidden/>
          </w:rPr>
          <w:tab/>
        </w:r>
        <w:r w:rsidR="00E02F71">
          <w:rPr>
            <w:noProof/>
            <w:webHidden/>
          </w:rPr>
          <w:fldChar w:fldCharType="begin"/>
        </w:r>
        <w:r w:rsidR="00E02F71">
          <w:rPr>
            <w:noProof/>
            <w:webHidden/>
          </w:rPr>
          <w:instrText xml:space="preserve"> PAGEREF _Toc84596519 \h </w:instrText>
        </w:r>
        <w:r w:rsidR="00E02F71">
          <w:rPr>
            <w:noProof/>
            <w:webHidden/>
          </w:rPr>
        </w:r>
        <w:r w:rsidR="00E02F71">
          <w:rPr>
            <w:noProof/>
            <w:webHidden/>
          </w:rPr>
          <w:fldChar w:fldCharType="separate"/>
        </w:r>
        <w:r w:rsidR="005A78FC">
          <w:rPr>
            <w:noProof/>
            <w:webHidden/>
          </w:rPr>
          <w:t>53</w:t>
        </w:r>
        <w:r w:rsidR="00E02F71">
          <w:rPr>
            <w:noProof/>
            <w:webHidden/>
          </w:rPr>
          <w:fldChar w:fldCharType="end"/>
        </w:r>
      </w:hyperlink>
    </w:p>
    <w:p w14:paraId="3B54F9F4" w14:textId="6A96B827" w:rsidR="00E02F71" w:rsidRDefault="00000000">
      <w:pPr>
        <w:pStyle w:val="TableofFigures"/>
        <w:rPr>
          <w:rFonts w:asciiTheme="minorHAnsi" w:eastAsiaTheme="minorEastAsia" w:hAnsiTheme="minorHAnsi" w:cstheme="minorBidi"/>
          <w:noProof/>
          <w:szCs w:val="22"/>
          <w:lang w:eastAsia="en-NZ"/>
        </w:rPr>
      </w:pPr>
      <w:hyperlink w:anchor="_Toc84596520" w:history="1">
        <w:r w:rsidR="00E02F71" w:rsidRPr="00A5726B">
          <w:rPr>
            <w:rStyle w:val="Hyperlink"/>
            <w:noProof/>
          </w:rPr>
          <w:t>Figure 5</w:t>
        </w:r>
        <w:r w:rsidR="00E02F71" w:rsidRPr="00A5726B">
          <w:rPr>
            <w:rStyle w:val="Hyperlink"/>
            <w:noProof/>
          </w:rPr>
          <w:noBreakHyphen/>
          <w:t>10:</w:t>
        </w:r>
        <w:r w:rsidR="00E02F71">
          <w:rPr>
            <w:rFonts w:asciiTheme="minorHAnsi" w:eastAsiaTheme="minorEastAsia" w:hAnsiTheme="minorHAnsi" w:cstheme="minorBidi"/>
            <w:noProof/>
            <w:szCs w:val="22"/>
            <w:lang w:eastAsia="en-NZ"/>
          </w:rPr>
          <w:tab/>
        </w:r>
        <w:r w:rsidR="00E02F71" w:rsidRPr="00A5726B">
          <w:rPr>
            <w:rStyle w:val="Hyperlink"/>
            <w:noProof/>
          </w:rPr>
          <w:t>Proportions of decreasing trends (P</w:t>
        </w:r>
        <w:r w:rsidR="00E02F71" w:rsidRPr="00A5726B">
          <w:rPr>
            <w:rStyle w:val="Hyperlink"/>
            <w:noProof/>
            <w:vertAlign w:val="subscript"/>
          </w:rPr>
          <w:t>d</w:t>
        </w:r>
        <w:r w:rsidR="00E02F71" w:rsidRPr="00A5726B">
          <w:rPr>
            <w:rStyle w:val="Hyperlink"/>
            <w:noProof/>
          </w:rPr>
          <w:t>) within REC land-cover classes for 20-year trends.</w:t>
        </w:r>
        <w:r w:rsidR="00E02F71">
          <w:rPr>
            <w:noProof/>
            <w:webHidden/>
          </w:rPr>
          <w:tab/>
        </w:r>
        <w:r w:rsidR="00E02F71">
          <w:rPr>
            <w:noProof/>
            <w:webHidden/>
          </w:rPr>
          <w:fldChar w:fldCharType="begin"/>
        </w:r>
        <w:r w:rsidR="00E02F71">
          <w:rPr>
            <w:noProof/>
            <w:webHidden/>
          </w:rPr>
          <w:instrText xml:space="preserve"> PAGEREF _Toc84596520 \h </w:instrText>
        </w:r>
        <w:r w:rsidR="00E02F71">
          <w:rPr>
            <w:noProof/>
            <w:webHidden/>
          </w:rPr>
        </w:r>
        <w:r w:rsidR="00E02F71">
          <w:rPr>
            <w:noProof/>
            <w:webHidden/>
          </w:rPr>
          <w:fldChar w:fldCharType="separate"/>
        </w:r>
        <w:r w:rsidR="005A78FC">
          <w:rPr>
            <w:noProof/>
            <w:webHidden/>
          </w:rPr>
          <w:t>54</w:t>
        </w:r>
        <w:r w:rsidR="00E02F71">
          <w:rPr>
            <w:noProof/>
            <w:webHidden/>
          </w:rPr>
          <w:fldChar w:fldCharType="end"/>
        </w:r>
      </w:hyperlink>
    </w:p>
    <w:p w14:paraId="4605EBC5" w14:textId="76DF4FF9" w:rsidR="00E02F71" w:rsidRDefault="00000000">
      <w:pPr>
        <w:pStyle w:val="TableofFigures"/>
        <w:rPr>
          <w:rFonts w:asciiTheme="minorHAnsi" w:eastAsiaTheme="minorEastAsia" w:hAnsiTheme="minorHAnsi" w:cstheme="minorBidi"/>
          <w:noProof/>
          <w:szCs w:val="22"/>
          <w:lang w:eastAsia="en-NZ"/>
        </w:rPr>
      </w:pPr>
      <w:hyperlink w:anchor="_Toc84596521" w:history="1">
        <w:r w:rsidR="00E02F71" w:rsidRPr="00A5726B">
          <w:rPr>
            <w:rStyle w:val="Hyperlink"/>
            <w:noProof/>
          </w:rPr>
          <w:t>Figure 5</w:t>
        </w:r>
        <w:r w:rsidR="00E02F71" w:rsidRPr="00A5726B">
          <w:rPr>
            <w:rStyle w:val="Hyperlink"/>
            <w:noProof/>
          </w:rPr>
          <w:noBreakHyphen/>
          <w:t>11:</w:t>
        </w:r>
        <w:r w:rsidR="00E02F71">
          <w:rPr>
            <w:rFonts w:asciiTheme="minorHAnsi" w:eastAsiaTheme="minorEastAsia" w:hAnsiTheme="minorHAnsi" w:cstheme="minorBidi"/>
            <w:noProof/>
            <w:szCs w:val="22"/>
            <w:lang w:eastAsia="en-NZ"/>
          </w:rPr>
          <w:tab/>
        </w:r>
        <w:r w:rsidR="00E02F71" w:rsidRPr="00A5726B">
          <w:rPr>
            <w:rStyle w:val="Hyperlink"/>
            <w:noProof/>
          </w:rPr>
          <w:t>River water quality monitoring sites used for 30-year trend analyses of nutrients, ECOLI, CLAR, TURB and MCI.</w:t>
        </w:r>
        <w:r w:rsidR="00E02F71">
          <w:rPr>
            <w:noProof/>
            <w:webHidden/>
          </w:rPr>
          <w:tab/>
        </w:r>
        <w:r w:rsidR="00E02F71">
          <w:rPr>
            <w:noProof/>
            <w:webHidden/>
          </w:rPr>
          <w:fldChar w:fldCharType="begin"/>
        </w:r>
        <w:r w:rsidR="00E02F71">
          <w:rPr>
            <w:noProof/>
            <w:webHidden/>
          </w:rPr>
          <w:instrText xml:space="preserve"> PAGEREF _Toc84596521 \h </w:instrText>
        </w:r>
        <w:r w:rsidR="00E02F71">
          <w:rPr>
            <w:noProof/>
            <w:webHidden/>
          </w:rPr>
        </w:r>
        <w:r w:rsidR="00E02F71">
          <w:rPr>
            <w:noProof/>
            <w:webHidden/>
          </w:rPr>
          <w:fldChar w:fldCharType="separate"/>
        </w:r>
        <w:r w:rsidR="005A78FC">
          <w:rPr>
            <w:noProof/>
            <w:webHidden/>
          </w:rPr>
          <w:t>56</w:t>
        </w:r>
        <w:r w:rsidR="00E02F71">
          <w:rPr>
            <w:noProof/>
            <w:webHidden/>
          </w:rPr>
          <w:fldChar w:fldCharType="end"/>
        </w:r>
      </w:hyperlink>
    </w:p>
    <w:p w14:paraId="6C32AE25" w14:textId="14324765" w:rsidR="00E02F71" w:rsidRDefault="00000000">
      <w:pPr>
        <w:pStyle w:val="TableofFigures"/>
        <w:rPr>
          <w:rFonts w:asciiTheme="minorHAnsi" w:eastAsiaTheme="minorEastAsia" w:hAnsiTheme="minorHAnsi" w:cstheme="minorBidi"/>
          <w:noProof/>
          <w:szCs w:val="22"/>
          <w:lang w:eastAsia="en-NZ"/>
        </w:rPr>
      </w:pPr>
      <w:hyperlink w:anchor="_Toc84596522" w:history="1">
        <w:r w:rsidR="00E02F71" w:rsidRPr="00A5726B">
          <w:rPr>
            <w:rStyle w:val="Hyperlink"/>
            <w:noProof/>
          </w:rPr>
          <w:t>Figure 5</w:t>
        </w:r>
        <w:r w:rsidR="00E02F71" w:rsidRPr="00A5726B">
          <w:rPr>
            <w:rStyle w:val="Hyperlink"/>
            <w:noProof/>
          </w:rPr>
          <w:noBreakHyphen/>
          <w:t>12:</w:t>
        </w:r>
        <w:r w:rsidR="00E02F71">
          <w:rPr>
            <w:rFonts w:asciiTheme="minorHAnsi" w:eastAsiaTheme="minorEastAsia" w:hAnsiTheme="minorHAnsi" w:cstheme="minorBidi"/>
            <w:noProof/>
            <w:szCs w:val="22"/>
            <w:lang w:eastAsia="en-NZ"/>
          </w:rPr>
          <w:tab/>
        </w:r>
        <w:r w:rsidR="00E02F71" w:rsidRPr="00A5726B">
          <w:rPr>
            <w:rStyle w:val="Hyperlink"/>
            <w:noProof/>
          </w:rPr>
          <w:t>Summary of 30-year raw trend rates.</w:t>
        </w:r>
        <w:r w:rsidR="00E02F71">
          <w:rPr>
            <w:noProof/>
            <w:webHidden/>
          </w:rPr>
          <w:tab/>
        </w:r>
        <w:r w:rsidR="00E02F71">
          <w:rPr>
            <w:noProof/>
            <w:webHidden/>
          </w:rPr>
          <w:fldChar w:fldCharType="begin"/>
        </w:r>
        <w:r w:rsidR="00E02F71">
          <w:rPr>
            <w:noProof/>
            <w:webHidden/>
          </w:rPr>
          <w:instrText xml:space="preserve"> PAGEREF _Toc84596522 \h </w:instrText>
        </w:r>
        <w:r w:rsidR="00E02F71">
          <w:rPr>
            <w:noProof/>
            <w:webHidden/>
          </w:rPr>
        </w:r>
        <w:r w:rsidR="00E02F71">
          <w:rPr>
            <w:noProof/>
            <w:webHidden/>
          </w:rPr>
          <w:fldChar w:fldCharType="separate"/>
        </w:r>
        <w:r w:rsidR="005A78FC">
          <w:rPr>
            <w:noProof/>
            <w:webHidden/>
          </w:rPr>
          <w:t>57</w:t>
        </w:r>
        <w:r w:rsidR="00E02F71">
          <w:rPr>
            <w:noProof/>
            <w:webHidden/>
          </w:rPr>
          <w:fldChar w:fldCharType="end"/>
        </w:r>
      </w:hyperlink>
    </w:p>
    <w:p w14:paraId="6F4FA984" w14:textId="08B641D9" w:rsidR="00E02F71" w:rsidRDefault="00000000">
      <w:pPr>
        <w:pStyle w:val="TableofFigures"/>
        <w:rPr>
          <w:rFonts w:asciiTheme="minorHAnsi" w:eastAsiaTheme="minorEastAsia" w:hAnsiTheme="minorHAnsi" w:cstheme="minorBidi"/>
          <w:noProof/>
          <w:szCs w:val="22"/>
          <w:lang w:eastAsia="en-NZ"/>
        </w:rPr>
      </w:pPr>
      <w:hyperlink w:anchor="_Toc84596523" w:history="1">
        <w:r w:rsidR="00E02F71" w:rsidRPr="00A5726B">
          <w:rPr>
            <w:rStyle w:val="Hyperlink"/>
            <w:noProof/>
          </w:rPr>
          <w:t>Figure 5</w:t>
        </w:r>
        <w:r w:rsidR="00E02F71" w:rsidRPr="00A5726B">
          <w:rPr>
            <w:rStyle w:val="Hyperlink"/>
            <w:noProof/>
          </w:rPr>
          <w:noBreakHyphen/>
          <w:t>13:</w:t>
        </w:r>
        <w:r w:rsidR="00E02F71">
          <w:rPr>
            <w:rFonts w:asciiTheme="minorHAnsi" w:eastAsiaTheme="minorEastAsia" w:hAnsiTheme="minorHAnsi" w:cstheme="minorBidi"/>
            <w:noProof/>
            <w:szCs w:val="22"/>
            <w:lang w:eastAsia="en-NZ"/>
          </w:rPr>
          <w:tab/>
        </w:r>
        <w:r w:rsidR="00E02F71" w:rsidRPr="00A5726B">
          <w:rPr>
            <w:rStyle w:val="Hyperlink"/>
            <w:noProof/>
          </w:rPr>
          <w:t>Water quality monitoring sites categorised by the confidence that the 30-year trend is decreasing (C</w:t>
        </w:r>
        <w:r w:rsidR="00E02F71" w:rsidRPr="00A5726B">
          <w:rPr>
            <w:rStyle w:val="Hyperlink"/>
            <w:noProof/>
            <w:vertAlign w:val="subscript"/>
          </w:rPr>
          <w:t>d</w:t>
        </w:r>
        <w:r w:rsidR="00E02F71" w:rsidRPr="00A5726B">
          <w:rPr>
            <w:rStyle w:val="Hyperlink"/>
            <w:noProof/>
          </w:rPr>
          <w:t>) for each variable.</w:t>
        </w:r>
        <w:r w:rsidR="00E02F71">
          <w:rPr>
            <w:noProof/>
            <w:webHidden/>
          </w:rPr>
          <w:tab/>
        </w:r>
        <w:r w:rsidR="00E02F71">
          <w:rPr>
            <w:noProof/>
            <w:webHidden/>
          </w:rPr>
          <w:fldChar w:fldCharType="begin"/>
        </w:r>
        <w:r w:rsidR="00E02F71">
          <w:rPr>
            <w:noProof/>
            <w:webHidden/>
          </w:rPr>
          <w:instrText xml:space="preserve"> PAGEREF _Toc84596523 \h </w:instrText>
        </w:r>
        <w:r w:rsidR="00E02F71">
          <w:rPr>
            <w:noProof/>
            <w:webHidden/>
          </w:rPr>
        </w:r>
        <w:r w:rsidR="00E02F71">
          <w:rPr>
            <w:noProof/>
            <w:webHidden/>
          </w:rPr>
          <w:fldChar w:fldCharType="separate"/>
        </w:r>
        <w:r w:rsidR="005A78FC">
          <w:rPr>
            <w:noProof/>
            <w:webHidden/>
          </w:rPr>
          <w:t>58</w:t>
        </w:r>
        <w:r w:rsidR="00E02F71">
          <w:rPr>
            <w:noProof/>
            <w:webHidden/>
          </w:rPr>
          <w:fldChar w:fldCharType="end"/>
        </w:r>
      </w:hyperlink>
    </w:p>
    <w:p w14:paraId="5E271254" w14:textId="16843702" w:rsidR="00E02F71" w:rsidRDefault="00000000">
      <w:pPr>
        <w:pStyle w:val="TableofFigures"/>
        <w:rPr>
          <w:rFonts w:asciiTheme="minorHAnsi" w:eastAsiaTheme="minorEastAsia" w:hAnsiTheme="minorHAnsi" w:cstheme="minorBidi"/>
          <w:noProof/>
          <w:szCs w:val="22"/>
          <w:lang w:eastAsia="en-NZ"/>
        </w:rPr>
      </w:pPr>
      <w:hyperlink w:anchor="_Toc84596524" w:history="1">
        <w:r w:rsidR="00E02F71" w:rsidRPr="00A5726B">
          <w:rPr>
            <w:rStyle w:val="Hyperlink"/>
            <w:noProof/>
          </w:rPr>
          <w:t>Figure 5</w:t>
        </w:r>
        <w:r w:rsidR="00E02F71" w:rsidRPr="00A5726B">
          <w:rPr>
            <w:rStyle w:val="Hyperlink"/>
            <w:noProof/>
          </w:rPr>
          <w:noBreakHyphen/>
          <w:t>14:</w:t>
        </w:r>
        <w:r w:rsidR="00E02F71">
          <w:rPr>
            <w:rFonts w:asciiTheme="minorHAnsi" w:eastAsiaTheme="minorEastAsia" w:hAnsiTheme="minorHAnsi" w:cstheme="minorBidi"/>
            <w:noProof/>
            <w:szCs w:val="22"/>
            <w:lang w:eastAsia="en-NZ"/>
          </w:rPr>
          <w:tab/>
        </w:r>
        <w:r w:rsidR="00E02F71" w:rsidRPr="00A5726B">
          <w:rPr>
            <w:rStyle w:val="Hyperlink"/>
            <w:noProof/>
          </w:rPr>
          <w:t>Summary plot representing the proportion of sites with decreasing 30-year time-period trends at each categorical level of confidence.</w:t>
        </w:r>
        <w:r w:rsidR="00E02F71">
          <w:rPr>
            <w:noProof/>
            <w:webHidden/>
          </w:rPr>
          <w:tab/>
        </w:r>
        <w:r w:rsidR="00E02F71">
          <w:rPr>
            <w:noProof/>
            <w:webHidden/>
          </w:rPr>
          <w:fldChar w:fldCharType="begin"/>
        </w:r>
        <w:r w:rsidR="00E02F71">
          <w:rPr>
            <w:noProof/>
            <w:webHidden/>
          </w:rPr>
          <w:instrText xml:space="preserve"> PAGEREF _Toc84596524 \h </w:instrText>
        </w:r>
        <w:r w:rsidR="00E02F71">
          <w:rPr>
            <w:noProof/>
            <w:webHidden/>
          </w:rPr>
        </w:r>
        <w:r w:rsidR="00E02F71">
          <w:rPr>
            <w:noProof/>
            <w:webHidden/>
          </w:rPr>
          <w:fldChar w:fldCharType="separate"/>
        </w:r>
        <w:r w:rsidR="005A78FC">
          <w:rPr>
            <w:noProof/>
            <w:webHidden/>
          </w:rPr>
          <w:t>59</w:t>
        </w:r>
        <w:r w:rsidR="00E02F71">
          <w:rPr>
            <w:noProof/>
            <w:webHidden/>
          </w:rPr>
          <w:fldChar w:fldCharType="end"/>
        </w:r>
      </w:hyperlink>
    </w:p>
    <w:p w14:paraId="1BF71794" w14:textId="34709AF0" w:rsidR="00E02F71" w:rsidRDefault="00000000">
      <w:pPr>
        <w:pStyle w:val="TableofFigures"/>
        <w:rPr>
          <w:rFonts w:asciiTheme="minorHAnsi" w:eastAsiaTheme="minorEastAsia" w:hAnsiTheme="minorHAnsi" w:cstheme="minorBidi"/>
          <w:noProof/>
          <w:szCs w:val="22"/>
          <w:lang w:eastAsia="en-NZ"/>
        </w:rPr>
      </w:pPr>
      <w:hyperlink w:anchor="_Toc84596525" w:history="1">
        <w:r w:rsidR="00E02F71" w:rsidRPr="00A5726B">
          <w:rPr>
            <w:rStyle w:val="Hyperlink"/>
            <w:noProof/>
          </w:rPr>
          <w:t>Figure 5</w:t>
        </w:r>
        <w:r w:rsidR="00E02F71" w:rsidRPr="00A5726B">
          <w:rPr>
            <w:rStyle w:val="Hyperlink"/>
            <w:noProof/>
          </w:rPr>
          <w:noBreakHyphen/>
          <w:t>15:</w:t>
        </w:r>
        <w:r w:rsidR="00E02F71">
          <w:rPr>
            <w:rFonts w:asciiTheme="minorHAnsi" w:eastAsiaTheme="minorEastAsia" w:hAnsiTheme="minorHAnsi" w:cstheme="minorBidi"/>
            <w:noProof/>
            <w:szCs w:val="22"/>
            <w:lang w:eastAsia="en-NZ"/>
          </w:rPr>
          <w:tab/>
        </w:r>
        <w:r w:rsidR="00E02F71" w:rsidRPr="00A5726B">
          <w:rPr>
            <w:rStyle w:val="Hyperlink"/>
            <w:noProof/>
          </w:rPr>
          <w:t>Proportions of decreasing trends (P</w:t>
        </w:r>
        <w:r w:rsidR="00E02F71" w:rsidRPr="00A5726B">
          <w:rPr>
            <w:rStyle w:val="Hyperlink"/>
            <w:noProof/>
            <w:vertAlign w:val="subscript"/>
          </w:rPr>
          <w:t>d</w:t>
        </w:r>
        <w:r w:rsidR="00E02F71" w:rsidRPr="00A5726B">
          <w:rPr>
            <w:rStyle w:val="Hyperlink"/>
            <w:noProof/>
          </w:rPr>
          <w:t>) within REC land-cover classes for 30-year trends.</w:t>
        </w:r>
        <w:r w:rsidR="00E02F71">
          <w:rPr>
            <w:noProof/>
            <w:webHidden/>
          </w:rPr>
          <w:tab/>
        </w:r>
        <w:r w:rsidR="00E02F71">
          <w:rPr>
            <w:noProof/>
            <w:webHidden/>
          </w:rPr>
          <w:fldChar w:fldCharType="begin"/>
        </w:r>
        <w:r w:rsidR="00E02F71">
          <w:rPr>
            <w:noProof/>
            <w:webHidden/>
          </w:rPr>
          <w:instrText xml:space="preserve"> PAGEREF _Toc84596525 \h </w:instrText>
        </w:r>
        <w:r w:rsidR="00E02F71">
          <w:rPr>
            <w:noProof/>
            <w:webHidden/>
          </w:rPr>
        </w:r>
        <w:r w:rsidR="00E02F71">
          <w:rPr>
            <w:noProof/>
            <w:webHidden/>
          </w:rPr>
          <w:fldChar w:fldCharType="separate"/>
        </w:r>
        <w:r w:rsidR="005A78FC">
          <w:rPr>
            <w:noProof/>
            <w:webHidden/>
          </w:rPr>
          <w:t>60</w:t>
        </w:r>
        <w:r w:rsidR="00E02F71">
          <w:rPr>
            <w:noProof/>
            <w:webHidden/>
          </w:rPr>
          <w:fldChar w:fldCharType="end"/>
        </w:r>
      </w:hyperlink>
    </w:p>
    <w:p w14:paraId="7150544A" w14:textId="6C9A8FDB" w:rsidR="00E02F71" w:rsidRDefault="00000000">
      <w:pPr>
        <w:pStyle w:val="TableofFigures"/>
        <w:rPr>
          <w:rFonts w:asciiTheme="minorHAnsi" w:eastAsiaTheme="minorEastAsia" w:hAnsiTheme="minorHAnsi" w:cstheme="minorBidi"/>
          <w:noProof/>
          <w:szCs w:val="22"/>
          <w:lang w:eastAsia="en-NZ"/>
        </w:rPr>
      </w:pPr>
      <w:hyperlink w:anchor="_Toc84596526" w:history="1">
        <w:r w:rsidR="00E02F71" w:rsidRPr="00A5726B">
          <w:rPr>
            <w:rStyle w:val="Hyperlink"/>
            <w:noProof/>
          </w:rPr>
          <w:t>Figure 5</w:t>
        </w:r>
        <w:r w:rsidR="00E02F71" w:rsidRPr="00A5726B">
          <w:rPr>
            <w:rStyle w:val="Hyperlink"/>
            <w:noProof/>
          </w:rPr>
          <w:noBreakHyphen/>
          <w:t>16:</w:t>
        </w:r>
        <w:r w:rsidR="00E02F71">
          <w:rPr>
            <w:rFonts w:asciiTheme="minorHAnsi" w:eastAsiaTheme="minorEastAsia" w:hAnsiTheme="minorHAnsi" w:cstheme="minorBidi"/>
            <w:noProof/>
            <w:szCs w:val="22"/>
            <w:lang w:eastAsia="en-NZ"/>
          </w:rPr>
          <w:tab/>
        </w:r>
        <w:r w:rsidR="00E02F71" w:rsidRPr="00A5726B">
          <w:rPr>
            <w:rStyle w:val="Hyperlink"/>
            <w:noProof/>
          </w:rPr>
          <w:t>Number of sites that were included for each 10-year window included in the rolling trends analysis by variable.</w:t>
        </w:r>
        <w:r w:rsidR="00E02F71">
          <w:rPr>
            <w:noProof/>
            <w:webHidden/>
          </w:rPr>
          <w:tab/>
        </w:r>
        <w:r w:rsidR="00E02F71">
          <w:rPr>
            <w:noProof/>
            <w:webHidden/>
          </w:rPr>
          <w:fldChar w:fldCharType="begin"/>
        </w:r>
        <w:r w:rsidR="00E02F71">
          <w:rPr>
            <w:noProof/>
            <w:webHidden/>
          </w:rPr>
          <w:instrText xml:space="preserve"> PAGEREF _Toc84596526 \h </w:instrText>
        </w:r>
        <w:r w:rsidR="00E02F71">
          <w:rPr>
            <w:noProof/>
            <w:webHidden/>
          </w:rPr>
        </w:r>
        <w:r w:rsidR="00E02F71">
          <w:rPr>
            <w:noProof/>
            <w:webHidden/>
          </w:rPr>
          <w:fldChar w:fldCharType="separate"/>
        </w:r>
        <w:r w:rsidR="005A78FC">
          <w:rPr>
            <w:noProof/>
            <w:webHidden/>
          </w:rPr>
          <w:t>62</w:t>
        </w:r>
        <w:r w:rsidR="00E02F71">
          <w:rPr>
            <w:noProof/>
            <w:webHidden/>
          </w:rPr>
          <w:fldChar w:fldCharType="end"/>
        </w:r>
      </w:hyperlink>
    </w:p>
    <w:p w14:paraId="31BE9EAF" w14:textId="54AEF90A" w:rsidR="00E02F71" w:rsidRDefault="00000000">
      <w:pPr>
        <w:pStyle w:val="TableofFigures"/>
        <w:rPr>
          <w:rFonts w:asciiTheme="minorHAnsi" w:eastAsiaTheme="minorEastAsia" w:hAnsiTheme="minorHAnsi" w:cstheme="minorBidi"/>
          <w:noProof/>
          <w:szCs w:val="22"/>
          <w:lang w:eastAsia="en-NZ"/>
        </w:rPr>
      </w:pPr>
      <w:hyperlink w:anchor="_Toc84596527" w:history="1">
        <w:r w:rsidR="00E02F71" w:rsidRPr="00A5726B">
          <w:rPr>
            <w:rStyle w:val="Hyperlink"/>
            <w:noProof/>
          </w:rPr>
          <w:t>Figure 5</w:t>
        </w:r>
        <w:r w:rsidR="00E02F71" w:rsidRPr="00A5726B">
          <w:rPr>
            <w:rStyle w:val="Hyperlink"/>
            <w:noProof/>
          </w:rPr>
          <w:noBreakHyphen/>
          <w:t>17:</w:t>
        </w:r>
        <w:r w:rsidR="00E02F71">
          <w:rPr>
            <w:rFonts w:asciiTheme="minorHAnsi" w:eastAsiaTheme="minorEastAsia" w:hAnsiTheme="minorHAnsi" w:cstheme="minorBidi"/>
            <w:noProof/>
            <w:szCs w:val="22"/>
            <w:lang w:eastAsia="en-NZ"/>
          </w:rPr>
          <w:tab/>
        </w:r>
        <w:r w:rsidR="00E02F71" w:rsidRPr="00A5726B">
          <w:rPr>
            <w:rStyle w:val="Hyperlink"/>
            <w:noProof/>
          </w:rPr>
          <w:t>Number time windows that each river water quality monitoring site was included the 10-year rolling trend analyses of nutrients, ECOLI, CLAR, TURB and MCI.</w:t>
        </w:r>
        <w:r w:rsidR="00E02F71">
          <w:rPr>
            <w:noProof/>
            <w:webHidden/>
          </w:rPr>
          <w:tab/>
        </w:r>
        <w:r w:rsidR="00E02F71">
          <w:rPr>
            <w:noProof/>
            <w:webHidden/>
          </w:rPr>
          <w:fldChar w:fldCharType="begin"/>
        </w:r>
        <w:r w:rsidR="00E02F71">
          <w:rPr>
            <w:noProof/>
            <w:webHidden/>
          </w:rPr>
          <w:instrText xml:space="preserve"> PAGEREF _Toc84596527 \h </w:instrText>
        </w:r>
        <w:r w:rsidR="00E02F71">
          <w:rPr>
            <w:noProof/>
            <w:webHidden/>
          </w:rPr>
        </w:r>
        <w:r w:rsidR="00E02F71">
          <w:rPr>
            <w:noProof/>
            <w:webHidden/>
          </w:rPr>
          <w:fldChar w:fldCharType="separate"/>
        </w:r>
        <w:r w:rsidR="005A78FC">
          <w:rPr>
            <w:noProof/>
            <w:webHidden/>
          </w:rPr>
          <w:t>63</w:t>
        </w:r>
        <w:r w:rsidR="00E02F71">
          <w:rPr>
            <w:noProof/>
            <w:webHidden/>
          </w:rPr>
          <w:fldChar w:fldCharType="end"/>
        </w:r>
      </w:hyperlink>
    </w:p>
    <w:p w14:paraId="78DA6687" w14:textId="06EC451E" w:rsidR="00E02F71" w:rsidRDefault="00000000">
      <w:pPr>
        <w:pStyle w:val="TableofFigures"/>
        <w:rPr>
          <w:rFonts w:asciiTheme="minorHAnsi" w:eastAsiaTheme="minorEastAsia" w:hAnsiTheme="minorHAnsi" w:cstheme="minorBidi"/>
          <w:noProof/>
          <w:szCs w:val="22"/>
          <w:lang w:eastAsia="en-NZ"/>
        </w:rPr>
      </w:pPr>
      <w:hyperlink w:anchor="_Toc84596528" w:history="1">
        <w:r w:rsidR="00E02F71" w:rsidRPr="00A5726B">
          <w:rPr>
            <w:rStyle w:val="Hyperlink"/>
            <w:noProof/>
          </w:rPr>
          <w:t>Figure 5</w:t>
        </w:r>
        <w:r w:rsidR="00E02F71" w:rsidRPr="00A5726B">
          <w:rPr>
            <w:rStyle w:val="Hyperlink"/>
            <w:noProof/>
          </w:rPr>
          <w:noBreakHyphen/>
          <w:t>18:</w:t>
        </w:r>
        <w:r w:rsidR="00E02F71">
          <w:rPr>
            <w:rFonts w:asciiTheme="minorHAnsi" w:eastAsiaTheme="minorEastAsia" w:hAnsiTheme="minorHAnsi" w:cstheme="minorBidi"/>
            <w:noProof/>
            <w:szCs w:val="22"/>
            <w:lang w:eastAsia="en-NZ"/>
          </w:rPr>
          <w:tab/>
        </w:r>
        <w:r w:rsidR="00E02F71" w:rsidRPr="00A5726B">
          <w:rPr>
            <w:rStyle w:val="Hyperlink"/>
            <w:noProof/>
          </w:rPr>
          <w:t>Summary of raw trend rates for rolling 10-year windows.</w:t>
        </w:r>
        <w:r w:rsidR="00E02F71">
          <w:rPr>
            <w:noProof/>
            <w:webHidden/>
          </w:rPr>
          <w:tab/>
        </w:r>
        <w:r w:rsidR="00E02F71">
          <w:rPr>
            <w:noProof/>
            <w:webHidden/>
          </w:rPr>
          <w:fldChar w:fldCharType="begin"/>
        </w:r>
        <w:r w:rsidR="00E02F71">
          <w:rPr>
            <w:noProof/>
            <w:webHidden/>
          </w:rPr>
          <w:instrText xml:space="preserve"> PAGEREF _Toc84596528 \h </w:instrText>
        </w:r>
        <w:r w:rsidR="00E02F71">
          <w:rPr>
            <w:noProof/>
            <w:webHidden/>
          </w:rPr>
        </w:r>
        <w:r w:rsidR="00E02F71">
          <w:rPr>
            <w:noProof/>
            <w:webHidden/>
          </w:rPr>
          <w:fldChar w:fldCharType="separate"/>
        </w:r>
        <w:r w:rsidR="005A78FC">
          <w:rPr>
            <w:noProof/>
            <w:webHidden/>
          </w:rPr>
          <w:t>64</w:t>
        </w:r>
        <w:r w:rsidR="00E02F71">
          <w:rPr>
            <w:noProof/>
            <w:webHidden/>
          </w:rPr>
          <w:fldChar w:fldCharType="end"/>
        </w:r>
      </w:hyperlink>
    </w:p>
    <w:p w14:paraId="6D9C49C4" w14:textId="56CC5076" w:rsidR="00E02F71" w:rsidRDefault="00000000">
      <w:pPr>
        <w:pStyle w:val="TableofFigures"/>
        <w:rPr>
          <w:rFonts w:asciiTheme="minorHAnsi" w:eastAsiaTheme="minorEastAsia" w:hAnsiTheme="minorHAnsi" w:cstheme="minorBidi"/>
          <w:noProof/>
          <w:szCs w:val="22"/>
          <w:lang w:eastAsia="en-NZ"/>
        </w:rPr>
      </w:pPr>
      <w:hyperlink w:anchor="_Toc84596529" w:history="1">
        <w:r w:rsidR="00E02F71" w:rsidRPr="00A5726B">
          <w:rPr>
            <w:rStyle w:val="Hyperlink"/>
            <w:noProof/>
          </w:rPr>
          <w:t>Figure 5</w:t>
        </w:r>
        <w:r w:rsidR="00E02F71" w:rsidRPr="00A5726B">
          <w:rPr>
            <w:rStyle w:val="Hyperlink"/>
            <w:noProof/>
          </w:rPr>
          <w:noBreakHyphen/>
          <w:t>19:</w:t>
        </w:r>
        <w:r w:rsidR="00E02F71">
          <w:rPr>
            <w:rFonts w:asciiTheme="minorHAnsi" w:eastAsiaTheme="minorEastAsia" w:hAnsiTheme="minorHAnsi" w:cstheme="minorBidi"/>
            <w:noProof/>
            <w:szCs w:val="22"/>
            <w:lang w:eastAsia="en-NZ"/>
          </w:rPr>
          <w:tab/>
        </w:r>
        <w:r w:rsidR="00E02F71" w:rsidRPr="00A5726B">
          <w:rPr>
            <w:rStyle w:val="Hyperlink"/>
            <w:noProof/>
          </w:rPr>
          <w:t>Summary plot representing the proportion of decreasing raw site trends at each categorical level of confidence for each of the rolling 10-year windows.</w:t>
        </w:r>
        <w:r w:rsidR="00E02F71">
          <w:rPr>
            <w:noProof/>
            <w:webHidden/>
          </w:rPr>
          <w:tab/>
        </w:r>
        <w:r w:rsidR="00E02F71">
          <w:rPr>
            <w:noProof/>
            <w:webHidden/>
          </w:rPr>
          <w:fldChar w:fldCharType="begin"/>
        </w:r>
        <w:r w:rsidR="00E02F71">
          <w:rPr>
            <w:noProof/>
            <w:webHidden/>
          </w:rPr>
          <w:instrText xml:space="preserve"> PAGEREF _Toc84596529 \h </w:instrText>
        </w:r>
        <w:r w:rsidR="00E02F71">
          <w:rPr>
            <w:noProof/>
            <w:webHidden/>
          </w:rPr>
        </w:r>
        <w:r w:rsidR="00E02F71">
          <w:rPr>
            <w:noProof/>
            <w:webHidden/>
          </w:rPr>
          <w:fldChar w:fldCharType="separate"/>
        </w:r>
        <w:r w:rsidR="005A78FC">
          <w:rPr>
            <w:noProof/>
            <w:webHidden/>
          </w:rPr>
          <w:t>65</w:t>
        </w:r>
        <w:r w:rsidR="00E02F71">
          <w:rPr>
            <w:noProof/>
            <w:webHidden/>
          </w:rPr>
          <w:fldChar w:fldCharType="end"/>
        </w:r>
      </w:hyperlink>
    </w:p>
    <w:p w14:paraId="1FC6E6CE" w14:textId="2B51A4C6" w:rsidR="00E02F71" w:rsidRDefault="00000000">
      <w:pPr>
        <w:pStyle w:val="TableofFigures"/>
        <w:rPr>
          <w:rFonts w:asciiTheme="minorHAnsi" w:eastAsiaTheme="minorEastAsia" w:hAnsiTheme="minorHAnsi" w:cstheme="minorBidi"/>
          <w:noProof/>
          <w:szCs w:val="22"/>
          <w:lang w:eastAsia="en-NZ"/>
        </w:rPr>
      </w:pPr>
      <w:hyperlink w:anchor="_Toc84596530" w:history="1">
        <w:r w:rsidR="00E02F71" w:rsidRPr="00A5726B">
          <w:rPr>
            <w:rStyle w:val="Hyperlink"/>
            <w:noProof/>
          </w:rPr>
          <w:t>Figure 5</w:t>
        </w:r>
        <w:r w:rsidR="00E02F71" w:rsidRPr="00A5726B">
          <w:rPr>
            <w:rStyle w:val="Hyperlink"/>
            <w:noProof/>
          </w:rPr>
          <w:noBreakHyphen/>
          <w:t>20:</w:t>
        </w:r>
        <w:r w:rsidR="00E02F71">
          <w:rPr>
            <w:rFonts w:asciiTheme="minorHAnsi" w:eastAsiaTheme="minorEastAsia" w:hAnsiTheme="minorHAnsi" w:cstheme="minorBidi"/>
            <w:noProof/>
            <w:szCs w:val="22"/>
            <w:lang w:eastAsia="en-NZ"/>
          </w:rPr>
          <w:tab/>
        </w:r>
        <w:r w:rsidR="00E02F71" w:rsidRPr="00A5726B">
          <w:rPr>
            <w:rStyle w:val="Hyperlink"/>
            <w:noProof/>
          </w:rPr>
          <w:t>Summary plot representing the proportion of decreasing raw site trends (P</w:t>
        </w:r>
        <w:r w:rsidR="00E02F71" w:rsidRPr="00A5726B">
          <w:rPr>
            <w:rStyle w:val="Hyperlink"/>
            <w:noProof/>
            <w:vertAlign w:val="subscript"/>
          </w:rPr>
          <w:t>d</w:t>
        </w:r>
        <w:r w:rsidR="00E02F71" w:rsidRPr="00A5726B">
          <w:rPr>
            <w:rStyle w:val="Hyperlink"/>
            <w:noProof/>
          </w:rPr>
          <w:t>) for each of the rolling 10-year windows.</w:t>
        </w:r>
        <w:r w:rsidR="00E02F71">
          <w:rPr>
            <w:noProof/>
            <w:webHidden/>
          </w:rPr>
          <w:tab/>
        </w:r>
        <w:r w:rsidR="00E02F71">
          <w:rPr>
            <w:noProof/>
            <w:webHidden/>
          </w:rPr>
          <w:fldChar w:fldCharType="begin"/>
        </w:r>
        <w:r w:rsidR="00E02F71">
          <w:rPr>
            <w:noProof/>
            <w:webHidden/>
          </w:rPr>
          <w:instrText xml:space="preserve"> PAGEREF _Toc84596530 \h </w:instrText>
        </w:r>
        <w:r w:rsidR="00E02F71">
          <w:rPr>
            <w:noProof/>
            <w:webHidden/>
          </w:rPr>
        </w:r>
        <w:r w:rsidR="00E02F71">
          <w:rPr>
            <w:noProof/>
            <w:webHidden/>
          </w:rPr>
          <w:fldChar w:fldCharType="separate"/>
        </w:r>
        <w:r w:rsidR="005A78FC">
          <w:rPr>
            <w:noProof/>
            <w:webHidden/>
          </w:rPr>
          <w:t>66</w:t>
        </w:r>
        <w:r w:rsidR="00E02F71">
          <w:rPr>
            <w:noProof/>
            <w:webHidden/>
          </w:rPr>
          <w:fldChar w:fldCharType="end"/>
        </w:r>
      </w:hyperlink>
    </w:p>
    <w:p w14:paraId="420A7E3E" w14:textId="2C913764" w:rsidR="00300897" w:rsidRPr="00BD36A9" w:rsidRDefault="00FF1696" w:rsidP="00B83C18">
      <w:pPr>
        <w:pStyle w:val="TableofFigures"/>
      </w:pPr>
      <w:r>
        <w:rPr>
          <w:b/>
          <w:bCs/>
          <w:noProof/>
          <w:lang w:val="en-US"/>
        </w:rPr>
        <w:fldChar w:fldCharType="end"/>
      </w:r>
      <w:bookmarkEnd w:id="20"/>
    </w:p>
    <w:p w14:paraId="2799EDA9" w14:textId="77777777" w:rsidR="00F7448B" w:rsidRPr="00BD36A9" w:rsidRDefault="00F7448B" w:rsidP="00CE31B7">
      <w:pPr>
        <w:sectPr w:rsidR="00F7448B" w:rsidRPr="00BD36A9" w:rsidSect="00613230">
          <w:headerReference w:type="even" r:id="rId21"/>
          <w:headerReference w:type="default" r:id="rId22"/>
          <w:footerReference w:type="even" r:id="rId23"/>
          <w:footerReference w:type="default" r:id="rId24"/>
          <w:headerReference w:type="first" r:id="rId25"/>
          <w:footerReference w:type="first" r:id="rId26"/>
          <w:pgSz w:w="11906" w:h="16838" w:code="9"/>
          <w:pgMar w:top="1985" w:right="1418" w:bottom="1134" w:left="1418" w:header="425" w:footer="425" w:gutter="0"/>
          <w:pgNumType w:start="3"/>
          <w:cols w:space="708"/>
          <w:docGrid w:linePitch="360"/>
        </w:sectPr>
      </w:pPr>
    </w:p>
    <w:p w14:paraId="573F3DC4" w14:textId="77777777" w:rsidR="00A35AB9" w:rsidRPr="00BD36A9" w:rsidRDefault="00A35AB9" w:rsidP="000B7138">
      <w:pPr>
        <w:pStyle w:val="zExecSummaryheading"/>
      </w:pPr>
      <w:bookmarkStart w:id="21" w:name="_Toc273625352"/>
      <w:bookmarkStart w:id="22" w:name="_Toc84596460"/>
      <w:r w:rsidRPr="00BD36A9">
        <w:lastRenderedPageBreak/>
        <w:t>Executive summary</w:t>
      </w:r>
      <w:bookmarkEnd w:id="21"/>
      <w:bookmarkEnd w:id="22"/>
    </w:p>
    <w:p w14:paraId="3BCCEE23" w14:textId="77777777" w:rsidR="002917BD" w:rsidRPr="00D703C1" w:rsidRDefault="002917BD" w:rsidP="002917BD">
      <w:pPr>
        <w:pStyle w:val="Heading5"/>
      </w:pPr>
      <w:bookmarkStart w:id="23" w:name="Text"/>
      <w:bookmarkStart w:id="24" w:name="_Toc9246646"/>
      <w:bookmarkStart w:id="25" w:name="_Toc84596461"/>
      <w:bookmarkEnd w:id="23"/>
      <w:r w:rsidRPr="00D703C1">
        <w:t>Background and brief</w:t>
      </w:r>
      <w:bookmarkEnd w:id="24"/>
      <w:bookmarkEnd w:id="25"/>
    </w:p>
    <w:p w14:paraId="3FD88F61" w14:textId="703678E5" w:rsidR="002917BD" w:rsidRPr="00D703C1" w:rsidRDefault="002917BD" w:rsidP="00B83C18">
      <w:pPr>
        <w:pStyle w:val="BodyText"/>
      </w:pPr>
      <w:r w:rsidRPr="00D703C1">
        <w:t xml:space="preserve">The New Zealand Ministry for the Environment (MfE) and Statistics New Zealand use </w:t>
      </w:r>
      <w:r>
        <w:t xml:space="preserve">the results from </w:t>
      </w:r>
      <w:r w:rsidRPr="00D703C1">
        <w:t xml:space="preserve">analyses of river water quality state and trends to inform policy development and meet their requirements for environmental reporting on the freshwater domain under the Environmental Reporting Act 2015. The data </w:t>
      </w:r>
      <w:r>
        <w:t xml:space="preserve">used </w:t>
      </w:r>
      <w:r w:rsidRPr="00D703C1">
        <w:t xml:space="preserve">for these analyses come from regional council state-of-the-environment (SoE) monitoring programmes and NIWA’s National River Water Quality Network (NRWQN). MfE have commissioned national-scale analyses </w:t>
      </w:r>
      <w:r>
        <w:t xml:space="preserve">of </w:t>
      </w:r>
      <w:r w:rsidRPr="00D703C1">
        <w:t xml:space="preserve">river water quality </w:t>
      </w:r>
      <w:r>
        <w:t xml:space="preserve">data </w:t>
      </w:r>
      <w:r w:rsidRPr="00D703C1">
        <w:t xml:space="preserve">periodically since 2003. The current study was commissioned to </w:t>
      </w:r>
      <w:r>
        <w:t>analyse</w:t>
      </w:r>
      <w:r w:rsidRPr="00D703C1">
        <w:t xml:space="preserve"> </w:t>
      </w:r>
      <w:r>
        <w:t xml:space="preserve">river water quality </w:t>
      </w:r>
      <w:r w:rsidRPr="00D703C1">
        <w:t>state and trend</w:t>
      </w:r>
      <w:r w:rsidR="001B1EEC">
        <w:t>s</w:t>
      </w:r>
      <w:r w:rsidRPr="00D703C1">
        <w:t xml:space="preserve"> for the period ending in </w:t>
      </w:r>
      <w:r w:rsidR="005808F7">
        <w:t>December 2020.</w:t>
      </w:r>
    </w:p>
    <w:p w14:paraId="72014DD5" w14:textId="6FB7994D" w:rsidR="002917BD" w:rsidRPr="00D703C1" w:rsidRDefault="002917BD" w:rsidP="00B83C18">
      <w:pPr>
        <w:pStyle w:val="BodyText"/>
      </w:pPr>
      <w:r w:rsidRPr="00D703C1">
        <w:t xml:space="preserve">The </w:t>
      </w:r>
      <w:r>
        <w:t>two outcomes</w:t>
      </w:r>
      <w:r w:rsidRPr="00D703C1">
        <w:t xml:space="preserve"> </w:t>
      </w:r>
      <w:r>
        <w:t xml:space="preserve">required from this analysis of </w:t>
      </w:r>
      <w:r w:rsidRPr="00D703C1">
        <w:t xml:space="preserve">river water quality </w:t>
      </w:r>
      <w:r>
        <w:t xml:space="preserve">data </w:t>
      </w:r>
      <w:r w:rsidRPr="00D703C1">
        <w:t xml:space="preserve">are accurate estimates of current state and temporal trends at individual monitoring sites. </w:t>
      </w:r>
      <w:r>
        <w:t>T</w:t>
      </w:r>
      <w:r w:rsidRPr="00D703C1">
        <w:t>he principal output</w:t>
      </w:r>
      <w:r w:rsidR="001B1EEC">
        <w:t>s</w:t>
      </w:r>
      <w:r w:rsidRPr="00D703C1">
        <w:t xml:space="preserve"> are site-specific results that have been provided to MfE as supplementary files.</w:t>
      </w:r>
      <w:r>
        <w:t xml:space="preserve"> These s</w:t>
      </w:r>
      <w:r w:rsidRPr="00D703C1">
        <w:t xml:space="preserve">ite-specific results </w:t>
      </w:r>
      <w:r>
        <w:t>may</w:t>
      </w:r>
      <w:r w:rsidRPr="00D703C1">
        <w:t xml:space="preserve"> then be aggregated and summarised in different ways (e.g., by environmental class, region, entire nation) to meet </w:t>
      </w:r>
      <w:r>
        <w:t xml:space="preserve">other </w:t>
      </w:r>
      <w:r w:rsidRPr="00D703C1">
        <w:t xml:space="preserve">environmental reporting </w:t>
      </w:r>
      <w:r>
        <w:t>requirements</w:t>
      </w:r>
      <w:r w:rsidRPr="00D703C1">
        <w:t xml:space="preserve"> and to </w:t>
      </w:r>
      <w:r>
        <w:t>better</w:t>
      </w:r>
      <w:r w:rsidRPr="00D703C1">
        <w:t xml:space="preserve"> inform </w:t>
      </w:r>
      <w:proofErr w:type="gramStart"/>
      <w:r w:rsidRPr="00D703C1">
        <w:t>policy</w:t>
      </w:r>
      <w:r>
        <w:t>-</w:t>
      </w:r>
      <w:r w:rsidRPr="00D703C1">
        <w:t>makers</w:t>
      </w:r>
      <w:proofErr w:type="gramEnd"/>
      <w:r w:rsidRPr="00D703C1">
        <w:t>.</w:t>
      </w:r>
      <w:r w:rsidR="00706924">
        <w:t xml:space="preserve"> </w:t>
      </w:r>
      <w:r w:rsidR="00706924" w:rsidRPr="00D703C1">
        <w:t>In this study, we use</w:t>
      </w:r>
      <w:r w:rsidR="00706924">
        <w:t>d</w:t>
      </w:r>
      <w:r w:rsidR="00706924" w:rsidRPr="00D703C1">
        <w:t xml:space="preserve"> several approaches to aggregate results, including River Environment Classification (REC) land-cover classes</w:t>
      </w:r>
      <w:r w:rsidR="00706924">
        <w:t>,</w:t>
      </w:r>
      <w:r w:rsidR="00706924" w:rsidRPr="00D703C1">
        <w:t xml:space="preserve"> and continuous land-cover data.</w:t>
      </w:r>
    </w:p>
    <w:p w14:paraId="3713DD2A" w14:textId="6DC88B8A" w:rsidR="002917BD" w:rsidRPr="00AD3C1B" w:rsidRDefault="002917BD" w:rsidP="002917BD">
      <w:pPr>
        <w:pStyle w:val="BodyText"/>
      </w:pPr>
      <w:r w:rsidRPr="00AD3C1B">
        <w:t xml:space="preserve">The brief for this work consisted of </w:t>
      </w:r>
      <w:r w:rsidR="005B4417">
        <w:t>eight</w:t>
      </w:r>
      <w:r w:rsidR="005B4417" w:rsidRPr="00AD3C1B">
        <w:t xml:space="preserve"> </w:t>
      </w:r>
      <w:r w:rsidRPr="00AD3C1B">
        <w:t>major steps</w:t>
      </w:r>
      <w:r>
        <w:t>:</w:t>
      </w:r>
    </w:p>
    <w:p w14:paraId="1018669B" w14:textId="77777777" w:rsidR="002917BD" w:rsidRPr="00AD3C1B" w:rsidRDefault="002917BD" w:rsidP="002917BD">
      <w:pPr>
        <w:pStyle w:val="Numberedlist"/>
      </w:pPr>
      <w:r w:rsidRPr="00AD3C1B">
        <w:t>Compile river water quality data from regional councils</w:t>
      </w:r>
      <w:r>
        <w:t xml:space="preserve">, </w:t>
      </w:r>
      <w:r w:rsidRPr="00AD3C1B">
        <w:t>Land and Water Aotearoa</w:t>
      </w:r>
      <w:r>
        <w:t xml:space="preserve"> (LAWA)</w:t>
      </w:r>
      <w:r w:rsidRPr="00AD3C1B">
        <w:t xml:space="preserve"> and NIWA. </w:t>
      </w:r>
    </w:p>
    <w:p w14:paraId="132513B1" w14:textId="77777777" w:rsidR="002917BD" w:rsidRPr="00C45ED0" w:rsidRDefault="002917BD" w:rsidP="002917BD">
      <w:pPr>
        <w:pStyle w:val="Numberedlist"/>
      </w:pPr>
      <w:r w:rsidRPr="00A23510">
        <w:t xml:space="preserve">Organise and process the data, including error correction, application of reporting conventions and </w:t>
      </w:r>
      <w:r w:rsidRPr="00C45ED0">
        <w:t>links to spatial data for each site.</w:t>
      </w:r>
    </w:p>
    <w:p w14:paraId="10711671" w14:textId="78AC7D52" w:rsidR="002917BD" w:rsidRPr="00AD3C1B" w:rsidRDefault="002917BD" w:rsidP="002917BD">
      <w:pPr>
        <w:pStyle w:val="Numberedlist"/>
      </w:pPr>
      <w:r w:rsidRPr="00C45ED0">
        <w:t>Assess the suitab</w:t>
      </w:r>
      <w:r>
        <w:t>i</w:t>
      </w:r>
      <w:r w:rsidRPr="00BD2C18">
        <w:t xml:space="preserve">lity of data for </w:t>
      </w:r>
      <w:r w:rsidR="006A2FD3">
        <w:t>nine</w:t>
      </w:r>
      <w:r w:rsidRPr="00BD2C18">
        <w:t xml:space="preserve"> physical, chemical, microbial and ecological variables for statistical analyses</w:t>
      </w:r>
      <w:r w:rsidRPr="00AD3C1B">
        <w:t xml:space="preserve"> and apply site inclusion rules. </w:t>
      </w:r>
    </w:p>
    <w:p w14:paraId="5D7695CF" w14:textId="1E9E7F1C" w:rsidR="002917BD" w:rsidRDefault="002917BD" w:rsidP="002917BD">
      <w:pPr>
        <w:pStyle w:val="Numberedlist"/>
      </w:pPr>
      <w:r w:rsidRPr="00AD3C1B">
        <w:t xml:space="preserve">Carry out analyses of water quality state, including comparisons of state at monitoring sites </w:t>
      </w:r>
      <w:r>
        <w:t>aggregated by</w:t>
      </w:r>
      <w:r w:rsidRPr="00BD2C18">
        <w:t xml:space="preserve"> </w:t>
      </w:r>
      <w:r>
        <w:t>River Environment Classification (</w:t>
      </w:r>
      <w:r w:rsidRPr="00BD2C18">
        <w:t>REC</w:t>
      </w:r>
      <w:r>
        <w:t>)</w:t>
      </w:r>
      <w:r w:rsidRPr="00D703C1">
        <w:t xml:space="preserve"> land-cover classes, and relationships between water quality state and high-intensity agricultural land cover.</w:t>
      </w:r>
    </w:p>
    <w:p w14:paraId="295E1F36" w14:textId="77777777" w:rsidR="002917BD" w:rsidRPr="00D703C1" w:rsidRDefault="002917BD" w:rsidP="002917BD">
      <w:pPr>
        <w:pStyle w:val="Numberedlist"/>
      </w:pPr>
      <w:r w:rsidRPr="00D703C1">
        <w:t>Estimate river flows for each site and sampling date, to adjust trend analyses for the extraneous effects of flow variation.</w:t>
      </w:r>
    </w:p>
    <w:p w14:paraId="1AE01B82" w14:textId="1CEA9FD1" w:rsidR="002917BD" w:rsidRDefault="002917BD" w:rsidP="002917BD">
      <w:pPr>
        <w:pStyle w:val="Numberedlist"/>
      </w:pPr>
      <w:r w:rsidRPr="00D703C1">
        <w:t xml:space="preserve">Carry out trend analyses using 10-, 20- and </w:t>
      </w:r>
      <w:r w:rsidR="00AA33C1">
        <w:t>30</w:t>
      </w:r>
      <w:r w:rsidRPr="00D703C1">
        <w:t xml:space="preserve">-year periods ending in </w:t>
      </w:r>
      <w:r w:rsidR="00695083">
        <w:t>December 2020</w:t>
      </w:r>
      <w:r w:rsidRPr="00BD2C18">
        <w:t xml:space="preserve">, including comparisons of trends at sites </w:t>
      </w:r>
      <w:r>
        <w:t>aggregated by</w:t>
      </w:r>
      <w:r w:rsidRPr="00BD2C18">
        <w:t xml:space="preserve"> REC</w:t>
      </w:r>
      <w:r w:rsidRPr="00D123AA">
        <w:t xml:space="preserve"> land-cover classes</w:t>
      </w:r>
      <w:r>
        <w:t>.</w:t>
      </w:r>
      <w:r w:rsidRPr="00BD2C18">
        <w:t xml:space="preserve"> The </w:t>
      </w:r>
      <w:r w:rsidR="00AA33C1">
        <w:t>30</w:t>
      </w:r>
      <w:r w:rsidRPr="00BD2C18">
        <w:t>-year trend period corresponds to the period of record for NRWQN monitoring sites and a smaller number of long-term council sites.</w:t>
      </w:r>
    </w:p>
    <w:p w14:paraId="5A2438A7" w14:textId="15D59274" w:rsidR="00695083" w:rsidRDefault="00695083" w:rsidP="002917BD">
      <w:pPr>
        <w:pStyle w:val="Numberedlist"/>
      </w:pPr>
      <w:r>
        <w:t xml:space="preserve">Evaluate trends for each of the </w:t>
      </w:r>
      <w:r w:rsidRPr="00F51204">
        <w:t>water quality</w:t>
      </w:r>
      <w:r w:rsidRPr="00C62864">
        <w:t xml:space="preserve"> </w:t>
      </w:r>
      <w:r>
        <w:t xml:space="preserve">variables at each monitoring site for </w:t>
      </w:r>
      <w:r w:rsidRPr="0071244A">
        <w:t xml:space="preserve">rolling </w:t>
      </w:r>
      <w:r>
        <w:t xml:space="preserve">windows </w:t>
      </w:r>
      <w:r w:rsidRPr="0071244A">
        <w:t>of 10</w:t>
      </w:r>
      <w:r>
        <w:t>-</w:t>
      </w:r>
      <w:r w:rsidRPr="0071244A">
        <w:t>years</w:t>
      </w:r>
      <w:r>
        <w:t xml:space="preserve"> duration </w:t>
      </w:r>
      <w:r w:rsidRPr="0071244A">
        <w:t>starting in 19</w:t>
      </w:r>
      <w:r>
        <w:t>90</w:t>
      </w:r>
      <w:r w:rsidRPr="0071244A">
        <w:t xml:space="preserve"> and incrementing by one year </w:t>
      </w:r>
      <w:r>
        <w:t xml:space="preserve">(ending 31 December) </w:t>
      </w:r>
      <w:r w:rsidRPr="0071244A">
        <w:t xml:space="preserve">to a final </w:t>
      </w:r>
      <w:r>
        <w:t>window</w:t>
      </w:r>
      <w:r w:rsidRPr="0071244A">
        <w:t xml:space="preserve"> ending in 20</w:t>
      </w:r>
      <w:r>
        <w:t>20 (i.e., a total time period of 30 years).</w:t>
      </w:r>
    </w:p>
    <w:p w14:paraId="4052B047" w14:textId="6DA5ADD4" w:rsidR="005B4417" w:rsidRDefault="002917BD" w:rsidP="005B4417">
      <w:pPr>
        <w:pStyle w:val="Numberedlist"/>
      </w:pPr>
      <w:r>
        <w:t xml:space="preserve">Assess water quality trends at the national scale using two approaches: categorical levels of confidence and a statistical analysis of the proportions of </w:t>
      </w:r>
      <w:r w:rsidR="00110E05">
        <w:t xml:space="preserve">decreasing </w:t>
      </w:r>
      <w:r>
        <w:t>trends.</w:t>
      </w:r>
    </w:p>
    <w:p w14:paraId="18791222" w14:textId="08632A68" w:rsidR="005B4417" w:rsidRPr="00BD2C18" w:rsidRDefault="005B4417" w:rsidP="005B4417">
      <w:pPr>
        <w:pStyle w:val="Numberedlist"/>
        <w:numPr>
          <w:ilvl w:val="0"/>
          <w:numId w:val="0"/>
        </w:numPr>
      </w:pPr>
      <w:r>
        <w:lastRenderedPageBreak/>
        <w:t xml:space="preserve">In addition, we used the water-quality state dataset from Step 4 </w:t>
      </w:r>
      <w:r w:rsidRPr="0054635C">
        <w:rPr>
          <w:rFonts w:asciiTheme="minorHAnsi" w:hAnsiTheme="minorHAnsi" w:cstheme="minorHAnsi"/>
          <w:szCs w:val="22"/>
          <w:lang w:eastAsia="en-NZ"/>
        </w:rPr>
        <w:t xml:space="preserve">to </w:t>
      </w:r>
      <w:r>
        <w:rPr>
          <w:rFonts w:asciiTheme="minorHAnsi" w:hAnsiTheme="minorHAnsi" w:cstheme="minorHAnsi"/>
          <w:szCs w:val="22"/>
          <w:lang w:eastAsia="en-NZ"/>
        </w:rPr>
        <w:t>grade</w:t>
      </w:r>
      <w:r w:rsidRPr="0054635C">
        <w:rPr>
          <w:rFonts w:asciiTheme="minorHAnsi" w:hAnsiTheme="minorHAnsi" w:cstheme="minorHAnsi"/>
          <w:szCs w:val="22"/>
          <w:lang w:eastAsia="en-NZ"/>
        </w:rPr>
        <w:t xml:space="preserve"> river monitoring sites </w:t>
      </w:r>
      <w:r>
        <w:rPr>
          <w:rFonts w:asciiTheme="minorHAnsi" w:hAnsiTheme="minorHAnsi" w:cstheme="minorHAnsi"/>
          <w:szCs w:val="22"/>
          <w:lang w:eastAsia="en-NZ"/>
        </w:rPr>
        <w:t>for water quality variables</w:t>
      </w:r>
      <w:r w:rsidRPr="0054635C">
        <w:rPr>
          <w:rFonts w:asciiTheme="minorHAnsi" w:hAnsiTheme="minorHAnsi" w:cstheme="minorHAnsi"/>
          <w:szCs w:val="22"/>
          <w:lang w:eastAsia="en-NZ"/>
        </w:rPr>
        <w:t xml:space="preserve"> </w:t>
      </w:r>
      <w:r>
        <w:rPr>
          <w:rFonts w:asciiTheme="minorHAnsi" w:hAnsiTheme="minorHAnsi" w:cstheme="minorHAnsi"/>
          <w:szCs w:val="22"/>
          <w:lang w:eastAsia="en-NZ"/>
        </w:rPr>
        <w:t>that are used to define</w:t>
      </w:r>
      <w:r w:rsidRPr="0054635C">
        <w:rPr>
          <w:rFonts w:asciiTheme="minorHAnsi" w:hAnsiTheme="minorHAnsi" w:cstheme="minorHAnsi"/>
          <w:szCs w:val="22"/>
          <w:lang w:eastAsia="en-NZ"/>
        </w:rPr>
        <w:t xml:space="preserve"> </w:t>
      </w:r>
      <w:r>
        <w:rPr>
          <w:rFonts w:asciiTheme="minorHAnsi" w:hAnsiTheme="minorHAnsi" w:cstheme="minorHAnsi"/>
          <w:szCs w:val="22"/>
          <w:lang w:eastAsia="en-NZ"/>
        </w:rPr>
        <w:t xml:space="preserve">numeric </w:t>
      </w:r>
      <w:r w:rsidRPr="0054635C">
        <w:rPr>
          <w:rFonts w:asciiTheme="minorHAnsi" w:hAnsiTheme="minorHAnsi" w:cstheme="minorHAnsi"/>
          <w:szCs w:val="22"/>
          <w:lang w:eastAsia="en-NZ"/>
        </w:rPr>
        <w:t>attribute states</w:t>
      </w:r>
      <w:r>
        <w:rPr>
          <w:rFonts w:asciiTheme="minorHAnsi" w:hAnsiTheme="minorHAnsi" w:cstheme="minorHAnsi"/>
          <w:szCs w:val="22"/>
          <w:lang w:eastAsia="en-NZ"/>
        </w:rPr>
        <w:t xml:space="preserve"> in</w:t>
      </w:r>
      <w:r w:rsidRPr="0054635C">
        <w:rPr>
          <w:rFonts w:asciiTheme="minorHAnsi" w:hAnsiTheme="minorHAnsi" w:cstheme="minorHAnsi"/>
          <w:szCs w:val="22"/>
          <w:lang w:eastAsia="en-NZ"/>
        </w:rPr>
        <w:t xml:space="preserve"> the </w:t>
      </w:r>
      <w:r w:rsidRPr="00DB62D9">
        <w:t xml:space="preserve">National Policy Statement for Freshwater </w:t>
      </w:r>
      <w:r w:rsidRPr="008246E2">
        <w:t>Management</w:t>
      </w:r>
      <w:r>
        <w:t xml:space="preserve"> 2020.</w:t>
      </w:r>
    </w:p>
    <w:p w14:paraId="714B6025" w14:textId="77777777" w:rsidR="002917BD" w:rsidRPr="00D703C1" w:rsidRDefault="002917BD" w:rsidP="002917BD">
      <w:pPr>
        <w:pStyle w:val="Heading5"/>
      </w:pPr>
      <w:bookmarkStart w:id="26" w:name="_Toc9246647"/>
      <w:bookmarkStart w:id="27" w:name="_Toc84596462"/>
      <w:r w:rsidRPr="00D703C1">
        <w:t>Methods</w:t>
      </w:r>
      <w:bookmarkEnd w:id="26"/>
      <w:bookmarkEnd w:id="27"/>
    </w:p>
    <w:p w14:paraId="73B4565C" w14:textId="77777777" w:rsidR="002917BD" w:rsidRPr="00B83C18" w:rsidRDefault="002917BD" w:rsidP="002917BD">
      <w:pPr>
        <w:pStyle w:val="Heading6"/>
        <w:rPr>
          <w:rFonts w:asciiTheme="minorHAnsi" w:hAnsiTheme="minorHAnsi" w:cstheme="minorHAnsi"/>
        </w:rPr>
      </w:pPr>
      <w:r w:rsidRPr="00B83C18">
        <w:rPr>
          <w:rFonts w:asciiTheme="minorHAnsi" w:hAnsiTheme="minorHAnsi" w:cstheme="minorHAnsi"/>
        </w:rPr>
        <w:t>Data acquisition and processing</w:t>
      </w:r>
    </w:p>
    <w:p w14:paraId="68620F6A" w14:textId="5419718F" w:rsidR="002917BD" w:rsidRDefault="002E0BC5" w:rsidP="002917BD">
      <w:pPr>
        <w:pStyle w:val="BodyText"/>
        <w:rPr>
          <w:szCs w:val="22"/>
        </w:rPr>
      </w:pPr>
      <w:r w:rsidRPr="008C306F">
        <w:t>We use</w:t>
      </w:r>
      <w:r>
        <w:t>d</w:t>
      </w:r>
      <w:r w:rsidRPr="008C306F">
        <w:t xml:space="preserve"> three procedures to acquire updated data for the current report: requests to</w:t>
      </w:r>
      <w:r>
        <w:t xml:space="preserve"> </w:t>
      </w:r>
      <w:r w:rsidRPr="008C306F">
        <w:t>Land Air Water Aotearoa (LAWA)</w:t>
      </w:r>
      <w:r>
        <w:t xml:space="preserve"> </w:t>
      </w:r>
      <w:r w:rsidRPr="008C306F">
        <w:t xml:space="preserve">data managers for </w:t>
      </w:r>
      <w:r>
        <w:t>available data from regional councils acquired for the annual LAWA refresh,</w:t>
      </w:r>
      <w:r w:rsidRPr="008C306F">
        <w:t xml:space="preserve"> interrogation of </w:t>
      </w:r>
      <w:r>
        <w:t xml:space="preserve">data servers operated by individual </w:t>
      </w:r>
      <w:r w:rsidRPr="008C306F">
        <w:t>regional council</w:t>
      </w:r>
      <w:r>
        <w:t xml:space="preserve">s and NIWA (for NRWQN data) and direct </w:t>
      </w:r>
      <w:r w:rsidRPr="008C306F">
        <w:t xml:space="preserve">requests to councils </w:t>
      </w:r>
      <w:r>
        <w:t>for</w:t>
      </w:r>
      <w:r w:rsidRPr="008C306F">
        <w:t xml:space="preserve"> data that were unavailable through </w:t>
      </w:r>
      <w:r>
        <w:t>data servers or</w:t>
      </w:r>
      <w:r w:rsidRPr="008C306F">
        <w:t xml:space="preserve"> LAWA.</w:t>
      </w:r>
      <w:r w:rsidR="002917BD">
        <w:t xml:space="preserve"> These data were organised into a consistent format and stored</w:t>
      </w:r>
      <w:r w:rsidR="002917BD" w:rsidRPr="007A4BDD">
        <w:t xml:space="preserve"> in a</w:t>
      </w:r>
      <w:r w:rsidR="002917BD">
        <w:t xml:space="preserve"> single</w:t>
      </w:r>
      <w:r w:rsidR="002917BD" w:rsidRPr="007A4BDD">
        <w:t xml:space="preserve"> RData file</w:t>
      </w:r>
      <w:r w:rsidR="002917BD">
        <w:t>.</w:t>
      </w:r>
    </w:p>
    <w:p w14:paraId="14F6496D" w14:textId="195ED9EE" w:rsidR="002917BD" w:rsidRDefault="002917BD" w:rsidP="002917BD">
      <w:pPr>
        <w:pStyle w:val="BodyText"/>
        <w:rPr>
          <w:szCs w:val="22"/>
        </w:rPr>
      </w:pPr>
      <w:r>
        <w:rPr>
          <w:szCs w:val="22"/>
        </w:rPr>
        <w:t xml:space="preserve">Data processing was carried out in four steps: 1) application of consistent conventions </w:t>
      </w:r>
      <w:r w:rsidRPr="004C78FE">
        <w:t>for variable names, site identifiers, date and time formats, units of measurement, and other data structure elements</w:t>
      </w:r>
      <w:r>
        <w:t xml:space="preserve">; 2) correction of errors identified using </w:t>
      </w:r>
      <w:r w:rsidRPr="00B0792F">
        <w:rPr>
          <w:lang w:eastAsia="en-NZ"/>
        </w:rPr>
        <w:t xml:space="preserve">time-series plots </w:t>
      </w:r>
      <w:r>
        <w:rPr>
          <w:lang w:eastAsia="en-NZ"/>
        </w:rPr>
        <w:t xml:space="preserve">and </w:t>
      </w:r>
      <w:r w:rsidRPr="00B0792F">
        <w:rPr>
          <w:lang w:eastAsia="en-NZ"/>
        </w:rPr>
        <w:t>quantile plots</w:t>
      </w:r>
      <w:r>
        <w:t xml:space="preserve"> (e.g., transcription errors and scale problems caused by inconsistent units ); 3) exclusion of data generated using non-comparable methods (e.g., total nitrogen and total phosphorus concentration data derived from filtered water samples); 4) attachment of spatial information to the data for each monitoring site, including</w:t>
      </w:r>
      <w:r w:rsidR="002E0BC5">
        <w:t xml:space="preserve"> spatial coordinates</w:t>
      </w:r>
      <w:r w:rsidRPr="00554791">
        <w:t xml:space="preserve">, </w:t>
      </w:r>
      <w:r w:rsidR="002E0BC5">
        <w:t>nzsegment</w:t>
      </w:r>
      <w:r w:rsidR="002E0BC5" w:rsidRPr="00554791">
        <w:t xml:space="preserve"> </w:t>
      </w:r>
      <w:r w:rsidRPr="00554791">
        <w:t>number</w:t>
      </w:r>
      <w:r>
        <w:t>, REC classes and catchment land cover data.</w:t>
      </w:r>
    </w:p>
    <w:p w14:paraId="476B8E00" w14:textId="70A6794D" w:rsidR="002917BD" w:rsidRDefault="002917BD" w:rsidP="002917BD">
      <w:pPr>
        <w:pStyle w:val="BodyText"/>
        <w:rPr>
          <w:szCs w:val="22"/>
        </w:rPr>
      </w:pPr>
      <w:r>
        <w:rPr>
          <w:szCs w:val="22"/>
        </w:rPr>
        <w:t xml:space="preserve">Processed data were then assessed for suitability for statistical analysis </w:t>
      </w:r>
      <w:proofErr w:type="gramStart"/>
      <w:r>
        <w:rPr>
          <w:szCs w:val="22"/>
        </w:rPr>
        <w:t>on the basis of</w:t>
      </w:r>
      <w:proofErr w:type="gramEnd"/>
      <w:r>
        <w:rPr>
          <w:szCs w:val="22"/>
        </w:rPr>
        <w:t xml:space="preserve"> duration and frequency of sampling. Following this assessment (and in consultation with </w:t>
      </w:r>
      <w:r w:rsidR="005642A0">
        <w:rPr>
          <w:szCs w:val="22"/>
        </w:rPr>
        <w:t>MfE</w:t>
      </w:r>
      <w:r>
        <w:rPr>
          <w:szCs w:val="22"/>
        </w:rPr>
        <w:t>), nine monitoring variables were selected for use in the state and trends analyses: visual clarity (CLAR), turbidity (TURB), concentrations of nitrate</w:t>
      </w:r>
      <w:r w:rsidR="002E0BC5">
        <w:rPr>
          <w:szCs w:val="22"/>
        </w:rPr>
        <w:t>-nitrite</w:t>
      </w:r>
      <w:r>
        <w:rPr>
          <w:szCs w:val="22"/>
        </w:rPr>
        <w:t>-nitrogen (</w:t>
      </w:r>
      <w:r w:rsidR="002E0BC5">
        <w:rPr>
          <w:szCs w:val="22"/>
        </w:rPr>
        <w:t>NNN</w:t>
      </w:r>
      <w:r>
        <w:rPr>
          <w:szCs w:val="22"/>
        </w:rPr>
        <w:t xml:space="preserve">), ammoniacal nitrogen (NH4N), total nitrogen (TN), dissolved reactive phosphorus (DRP), total phosphorus (TP), the faecal bacterium </w:t>
      </w:r>
      <w:r w:rsidRPr="00DB62D9">
        <w:rPr>
          <w:i/>
          <w:lang w:val="en-GB"/>
        </w:rPr>
        <w:t>Escherichia coli</w:t>
      </w:r>
      <w:r>
        <w:rPr>
          <w:szCs w:val="22"/>
        </w:rPr>
        <w:t xml:space="preserve"> (ECOLI), and macroinvertebrate community index scores (MCI).</w:t>
      </w:r>
    </w:p>
    <w:p w14:paraId="4211B6E7" w14:textId="77777777" w:rsidR="002917BD" w:rsidRPr="00B83C18" w:rsidRDefault="002917BD" w:rsidP="002917BD">
      <w:pPr>
        <w:pStyle w:val="Heading6"/>
        <w:rPr>
          <w:rFonts w:asciiTheme="minorHAnsi" w:hAnsiTheme="minorHAnsi" w:cstheme="minorHAnsi"/>
        </w:rPr>
      </w:pPr>
      <w:r w:rsidRPr="00B83C18">
        <w:rPr>
          <w:rFonts w:asciiTheme="minorHAnsi" w:hAnsiTheme="minorHAnsi" w:cstheme="minorHAnsi"/>
        </w:rPr>
        <w:t>State analyses</w:t>
      </w:r>
    </w:p>
    <w:p w14:paraId="3CA289C5" w14:textId="698FB292" w:rsidR="002917BD" w:rsidRDefault="002917BD" w:rsidP="002917BD">
      <w:pPr>
        <w:pStyle w:val="BodyText"/>
        <w:rPr>
          <w:szCs w:val="22"/>
        </w:rPr>
      </w:pPr>
      <w:r>
        <w:rPr>
          <w:szCs w:val="22"/>
        </w:rPr>
        <w:t xml:space="preserve">The state dataset consisted of data for the nine variables listed above, for the </w:t>
      </w:r>
      <w:r w:rsidRPr="00DB62D9">
        <w:t>20</w:t>
      </w:r>
      <w:r>
        <w:t>1</w:t>
      </w:r>
      <w:r w:rsidR="00110E05">
        <w:t>6</w:t>
      </w:r>
      <w:r w:rsidRPr="00DB62D9">
        <w:t>-20</w:t>
      </w:r>
      <w:r w:rsidR="00110E05">
        <w:t>20</w:t>
      </w:r>
      <w:r w:rsidRPr="00DB62D9">
        <w:t xml:space="preserve"> period</w:t>
      </w:r>
      <w:r>
        <w:t>, at sites for which measurements were available in at least 90% of the sampling intervals in that period (i.e., at least 54 of 60 months or 18 of 20 quarters)</w:t>
      </w:r>
      <w:r>
        <w:rPr>
          <w:szCs w:val="22"/>
        </w:rPr>
        <w:t xml:space="preserve">. For several variables, many data were </w:t>
      </w:r>
      <w:r>
        <w:rPr>
          <w:rFonts w:cs="Calibri"/>
          <w:szCs w:val="22"/>
        </w:rPr>
        <w:t>‟</w:t>
      </w:r>
      <w:r>
        <w:rPr>
          <w:szCs w:val="22"/>
        </w:rPr>
        <w:t xml:space="preserve">censored”, i.e., reported as a value less than an analytical detection limit or as a value greater than a reporting limit. Censored values were </w:t>
      </w:r>
      <w:r w:rsidRPr="003239F8">
        <w:rPr>
          <w:szCs w:val="22"/>
        </w:rPr>
        <w:t xml:space="preserve">replaced by imputation </w:t>
      </w:r>
      <w:r>
        <w:rPr>
          <w:szCs w:val="22"/>
        </w:rPr>
        <w:t>prior to analysis – several rules were used to make this process consistent.</w:t>
      </w:r>
    </w:p>
    <w:p w14:paraId="428C19D7" w14:textId="6ACA3EAC" w:rsidR="002917BD" w:rsidRDefault="002917BD" w:rsidP="002917BD">
      <w:pPr>
        <w:pStyle w:val="BodyText"/>
        <w:rPr>
          <w:szCs w:val="22"/>
        </w:rPr>
      </w:pPr>
      <w:r>
        <w:rPr>
          <w:szCs w:val="22"/>
        </w:rPr>
        <w:t xml:space="preserve">For each site </w:t>
      </w:r>
      <w:r>
        <w:rPr>
          <w:rFonts w:cs="Calibri"/>
          <w:szCs w:val="22"/>
        </w:rPr>
        <w:t>×</w:t>
      </w:r>
      <w:r>
        <w:rPr>
          <w:szCs w:val="22"/>
        </w:rPr>
        <w:t xml:space="preserve"> variable combination, concentration or measured value percentiles were </w:t>
      </w:r>
      <w:r w:rsidR="0056179E">
        <w:rPr>
          <w:szCs w:val="22"/>
        </w:rPr>
        <w:t>calculated,</w:t>
      </w:r>
      <w:r>
        <w:rPr>
          <w:szCs w:val="22"/>
        </w:rPr>
        <w:t xml:space="preserve"> and the site medians used in two subsequent steps of the state analysis. </w:t>
      </w:r>
      <w:r w:rsidRPr="0054635C">
        <w:rPr>
          <w:szCs w:val="22"/>
        </w:rPr>
        <w:t xml:space="preserve">First, site medians were grouped by REC land-cover classes for inter-class comparison. Second, </w:t>
      </w:r>
      <w:r w:rsidRPr="0054635C">
        <w:rPr>
          <w:rFonts w:asciiTheme="minorHAnsi" w:hAnsiTheme="minorHAnsi" w:cstheme="minorHAnsi"/>
          <w:szCs w:val="22"/>
          <w:lang w:eastAsia="en-NZ"/>
        </w:rPr>
        <w:t xml:space="preserve">linear regressions were used to relate median water-quality state to proportions of high-intensity agricultural land cover in the catchments upstream of the monitoring sites. In addition, the state dataset was used to assess river monitoring sites against </w:t>
      </w:r>
      <w:r w:rsidR="00276281">
        <w:rPr>
          <w:rFonts w:asciiTheme="minorHAnsi" w:hAnsiTheme="minorHAnsi" w:cstheme="minorHAnsi"/>
          <w:szCs w:val="22"/>
          <w:lang w:eastAsia="en-NZ"/>
        </w:rPr>
        <w:t xml:space="preserve">numeric </w:t>
      </w:r>
      <w:r w:rsidRPr="0054635C">
        <w:rPr>
          <w:rFonts w:asciiTheme="minorHAnsi" w:hAnsiTheme="minorHAnsi" w:cstheme="minorHAnsi"/>
          <w:szCs w:val="22"/>
          <w:lang w:eastAsia="en-NZ"/>
        </w:rPr>
        <w:t xml:space="preserve">attribute states that are set out in the National Policy Statement for Freshwater Management (NPS-FM). </w:t>
      </w:r>
    </w:p>
    <w:p w14:paraId="13C82DB1" w14:textId="77777777" w:rsidR="002917BD" w:rsidRPr="00B83C18" w:rsidRDefault="002917BD" w:rsidP="002917BD">
      <w:pPr>
        <w:pStyle w:val="Heading6"/>
        <w:rPr>
          <w:rFonts w:asciiTheme="minorHAnsi" w:hAnsiTheme="minorHAnsi" w:cstheme="minorHAnsi"/>
        </w:rPr>
      </w:pPr>
      <w:r w:rsidRPr="00B83C18">
        <w:rPr>
          <w:rFonts w:asciiTheme="minorHAnsi" w:hAnsiTheme="minorHAnsi" w:cstheme="minorHAnsi"/>
        </w:rPr>
        <w:t>Trend analyses</w:t>
      </w:r>
    </w:p>
    <w:p w14:paraId="018D97F3" w14:textId="224363EE" w:rsidR="002917BD" w:rsidRDefault="002917BD" w:rsidP="002917BD">
      <w:pPr>
        <w:pStyle w:val="BodyText"/>
      </w:pPr>
      <w:r>
        <w:rPr>
          <w:szCs w:val="22"/>
        </w:rPr>
        <w:t xml:space="preserve">The trend assessment utilised data for the nine variables listed above, for the 10-, 20-, and </w:t>
      </w:r>
      <w:r w:rsidR="002B0482">
        <w:rPr>
          <w:szCs w:val="22"/>
        </w:rPr>
        <w:t>30</w:t>
      </w:r>
      <w:r>
        <w:rPr>
          <w:szCs w:val="22"/>
        </w:rPr>
        <w:t xml:space="preserve">-year periods ending in December </w:t>
      </w:r>
      <w:r w:rsidR="002B0482">
        <w:rPr>
          <w:szCs w:val="22"/>
        </w:rPr>
        <w:t>2020</w:t>
      </w:r>
      <w:r>
        <w:rPr>
          <w:szCs w:val="22"/>
        </w:rPr>
        <w:t xml:space="preserve">. For all variables except MCI, the site inclusion rule required that </w:t>
      </w:r>
      <w:r w:rsidRPr="00555A12">
        <w:lastRenderedPageBreak/>
        <w:t xml:space="preserve">measurements </w:t>
      </w:r>
      <w:r>
        <w:t xml:space="preserve">be available </w:t>
      </w:r>
      <w:r w:rsidRPr="00555A12">
        <w:t xml:space="preserve">for at least </w:t>
      </w:r>
      <w:r>
        <w:t>9</w:t>
      </w:r>
      <w:r w:rsidRPr="00555A12">
        <w:t xml:space="preserve">0% of </w:t>
      </w:r>
      <w:r>
        <w:t xml:space="preserve">each </w:t>
      </w:r>
      <w:r w:rsidRPr="00555A12">
        <w:t>year</w:t>
      </w:r>
      <w:r>
        <w:t xml:space="preserve"> in the trend period,</w:t>
      </w:r>
      <w:r w:rsidRPr="00555A12">
        <w:t xml:space="preserve"> and </w:t>
      </w:r>
      <w:r>
        <w:t xml:space="preserve">for </w:t>
      </w:r>
      <w:r w:rsidRPr="00555A12">
        <w:t xml:space="preserve">at least </w:t>
      </w:r>
      <w:r>
        <w:t>9</w:t>
      </w:r>
      <w:r w:rsidRPr="00555A12">
        <w:t xml:space="preserve">0% of </w:t>
      </w:r>
      <w:r>
        <w:t xml:space="preserve">the seasons. MCI is generally calculated from macroinvertebrate samples that are collected annually, so the site inclusion rule was limited to 90% of the </w:t>
      </w:r>
      <w:r w:rsidRPr="00555A12">
        <w:t>years</w:t>
      </w:r>
      <w:r>
        <w:t xml:space="preserve"> in the trend period.</w:t>
      </w:r>
    </w:p>
    <w:p w14:paraId="31CD4094" w14:textId="2DA25F51" w:rsidR="002917BD" w:rsidRDefault="002917BD" w:rsidP="002917BD">
      <w:pPr>
        <w:pStyle w:val="BodyText"/>
      </w:pPr>
      <w:r>
        <w:t xml:space="preserve">For each site and sampling date, the corresponding daily average river flow was estimated, using measured flow (for sites near flow recorders), or </w:t>
      </w:r>
      <w:r>
        <w:rPr>
          <w:rFonts w:asciiTheme="minorHAnsi" w:hAnsiTheme="minorHAnsi" w:cs="AdvOT1ef757c0"/>
          <w:color w:val="000000"/>
          <w:szCs w:val="22"/>
          <w:lang w:eastAsia="en-NZ"/>
        </w:rPr>
        <w:t xml:space="preserve">estimates derived </w:t>
      </w:r>
      <w:r w:rsidRPr="00AE74A1">
        <w:rPr>
          <w:rFonts w:asciiTheme="minorHAnsi" w:hAnsiTheme="minorHAnsi" w:cs="AdvOT1ef757c0"/>
          <w:color w:val="000000"/>
          <w:szCs w:val="22"/>
          <w:lang w:eastAsia="en-NZ"/>
        </w:rPr>
        <w:t xml:space="preserve">from the </w:t>
      </w:r>
      <w:proofErr w:type="spellStart"/>
      <w:r w:rsidRPr="00AE74A1">
        <w:rPr>
          <w:rFonts w:asciiTheme="minorHAnsi" w:hAnsiTheme="minorHAnsi" w:cs="AdvOT1ef757c0"/>
          <w:color w:val="000000"/>
          <w:szCs w:val="22"/>
          <w:lang w:eastAsia="en-NZ"/>
        </w:rPr>
        <w:t>TopNet</w:t>
      </w:r>
      <w:proofErr w:type="spellEnd"/>
      <w:r w:rsidRPr="00AE74A1">
        <w:rPr>
          <w:rFonts w:asciiTheme="minorHAnsi" w:hAnsiTheme="minorHAnsi" w:cs="AdvOT1ef757c0"/>
          <w:color w:val="000000"/>
          <w:szCs w:val="22"/>
          <w:lang w:eastAsia="en-NZ"/>
        </w:rPr>
        <w:t xml:space="preserve"> hydrological model, corrected using </w:t>
      </w:r>
      <w:r w:rsidRPr="00AE74A1">
        <w:rPr>
          <w:rFonts w:asciiTheme="minorHAnsi" w:hAnsiTheme="minorHAnsi" w:cs="AdvOT1ef757c0+fb"/>
          <w:color w:val="000000"/>
          <w:szCs w:val="22"/>
          <w:lang w:eastAsia="en-NZ"/>
        </w:rPr>
        <w:t>fl</w:t>
      </w:r>
      <w:r w:rsidRPr="00AE74A1">
        <w:rPr>
          <w:rFonts w:asciiTheme="minorHAnsi" w:hAnsiTheme="minorHAnsi" w:cs="AdvOT1ef757c0"/>
          <w:color w:val="000000"/>
          <w:szCs w:val="22"/>
          <w:lang w:eastAsia="en-NZ"/>
        </w:rPr>
        <w:t>ow-duration curves</w:t>
      </w:r>
      <w:r>
        <w:rPr>
          <w:rFonts w:asciiTheme="minorHAnsi" w:hAnsiTheme="minorHAnsi" w:cs="AdvOT1ef757c0"/>
          <w:color w:val="000000"/>
          <w:szCs w:val="22"/>
          <w:lang w:eastAsia="en-NZ"/>
        </w:rPr>
        <w:t>.</w:t>
      </w:r>
      <w:r w:rsidR="00331132">
        <w:t xml:space="preserve"> F</w:t>
      </w:r>
      <w:r>
        <w:t xml:space="preserve">low adjustments were applied only to site </w:t>
      </w:r>
      <w:r>
        <w:rPr>
          <w:rFonts w:cs="Calibri"/>
        </w:rPr>
        <w:t>×</w:t>
      </w:r>
      <w:r>
        <w:t xml:space="preserve"> variable combinations for which reliable water-quality-flow relationships existed. </w:t>
      </w:r>
      <w:r w:rsidRPr="00671520">
        <w:t>Whe</w:t>
      </w:r>
      <w:r>
        <w:t>re</w:t>
      </w:r>
      <w:r w:rsidRPr="00671520">
        <w:t xml:space="preserve"> the </w:t>
      </w:r>
      <w:r>
        <w:t>water quality-flow relationship</w:t>
      </w:r>
      <w:r w:rsidRPr="00671520" w:rsidDel="00220998">
        <w:t xml:space="preserve"> </w:t>
      </w:r>
      <w:r w:rsidRPr="00671520">
        <w:t xml:space="preserve">was poor, </w:t>
      </w:r>
      <w:r>
        <w:t>trend analyses were carried out without</w:t>
      </w:r>
      <w:r w:rsidRPr="00671520">
        <w:t xml:space="preserve"> flow adjustment.</w:t>
      </w:r>
    </w:p>
    <w:p w14:paraId="2A333AFB" w14:textId="695FADEB" w:rsidR="002917BD" w:rsidRDefault="002917BD" w:rsidP="002917BD">
      <w:pPr>
        <w:pStyle w:val="BodyText"/>
      </w:pPr>
      <w:r>
        <w:rPr>
          <w:noProof/>
        </w:rPr>
        <mc:AlternateContent>
          <mc:Choice Requires="wpi">
            <w:drawing>
              <wp:anchor distT="0" distB="0" distL="114300" distR="114300" simplePos="0" relativeHeight="251659264" behindDoc="0" locked="0" layoutInCell="1" allowOverlap="1" wp14:anchorId="43852A1F" wp14:editId="66ADADD8">
                <wp:simplePos x="0" y="0"/>
                <wp:positionH relativeFrom="column">
                  <wp:posOffset>4614000</wp:posOffset>
                </wp:positionH>
                <wp:positionV relativeFrom="paragraph">
                  <wp:posOffset>476685</wp:posOffset>
                </wp:positionV>
                <wp:extent cx="360" cy="360"/>
                <wp:effectExtent l="38100" t="38100" r="57150" b="57150"/>
                <wp:wrapNone/>
                <wp:docPr id="55" name="Ink 55"/>
                <wp:cNvGraphicFramePr/>
                <a:graphic xmlns:a="http://schemas.openxmlformats.org/drawingml/2006/main">
                  <a:graphicData uri="http://schemas.microsoft.com/office/word/2010/wordprocessingInk">
                    <w14:contentPart bwMode="auto" r:id="rId27">
                      <w14:nvContentPartPr>
                        <w14:cNvContentPartPr/>
                      </w14:nvContentPartPr>
                      <w14:xfrm>
                        <a:off x="0" y="0"/>
                        <a:ext cx="360" cy="360"/>
                      </w14:xfrm>
                    </w14:contentPart>
                  </a:graphicData>
                </a:graphic>
              </wp:anchor>
            </w:drawing>
          </mc:Choice>
          <mc:Fallback>
            <w:pict>
              <v:shape w14:anchorId="6C64D922" id="Ink 55" o:spid="_x0000_s1026" type="#_x0000_t75" style="position:absolute;margin-left:362.6pt;margin-top:36.85pt;width:1.4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">
                <v:imagedata r:id="rId31" o:title=""/>
              </v:shape>
            </w:pict>
          </mc:Fallback>
        </mc:AlternateContent>
      </w:r>
      <w:r>
        <w:t xml:space="preserve">Trend assessment </w:t>
      </w:r>
      <w:r w:rsidR="00276281">
        <w:t xml:space="preserve">analyses produced </w:t>
      </w:r>
      <w:r>
        <w:t xml:space="preserve">estimates of trend </w:t>
      </w:r>
      <w:r w:rsidR="00331132">
        <w:t xml:space="preserve">rate </w:t>
      </w:r>
      <w:r>
        <w:t xml:space="preserve">made with the Sen slope estimator, and estimates of the </w:t>
      </w:r>
      <w:r w:rsidRPr="00217A90">
        <w:t xml:space="preserve">confidence in </w:t>
      </w:r>
      <w:r>
        <w:t xml:space="preserve">the </w:t>
      </w:r>
      <w:r w:rsidRPr="00217A90">
        <w:t>trend direction</w:t>
      </w:r>
      <w:r>
        <w:t>, from Kendall tests. The seasonal version of the Sen slope estimator was used for variables measured seasonally (i.e., monthly</w:t>
      </w:r>
      <w:r w:rsidR="00A40339">
        <w:t>, bi-</w:t>
      </w:r>
      <w:proofErr w:type="gramStart"/>
      <w:r w:rsidR="00A40339">
        <w:t>mont</w:t>
      </w:r>
      <w:r w:rsidR="007A410B">
        <w:t>h</w:t>
      </w:r>
      <w:r w:rsidR="00A40339">
        <w:t>ly</w:t>
      </w:r>
      <w:proofErr w:type="gramEnd"/>
      <w:r>
        <w:t xml:space="preserve"> or quarterly), and for which </w:t>
      </w:r>
      <w:r w:rsidR="00276281">
        <w:t xml:space="preserve">seasons accounted for a significant amount of the variability </w:t>
      </w:r>
      <w:r>
        <w:t xml:space="preserve">in </w:t>
      </w:r>
      <w:r w:rsidR="00276281">
        <w:t xml:space="preserve">a </w:t>
      </w:r>
      <w:r w:rsidR="00276281" w:rsidRPr="00F23DB9">
        <w:rPr>
          <w:color w:val="000000" w:themeColor="text1"/>
          <w:szCs w:val="22"/>
        </w:rPr>
        <w:t xml:space="preserve">site </w:t>
      </w:r>
      <w:r w:rsidR="00276281" w:rsidRPr="00F23DB9">
        <w:rPr>
          <w:rFonts w:cs="Calibri"/>
          <w:color w:val="000000" w:themeColor="text1"/>
          <w:szCs w:val="22"/>
        </w:rPr>
        <w:t xml:space="preserve">× </w:t>
      </w:r>
      <w:r w:rsidR="00276281" w:rsidRPr="00F23DB9">
        <w:rPr>
          <w:color w:val="000000" w:themeColor="text1"/>
          <w:szCs w:val="22"/>
        </w:rPr>
        <w:t>variable combination</w:t>
      </w:r>
      <w:r w:rsidR="00276281">
        <w:rPr>
          <w:color w:val="000000" w:themeColor="text1"/>
          <w:szCs w:val="22"/>
        </w:rPr>
        <w:t>.</w:t>
      </w:r>
      <w:r>
        <w:t xml:space="preserve"> </w:t>
      </w:r>
    </w:p>
    <w:p w14:paraId="0A6A7CC7" w14:textId="6667D7A5" w:rsidR="002917BD" w:rsidRDefault="002917BD" w:rsidP="002917BD">
      <w:pPr>
        <w:pStyle w:val="BodyText"/>
        <w:rPr>
          <w:color w:val="000000" w:themeColor="text1"/>
          <w:szCs w:val="22"/>
        </w:rPr>
      </w:pPr>
      <w:r>
        <w:rPr>
          <w:color w:val="000000" w:themeColor="text1"/>
          <w:szCs w:val="22"/>
        </w:rPr>
        <w:t>The</w:t>
      </w:r>
      <w:r w:rsidRPr="00F23DB9">
        <w:rPr>
          <w:color w:val="000000" w:themeColor="text1"/>
          <w:szCs w:val="22"/>
        </w:rPr>
        <w:t xml:space="preserve"> trends for all site </w:t>
      </w:r>
      <w:r w:rsidRPr="00F23DB9">
        <w:rPr>
          <w:rFonts w:cs="Calibri"/>
          <w:color w:val="000000" w:themeColor="text1"/>
          <w:szCs w:val="22"/>
        </w:rPr>
        <w:t xml:space="preserve">× </w:t>
      </w:r>
      <w:r w:rsidRPr="00F23DB9">
        <w:rPr>
          <w:color w:val="000000" w:themeColor="text1"/>
          <w:szCs w:val="22"/>
        </w:rPr>
        <w:t xml:space="preserve">variable combinations </w:t>
      </w:r>
      <w:r>
        <w:rPr>
          <w:color w:val="000000" w:themeColor="text1"/>
          <w:szCs w:val="22"/>
        </w:rPr>
        <w:t xml:space="preserve">were classified in into nine confidence categories on basis of </w:t>
      </w:r>
      <w:r w:rsidR="00AF2E2C">
        <w:rPr>
          <w:color w:val="000000" w:themeColor="text1"/>
          <w:szCs w:val="22"/>
        </w:rPr>
        <w:t>the confidence</w:t>
      </w:r>
      <w:r>
        <w:rPr>
          <w:color w:val="000000" w:themeColor="text1"/>
          <w:szCs w:val="22"/>
        </w:rPr>
        <w:t xml:space="preserve"> that a given trend </w:t>
      </w:r>
      <w:r w:rsidR="00276281">
        <w:rPr>
          <w:color w:val="000000" w:themeColor="text1"/>
          <w:szCs w:val="22"/>
        </w:rPr>
        <w:t>wa</w:t>
      </w:r>
      <w:r>
        <w:rPr>
          <w:color w:val="000000" w:themeColor="text1"/>
          <w:szCs w:val="22"/>
        </w:rPr>
        <w:t xml:space="preserve">s </w:t>
      </w:r>
      <w:r w:rsidR="001A3014">
        <w:rPr>
          <w:color w:val="000000" w:themeColor="text1"/>
          <w:szCs w:val="22"/>
        </w:rPr>
        <w:t>decreasing</w:t>
      </w:r>
      <w:r>
        <w:rPr>
          <w:color w:val="000000" w:themeColor="text1"/>
          <w:szCs w:val="22"/>
        </w:rPr>
        <w:t xml:space="preserve">. The categories range from </w:t>
      </w:r>
      <w:r>
        <w:rPr>
          <w:rFonts w:cs="Calibri"/>
          <w:color w:val="000000" w:themeColor="text1"/>
          <w:szCs w:val="22"/>
        </w:rPr>
        <w:t>‟</w:t>
      </w:r>
      <w:r>
        <w:rPr>
          <w:color w:val="000000" w:themeColor="text1"/>
          <w:szCs w:val="22"/>
        </w:rPr>
        <w:t>virtually certain” (</w:t>
      </w:r>
      <w:r w:rsidR="00AF2E2C">
        <w:rPr>
          <w:color w:val="000000" w:themeColor="text1"/>
          <w:szCs w:val="22"/>
        </w:rPr>
        <w:t xml:space="preserve">confidence </w:t>
      </w:r>
      <w:r>
        <w:rPr>
          <w:color w:val="000000" w:themeColor="text1"/>
          <w:szCs w:val="22"/>
        </w:rPr>
        <w:t xml:space="preserve">99-100%) to </w:t>
      </w:r>
      <w:r>
        <w:rPr>
          <w:rFonts w:cs="Calibri"/>
          <w:color w:val="000000" w:themeColor="text1"/>
          <w:szCs w:val="22"/>
        </w:rPr>
        <w:t>‟</w:t>
      </w:r>
      <w:r>
        <w:rPr>
          <w:color w:val="000000" w:themeColor="text1"/>
          <w:szCs w:val="22"/>
        </w:rPr>
        <w:t>exceptionally unlikely” (</w:t>
      </w:r>
      <w:r w:rsidR="00AF2E2C">
        <w:rPr>
          <w:color w:val="000000" w:themeColor="text1"/>
          <w:szCs w:val="22"/>
        </w:rPr>
        <w:t xml:space="preserve">confidence </w:t>
      </w:r>
      <w:r>
        <w:rPr>
          <w:color w:val="000000" w:themeColor="text1"/>
          <w:szCs w:val="22"/>
        </w:rPr>
        <w:t>0-1%).</w:t>
      </w:r>
    </w:p>
    <w:p w14:paraId="324181FF" w14:textId="51AEE0C0" w:rsidR="002917BD" w:rsidRDefault="002917BD" w:rsidP="002917BD">
      <w:pPr>
        <w:pStyle w:val="BodyText"/>
        <w:rPr>
          <w:color w:val="000000" w:themeColor="text1"/>
          <w:szCs w:val="22"/>
        </w:rPr>
      </w:pPr>
      <w:r>
        <w:rPr>
          <w:color w:val="000000" w:themeColor="text1"/>
          <w:szCs w:val="22"/>
        </w:rPr>
        <w:t xml:space="preserve">Two approaches were used to evaluate patterns of trends at the national scale and within environmental classes. </w:t>
      </w:r>
      <w:r w:rsidR="00276281">
        <w:rPr>
          <w:color w:val="000000" w:themeColor="text1"/>
          <w:szCs w:val="22"/>
        </w:rPr>
        <w:t xml:space="preserve">Both </w:t>
      </w:r>
      <w:r>
        <w:rPr>
          <w:color w:val="000000" w:themeColor="text1"/>
          <w:szCs w:val="22"/>
        </w:rPr>
        <w:t xml:space="preserve">approaches involved aggregating multiple sites into </w:t>
      </w:r>
      <w:r w:rsidR="00276281">
        <w:rPr>
          <w:color w:val="000000" w:themeColor="text1"/>
          <w:szCs w:val="22"/>
        </w:rPr>
        <w:t xml:space="preserve">two domains, an </w:t>
      </w:r>
      <w:r>
        <w:rPr>
          <w:color w:val="000000" w:themeColor="text1"/>
          <w:szCs w:val="22"/>
        </w:rPr>
        <w:t xml:space="preserve">environmental </w:t>
      </w:r>
      <w:r w:rsidR="00276281">
        <w:rPr>
          <w:color w:val="000000" w:themeColor="text1"/>
          <w:szCs w:val="22"/>
        </w:rPr>
        <w:t xml:space="preserve">domain </w:t>
      </w:r>
      <w:r>
        <w:rPr>
          <w:color w:val="000000" w:themeColor="text1"/>
          <w:szCs w:val="22"/>
        </w:rPr>
        <w:t>(REC land-cover classes)</w:t>
      </w:r>
      <w:r w:rsidR="00C03A63">
        <w:rPr>
          <w:color w:val="000000" w:themeColor="text1"/>
          <w:szCs w:val="22"/>
        </w:rPr>
        <w:t xml:space="preserve"> </w:t>
      </w:r>
      <w:r w:rsidR="00276281">
        <w:rPr>
          <w:color w:val="000000" w:themeColor="text1"/>
          <w:szCs w:val="22"/>
        </w:rPr>
        <w:t xml:space="preserve">and </w:t>
      </w:r>
      <w:r>
        <w:rPr>
          <w:color w:val="000000" w:themeColor="text1"/>
          <w:szCs w:val="22"/>
        </w:rPr>
        <w:t>a spatial domain covering the entire country. The first approach used the nine confidence categories described above, following which the proportion of sites in each category was tallied.</w:t>
      </w:r>
    </w:p>
    <w:p w14:paraId="1624EF77" w14:textId="31D77CDB" w:rsidR="002917BD" w:rsidRDefault="002917BD" w:rsidP="002917BD">
      <w:pPr>
        <w:pStyle w:val="BodyText"/>
        <w:rPr>
          <w:color w:val="000000" w:themeColor="text1"/>
          <w:szCs w:val="22"/>
        </w:rPr>
      </w:pPr>
      <w:r>
        <w:rPr>
          <w:color w:val="000000" w:themeColor="text1"/>
          <w:szCs w:val="22"/>
        </w:rPr>
        <w:t xml:space="preserve">The second approach used the same </w:t>
      </w:r>
      <w:r w:rsidR="00CE6405">
        <w:rPr>
          <w:color w:val="000000" w:themeColor="text1"/>
          <w:szCs w:val="22"/>
        </w:rPr>
        <w:t xml:space="preserve">confidence </w:t>
      </w:r>
      <w:r>
        <w:rPr>
          <w:color w:val="000000" w:themeColor="text1"/>
          <w:szCs w:val="22"/>
        </w:rPr>
        <w:t xml:space="preserve">of </w:t>
      </w:r>
      <w:r w:rsidR="00AF2E2C">
        <w:rPr>
          <w:color w:val="000000" w:themeColor="text1"/>
          <w:szCs w:val="22"/>
        </w:rPr>
        <w:t xml:space="preserve">decreasing </w:t>
      </w:r>
      <w:r>
        <w:rPr>
          <w:color w:val="000000" w:themeColor="text1"/>
          <w:szCs w:val="22"/>
        </w:rPr>
        <w:t xml:space="preserve">trends from individual sites to estimate the proportion of </w:t>
      </w:r>
      <w:r w:rsidR="00CE6405">
        <w:rPr>
          <w:color w:val="000000" w:themeColor="text1"/>
          <w:szCs w:val="22"/>
        </w:rPr>
        <w:t xml:space="preserve">decreasing </w:t>
      </w:r>
      <w:r>
        <w:rPr>
          <w:color w:val="000000" w:themeColor="text1"/>
          <w:szCs w:val="22"/>
        </w:rPr>
        <w:t>trends (P</w:t>
      </w:r>
      <w:r w:rsidR="00CE6405">
        <w:rPr>
          <w:color w:val="000000" w:themeColor="text1"/>
          <w:szCs w:val="22"/>
          <w:vertAlign w:val="subscript"/>
        </w:rPr>
        <w:t>d</w:t>
      </w:r>
      <w:r>
        <w:rPr>
          <w:color w:val="000000" w:themeColor="text1"/>
          <w:szCs w:val="22"/>
        </w:rPr>
        <w:t xml:space="preserve">) for all sites in the domain. The </w:t>
      </w:r>
      <w:r w:rsidRPr="00CE6405">
        <w:rPr>
          <w:color w:val="000000" w:themeColor="text1"/>
          <w:szCs w:val="22"/>
        </w:rPr>
        <w:t>P</w:t>
      </w:r>
      <w:r w:rsidR="00CE6405" w:rsidRPr="00276281">
        <w:rPr>
          <w:color w:val="000000" w:themeColor="text1"/>
          <w:szCs w:val="22"/>
        </w:rPr>
        <w:t>d</w:t>
      </w:r>
      <w:r>
        <w:rPr>
          <w:color w:val="000000" w:themeColor="text1"/>
          <w:szCs w:val="22"/>
        </w:rPr>
        <w:t xml:space="preserve"> statistic and its 95% confidence intervals were calculated for each water quality variable within each REC land-cover class, and nationally.</w:t>
      </w:r>
    </w:p>
    <w:p w14:paraId="22035F91" w14:textId="77777777" w:rsidR="002917BD" w:rsidRPr="00D703C1" w:rsidRDefault="002917BD" w:rsidP="002917BD">
      <w:pPr>
        <w:pStyle w:val="Heading5"/>
      </w:pPr>
      <w:bookmarkStart w:id="28" w:name="_Toc9246648"/>
      <w:bookmarkStart w:id="29" w:name="_Toc84596463"/>
      <w:r w:rsidRPr="00D703C1">
        <w:t>Results</w:t>
      </w:r>
      <w:bookmarkEnd w:id="28"/>
      <w:bookmarkEnd w:id="29"/>
    </w:p>
    <w:p w14:paraId="767609C3" w14:textId="77777777" w:rsidR="002917BD" w:rsidRPr="00B83C18" w:rsidRDefault="002917BD" w:rsidP="002917BD">
      <w:pPr>
        <w:pStyle w:val="Heading6"/>
        <w:rPr>
          <w:rFonts w:asciiTheme="minorHAnsi" w:hAnsiTheme="minorHAnsi" w:cstheme="minorHAnsi"/>
        </w:rPr>
      </w:pPr>
      <w:r w:rsidRPr="00B83C18">
        <w:rPr>
          <w:rFonts w:asciiTheme="minorHAnsi" w:hAnsiTheme="minorHAnsi" w:cstheme="minorHAnsi"/>
        </w:rPr>
        <w:t>Water quality state</w:t>
      </w:r>
    </w:p>
    <w:p w14:paraId="29617C5C" w14:textId="77777777" w:rsidR="002917BD" w:rsidRDefault="002917BD" w:rsidP="002917BD">
      <w:pPr>
        <w:pStyle w:val="BodyText"/>
      </w:pPr>
      <w:r w:rsidRPr="00DB62D9">
        <w:t xml:space="preserve">The summaries of river state indicated that variation in median nutrient and </w:t>
      </w:r>
      <w:r>
        <w:t>ECOLI</w:t>
      </w:r>
      <w:r w:rsidRPr="00DB62D9">
        <w:t xml:space="preserve"> concentrati</w:t>
      </w:r>
      <w:r>
        <w:t>ons and CLAR was partly explained by REC land-cover classes</w:t>
      </w:r>
      <w:r w:rsidRPr="00DB62D9">
        <w:t xml:space="preserve">. </w:t>
      </w:r>
      <w:r>
        <w:t>M</w:t>
      </w:r>
      <w:r w:rsidRPr="00DB62D9">
        <w:t xml:space="preserve">edian </w:t>
      </w:r>
      <w:r>
        <w:t xml:space="preserve">concentrations of all </w:t>
      </w:r>
      <w:r w:rsidRPr="00DB62D9">
        <w:t>nutrient</w:t>
      </w:r>
      <w:r>
        <w:t>s</w:t>
      </w:r>
      <w:r w:rsidRPr="00DB62D9">
        <w:t xml:space="preserve"> and ECOLI were lowest and CLAR</w:t>
      </w:r>
      <w:r>
        <w:t xml:space="preserve"> and MCI</w:t>
      </w:r>
      <w:r w:rsidRPr="00DB62D9">
        <w:t xml:space="preserve"> highest in </w:t>
      </w:r>
      <w:r>
        <w:t>the natural class</w:t>
      </w:r>
      <w:r w:rsidRPr="00DB62D9">
        <w:t xml:space="preserve">. </w:t>
      </w:r>
      <w:r>
        <w:t>N</w:t>
      </w:r>
      <w:r w:rsidRPr="00DB62D9">
        <w:t>utrient and ECOLI concentrations were highest in the</w:t>
      </w:r>
      <w:r>
        <w:t xml:space="preserve"> urban class, closely followed by the pasture class.</w:t>
      </w:r>
    </w:p>
    <w:p w14:paraId="7DADDED1" w14:textId="797186E6" w:rsidR="005C79D2" w:rsidRDefault="009F0953" w:rsidP="002917BD">
      <w:pPr>
        <w:pStyle w:val="BodyText"/>
        <w:rPr>
          <w:szCs w:val="22"/>
        </w:rPr>
      </w:pPr>
      <w:r>
        <w:t xml:space="preserve">The majority of sites (66%) were graded below the national bottom line for the NPS-FM </w:t>
      </w:r>
      <w:r w:rsidRPr="004A4491">
        <w:rPr>
          <w:i/>
          <w:iCs/>
        </w:rPr>
        <w:t>E.coli</w:t>
      </w:r>
      <w:r>
        <w:t xml:space="preserve"> combined numeric attribute state (i.e., most were graded D or E). Over 95% of sites in the urban land cover class, and 75% of sites in the pastoral land cover class were below the bottom line. Very few sites (1-10%) were below the bottom line for the ammonia (toxicity) </w:t>
      </w:r>
      <w:r w:rsidR="007D275C">
        <w:t>or</w:t>
      </w:r>
      <w:r>
        <w:t xml:space="preserve"> nitrate (toxicity) attributes. For the suspended fine sediment attribute, 38% of sites were below the bottom line,</w:t>
      </w:r>
      <w:r w:rsidR="00A27679">
        <w:t xml:space="preserve"> </w:t>
      </w:r>
      <w:r>
        <w:t xml:space="preserve">including 25% of sites </w:t>
      </w:r>
      <w:r w:rsidR="007D275C">
        <w:t>in</w:t>
      </w:r>
      <w:r>
        <w:t xml:space="preserve"> the “Natural” land cover class. For the macroinvertebrate attribute, 26% of sites were below the bottom line, including over 90% of sites in the “Urban” land cover class. </w:t>
      </w:r>
    </w:p>
    <w:p w14:paraId="5D77A3C6" w14:textId="77777777" w:rsidR="002917BD" w:rsidRDefault="002917BD" w:rsidP="002917BD">
      <w:pPr>
        <w:pStyle w:val="BodyText"/>
      </w:pPr>
      <w:r>
        <w:t xml:space="preserve">Regressions of site medians for the nine variables on </w:t>
      </w:r>
      <w:r w:rsidRPr="00A04407">
        <w:t>high-intensity agricultural land cover in the upstream catchment</w:t>
      </w:r>
      <w:r>
        <w:t xml:space="preserve"> of each site</w:t>
      </w:r>
      <w:r w:rsidRPr="00A04407">
        <w:t xml:space="preserve"> indicated that the concentrations of each nutrient and </w:t>
      </w:r>
      <w:r>
        <w:t>ECOLI</w:t>
      </w:r>
      <w:r w:rsidRPr="00DB62D9">
        <w:t xml:space="preserve"> </w:t>
      </w:r>
      <w:r w:rsidRPr="00A04407">
        <w:lastRenderedPageBreak/>
        <w:t>increased, and MCI scores and visual clarity decreased, with increasing proportions of high-intensity agricultural land cover</w:t>
      </w:r>
      <w:r>
        <w:t>.</w:t>
      </w:r>
    </w:p>
    <w:p w14:paraId="51D2DC17" w14:textId="77777777" w:rsidR="002917BD" w:rsidRPr="00B83C18" w:rsidRDefault="002917BD" w:rsidP="002917BD">
      <w:pPr>
        <w:pStyle w:val="Heading6"/>
        <w:rPr>
          <w:rFonts w:asciiTheme="minorHAnsi" w:hAnsiTheme="minorHAnsi" w:cstheme="minorHAnsi"/>
        </w:rPr>
      </w:pPr>
      <w:r w:rsidRPr="00B83C18">
        <w:rPr>
          <w:rFonts w:asciiTheme="minorHAnsi" w:hAnsiTheme="minorHAnsi" w:cstheme="minorHAnsi"/>
        </w:rPr>
        <w:t>Water quality trends</w:t>
      </w:r>
    </w:p>
    <w:p w14:paraId="21522D2F" w14:textId="7F3C472E" w:rsidR="002917BD" w:rsidRDefault="002917BD" w:rsidP="002917BD">
      <w:pPr>
        <w:pStyle w:val="BodyText"/>
      </w:pPr>
      <w:r>
        <w:t xml:space="preserve">In this summary, we first set out results of the </w:t>
      </w:r>
      <w:r>
        <w:rPr>
          <w:szCs w:val="22"/>
        </w:rPr>
        <w:t xml:space="preserve">10-, 20-, and </w:t>
      </w:r>
      <w:r w:rsidR="005C79D2">
        <w:rPr>
          <w:szCs w:val="22"/>
        </w:rPr>
        <w:t>30</w:t>
      </w:r>
      <w:r>
        <w:rPr>
          <w:szCs w:val="22"/>
        </w:rPr>
        <w:t xml:space="preserve">-year </w:t>
      </w:r>
      <w:r>
        <w:t xml:space="preserve">trend analyses in terms of trend </w:t>
      </w:r>
      <w:r w:rsidR="007D275C">
        <w:t xml:space="preserve">rate </w:t>
      </w:r>
      <w:r>
        <w:t>(percent change in a water quality variable per year). We then summarise the trend analysis results in terms of trend direction (</w:t>
      </w:r>
      <w:r w:rsidR="005C79D2">
        <w:t xml:space="preserve">increasing </w:t>
      </w:r>
      <w:r>
        <w:t>or de</w:t>
      </w:r>
      <w:r w:rsidR="005C79D2">
        <w:t>creasi</w:t>
      </w:r>
      <w:r>
        <w:t xml:space="preserve">ng). As noted above, the analyses of trend directions included </w:t>
      </w:r>
      <w:r w:rsidR="00006E3D">
        <w:t xml:space="preserve">the classification of </w:t>
      </w:r>
      <w:r>
        <w:t xml:space="preserve">all trends into </w:t>
      </w:r>
      <w:r>
        <w:rPr>
          <w:color w:val="000000" w:themeColor="text1"/>
          <w:szCs w:val="22"/>
        </w:rPr>
        <w:t>nine categorical confidence categories, and a</w:t>
      </w:r>
      <w:r w:rsidR="00006E3D">
        <w:rPr>
          <w:color w:val="000000" w:themeColor="text1"/>
          <w:szCs w:val="22"/>
        </w:rPr>
        <w:t>n evaluation of</w:t>
      </w:r>
      <w:r>
        <w:rPr>
          <w:color w:val="000000" w:themeColor="text1"/>
          <w:szCs w:val="22"/>
        </w:rPr>
        <w:t xml:space="preserve"> </w:t>
      </w:r>
      <w:r>
        <w:t>the</w:t>
      </w:r>
      <w:r w:rsidR="00006E3D">
        <w:t xml:space="preserve"> probabilistic</w:t>
      </w:r>
      <w:r w:rsidRPr="00D931DC">
        <w:t xml:space="preserve"> </w:t>
      </w:r>
      <w:r w:rsidRPr="00BA3094">
        <w:t>proportion of</w:t>
      </w:r>
      <w:r w:rsidR="009979AA">
        <w:t xml:space="preserve"> decreasing</w:t>
      </w:r>
      <w:r w:rsidRPr="00BA3094">
        <w:t xml:space="preserve"> trends</w:t>
      </w:r>
      <w:r>
        <w:t xml:space="preserve"> (the P</w:t>
      </w:r>
      <w:r w:rsidR="009979AA" w:rsidRPr="007D275C">
        <w:rPr>
          <w:vertAlign w:val="subscript"/>
        </w:rPr>
        <w:t>d</w:t>
      </w:r>
      <w:r w:rsidR="009979AA">
        <w:t xml:space="preserve"> </w:t>
      </w:r>
      <w:r>
        <w:t>statistic)</w:t>
      </w:r>
      <w:r>
        <w:rPr>
          <w:color w:val="000000" w:themeColor="text1"/>
          <w:szCs w:val="22"/>
        </w:rPr>
        <w:t xml:space="preserve">. For brevity, the following summary is based on the </w:t>
      </w:r>
      <w:r w:rsidRPr="009979AA">
        <w:rPr>
          <w:color w:val="000000" w:themeColor="text1"/>
          <w:szCs w:val="22"/>
        </w:rPr>
        <w:t>P</w:t>
      </w:r>
      <w:r w:rsidR="009979AA" w:rsidRPr="009979AA">
        <w:rPr>
          <w:color w:val="000000" w:themeColor="text1"/>
          <w:szCs w:val="22"/>
          <w:vertAlign w:val="subscript"/>
        </w:rPr>
        <w:t>d</w:t>
      </w:r>
      <w:r>
        <w:rPr>
          <w:color w:val="000000" w:themeColor="text1"/>
          <w:szCs w:val="22"/>
        </w:rPr>
        <w:t xml:space="preserve"> statistics for each water quality variable at the national level and within land-cover classes.</w:t>
      </w:r>
    </w:p>
    <w:p w14:paraId="689C1AD8" w14:textId="4683B35C" w:rsidR="002917BD" w:rsidRDefault="002917BD" w:rsidP="002917BD">
      <w:pPr>
        <w:pStyle w:val="BodyText"/>
      </w:pPr>
      <w:r>
        <w:t xml:space="preserve">The magnitudes of 10-, 20- and </w:t>
      </w:r>
      <w:r w:rsidR="00006E3D">
        <w:t>30</w:t>
      </w:r>
      <w:r>
        <w:t xml:space="preserve">-year trends did not vary strongly or consistently between land cover classes. However, the following patterns were evident: </w:t>
      </w:r>
    </w:p>
    <w:p w14:paraId="47BEC834" w14:textId="77777777" w:rsidR="002917BD" w:rsidRDefault="002917BD" w:rsidP="002917BD">
      <w:pPr>
        <w:pStyle w:val="BulletLevel1"/>
      </w:pPr>
      <w:r>
        <w:t>Median 10-year trend magnitudes were largest for CLAR, DRP, TP and TURB in the urban land-cover class; in each case the trend direction indicated improving conditions.</w:t>
      </w:r>
    </w:p>
    <w:p w14:paraId="7D1356C4" w14:textId="77777777" w:rsidR="002917BD" w:rsidRDefault="002917BD" w:rsidP="002917BD">
      <w:pPr>
        <w:pStyle w:val="BulletLevel1"/>
      </w:pPr>
      <w:r>
        <w:t>The median 20-year trend magnitudes were largest for NH4N and TP in the urban land-cover class (declining by over 2% per year), and for TN and TURB in the exotic forest class (increasing by approximately 2% per year).</w:t>
      </w:r>
    </w:p>
    <w:p w14:paraId="69F4A246" w14:textId="77777777" w:rsidR="002917BD" w:rsidRPr="00DB62D9" w:rsidRDefault="002917BD" w:rsidP="002917BD">
      <w:pPr>
        <w:pStyle w:val="BulletLevel1"/>
      </w:pPr>
      <w:r>
        <w:t>The median 28-year trend magnitude was largest for NH4N in the natural land-cover class indicating improving conditions (declining by over 2% per year).</w:t>
      </w:r>
    </w:p>
    <w:p w14:paraId="62A07D5A" w14:textId="7E9C5E93" w:rsidR="0045511C" w:rsidRDefault="002917BD" w:rsidP="002917BD">
      <w:pPr>
        <w:pStyle w:val="BodyText"/>
        <w:rPr>
          <w:szCs w:val="22"/>
        </w:rPr>
      </w:pPr>
      <w:r>
        <w:t xml:space="preserve">The national </w:t>
      </w:r>
      <w:r w:rsidRPr="00A1061B">
        <w:t>scale</w:t>
      </w:r>
      <w:r>
        <w:t xml:space="preserve"> </w:t>
      </w:r>
      <w:r w:rsidRPr="00A1061B">
        <w:t>PIT</w:t>
      </w:r>
      <w:r>
        <w:t xml:space="preserve"> statistics for each water quality variable are shown in the following table. All values in the table are estimates of the proportion of improving sites with respect to the corresponding water quality variable</w:t>
      </w:r>
      <w:r>
        <w:rPr>
          <w:szCs w:val="22"/>
        </w:rPr>
        <w:t>.</w:t>
      </w:r>
    </w:p>
    <w:p w14:paraId="0B890F8E" w14:textId="43430606" w:rsidR="0045511C" w:rsidRPr="005F1D15" w:rsidRDefault="0045511C" w:rsidP="005F1D15">
      <w:pPr>
        <w:pStyle w:val="Caption"/>
        <w:spacing w:after="120"/>
        <w:rPr>
          <w:vanish/>
          <w:specVanish/>
        </w:rPr>
      </w:pPr>
      <w:bookmarkStart w:id="30" w:name="_Toc84596486"/>
      <w:r>
        <w:t xml:space="preserve">Table </w:t>
      </w:r>
      <w:fldSimple w:instr=" SEQ Table ">
        <w:r w:rsidR="005A78FC">
          <w:rPr>
            <w:noProof/>
          </w:rPr>
          <w:t>1</w:t>
        </w:r>
      </w:fldSimple>
      <w:r>
        <w:t>:</w:t>
      </w:r>
      <w:r>
        <w:tab/>
        <w:t>Trends in river water quality variables according to proportion of decreasing trends (P</w:t>
      </w:r>
      <w:r w:rsidRPr="007D275C">
        <w:rPr>
          <w:vertAlign w:val="subscript"/>
        </w:rPr>
        <w:t>d</w:t>
      </w:r>
      <w:r>
        <w:t>).</w:t>
      </w:r>
      <w:bookmarkEnd w:id="30"/>
    </w:p>
    <w:p w14:paraId="5D39CF46" w14:textId="0F809510" w:rsidR="0045511C" w:rsidRDefault="0045511C" w:rsidP="005F1D15">
      <w:pPr>
        <w:pStyle w:val="CaptionText"/>
        <w:keepNext/>
        <w:spacing w:after="120"/>
      </w:pPr>
      <w:r>
        <w:t xml:space="preserve">   Magenta</w:t>
      </w:r>
      <w:r w:rsidRPr="00B41AC9">
        <w:t xml:space="preserve"> cells: majority of sites </w:t>
      </w:r>
      <w:r>
        <w:t>decreasing</w:t>
      </w:r>
      <w:r w:rsidRPr="00B41AC9">
        <w:t>.</w:t>
      </w:r>
      <w:r>
        <w:t xml:space="preserve"> Blue</w:t>
      </w:r>
      <w:r w:rsidRPr="00B41AC9">
        <w:t xml:space="preserve"> cells: majority of sites </w:t>
      </w:r>
      <w:r>
        <w:t>increasing</w:t>
      </w:r>
      <w:r w:rsidRPr="00B41AC9">
        <w:t xml:space="preserve">. </w:t>
      </w:r>
      <w:r>
        <w:t>Yellow</w:t>
      </w:r>
      <w:r w:rsidRPr="00B41AC9">
        <w:t xml:space="preserve"> cells: cannot infer </w:t>
      </w:r>
      <w:r>
        <w:t>increases</w:t>
      </w:r>
      <w:r w:rsidRPr="00B41AC9">
        <w:t xml:space="preserve"> or </w:t>
      </w:r>
      <w:r>
        <w:t>decreases</w:t>
      </w:r>
      <w:r w:rsidRPr="00B41AC9">
        <w:t xml:space="preserve"> at most sites because the 95% confidence intervals for the </w:t>
      </w:r>
      <w:r>
        <w:t>P</w:t>
      </w:r>
      <w:r w:rsidRPr="007E4BB6">
        <w:rPr>
          <w:vertAlign w:val="subscript"/>
        </w:rPr>
        <w:t>d</w:t>
      </w:r>
      <w:r w:rsidRPr="00B41AC9">
        <w:t xml:space="preserve"> statistic included 50%.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8"/>
        <w:gridCol w:w="2256"/>
        <w:gridCol w:w="2256"/>
        <w:gridCol w:w="2256"/>
      </w:tblGrid>
      <w:tr w:rsidR="00803FA0" w14:paraId="620AB643" w14:textId="77777777" w:rsidTr="004A4491">
        <w:trPr>
          <w:trHeight w:val="397"/>
        </w:trPr>
        <w:tc>
          <w:tcPr>
            <w:tcW w:w="2258" w:type="dxa"/>
            <w:tcBorders>
              <w:top w:val="single" w:sz="4" w:space="0" w:color="auto"/>
              <w:bottom w:val="single" w:sz="4" w:space="0" w:color="auto"/>
            </w:tcBorders>
            <w:vAlign w:val="center"/>
          </w:tcPr>
          <w:p w14:paraId="75F1B001" w14:textId="77777777" w:rsidR="00803FA0" w:rsidRDefault="00803FA0" w:rsidP="004A4491">
            <w:pPr>
              <w:pStyle w:val="NumericTableHeading"/>
            </w:pPr>
            <w:r>
              <w:t>Variable</w:t>
            </w:r>
          </w:p>
        </w:tc>
        <w:tc>
          <w:tcPr>
            <w:tcW w:w="2256" w:type="dxa"/>
            <w:tcBorders>
              <w:top w:val="single" w:sz="4" w:space="0" w:color="auto"/>
              <w:bottom w:val="single" w:sz="4" w:space="0" w:color="auto"/>
            </w:tcBorders>
            <w:vAlign w:val="center"/>
          </w:tcPr>
          <w:p w14:paraId="53FA0901" w14:textId="77777777" w:rsidR="00803FA0" w:rsidRDefault="00803FA0" w:rsidP="004A4491">
            <w:pPr>
              <w:pStyle w:val="NumericTableHeading"/>
            </w:pPr>
            <w:r>
              <w:t>10-year trend</w:t>
            </w:r>
          </w:p>
          <w:p w14:paraId="3A3841E8" w14:textId="77777777" w:rsidR="00803FA0" w:rsidRDefault="00803FA0" w:rsidP="004A4491">
            <w:pPr>
              <w:pStyle w:val="NumericTableHeading"/>
            </w:pPr>
            <w:r>
              <w:t>(2011-2020)</w:t>
            </w:r>
          </w:p>
        </w:tc>
        <w:tc>
          <w:tcPr>
            <w:tcW w:w="2256" w:type="dxa"/>
            <w:tcBorders>
              <w:top w:val="single" w:sz="4" w:space="0" w:color="auto"/>
              <w:bottom w:val="single" w:sz="4" w:space="0" w:color="auto"/>
            </w:tcBorders>
            <w:vAlign w:val="center"/>
          </w:tcPr>
          <w:p w14:paraId="1B453341" w14:textId="77777777" w:rsidR="00803FA0" w:rsidRDefault="00803FA0" w:rsidP="004A4491">
            <w:pPr>
              <w:pStyle w:val="NumericTableHeading"/>
            </w:pPr>
            <w:r>
              <w:t>20-year trend</w:t>
            </w:r>
          </w:p>
          <w:p w14:paraId="48CC1383" w14:textId="77777777" w:rsidR="00803FA0" w:rsidRDefault="00803FA0" w:rsidP="004A4491">
            <w:pPr>
              <w:pStyle w:val="NumericTableHeading"/>
            </w:pPr>
            <w:r>
              <w:t>(2001-2020)</w:t>
            </w:r>
          </w:p>
        </w:tc>
        <w:tc>
          <w:tcPr>
            <w:tcW w:w="2256" w:type="dxa"/>
            <w:tcBorders>
              <w:top w:val="single" w:sz="4" w:space="0" w:color="auto"/>
              <w:bottom w:val="single" w:sz="4" w:space="0" w:color="auto"/>
            </w:tcBorders>
            <w:vAlign w:val="center"/>
          </w:tcPr>
          <w:p w14:paraId="58156CB1" w14:textId="77777777" w:rsidR="00803FA0" w:rsidRDefault="00803FA0" w:rsidP="004A4491">
            <w:pPr>
              <w:pStyle w:val="NumericTableHeading"/>
            </w:pPr>
            <w:r>
              <w:t>30-year trend</w:t>
            </w:r>
          </w:p>
          <w:p w14:paraId="48F7B5EA" w14:textId="77777777" w:rsidR="00803FA0" w:rsidRDefault="00803FA0" w:rsidP="004A4491">
            <w:pPr>
              <w:pStyle w:val="NumericTableHeading"/>
            </w:pPr>
            <w:r>
              <w:t>(1991-2020)</w:t>
            </w:r>
          </w:p>
        </w:tc>
      </w:tr>
      <w:tr w:rsidR="00803FA0" w14:paraId="2D74BCE5" w14:textId="77777777" w:rsidTr="004A4491">
        <w:trPr>
          <w:trHeight w:val="397"/>
        </w:trPr>
        <w:tc>
          <w:tcPr>
            <w:tcW w:w="2258" w:type="dxa"/>
            <w:tcBorders>
              <w:top w:val="single" w:sz="4" w:space="0" w:color="auto"/>
            </w:tcBorders>
            <w:vAlign w:val="center"/>
          </w:tcPr>
          <w:p w14:paraId="4FFF0387" w14:textId="77777777" w:rsidR="00803FA0" w:rsidRDefault="00803FA0" w:rsidP="004A4491">
            <w:pPr>
              <w:pStyle w:val="NumericTableBodyText"/>
            </w:pPr>
            <w:r>
              <w:t>CLAR</w:t>
            </w:r>
          </w:p>
        </w:tc>
        <w:tc>
          <w:tcPr>
            <w:tcW w:w="2256" w:type="dxa"/>
            <w:tcBorders>
              <w:top w:val="single" w:sz="4" w:space="0" w:color="auto"/>
            </w:tcBorders>
            <w:shd w:val="clear" w:color="auto" w:fill="4FD5FF"/>
          </w:tcPr>
          <w:p w14:paraId="05372E0F" w14:textId="77777777" w:rsidR="00803FA0" w:rsidRPr="00482436" w:rsidRDefault="00803FA0" w:rsidP="004A4491">
            <w:pPr>
              <w:pStyle w:val="NumericTableBodyText"/>
              <w:jc w:val="center"/>
              <w:rPr>
                <w:b/>
                <w:color w:val="000000" w:themeColor="text1"/>
              </w:rPr>
            </w:pPr>
            <w:r w:rsidRPr="003B1D1F">
              <w:t>39.9</w:t>
            </w:r>
          </w:p>
        </w:tc>
        <w:tc>
          <w:tcPr>
            <w:tcW w:w="2256" w:type="dxa"/>
            <w:tcBorders>
              <w:top w:val="single" w:sz="4" w:space="0" w:color="auto"/>
            </w:tcBorders>
            <w:shd w:val="clear" w:color="auto" w:fill="4FD5FF"/>
          </w:tcPr>
          <w:p w14:paraId="30EEAB06" w14:textId="77777777" w:rsidR="00803FA0" w:rsidRPr="00482436" w:rsidRDefault="00803FA0" w:rsidP="004A4491">
            <w:pPr>
              <w:pStyle w:val="NumericTableBodyText"/>
              <w:jc w:val="center"/>
              <w:rPr>
                <w:b/>
                <w:color w:val="000000" w:themeColor="text1"/>
              </w:rPr>
            </w:pPr>
            <w:r w:rsidRPr="001F4BDE">
              <w:t>40.5</w:t>
            </w:r>
          </w:p>
        </w:tc>
        <w:tc>
          <w:tcPr>
            <w:tcW w:w="2256" w:type="dxa"/>
            <w:tcBorders>
              <w:top w:val="single" w:sz="4" w:space="0" w:color="auto"/>
            </w:tcBorders>
            <w:shd w:val="clear" w:color="auto" w:fill="4FD5FF"/>
          </w:tcPr>
          <w:p w14:paraId="4F23DA26" w14:textId="77777777" w:rsidR="00803FA0" w:rsidRPr="00482436" w:rsidRDefault="00803FA0" w:rsidP="004A4491">
            <w:pPr>
              <w:pStyle w:val="NumericTableBodyText"/>
              <w:jc w:val="center"/>
              <w:rPr>
                <w:b/>
                <w:color w:val="000000" w:themeColor="text1"/>
              </w:rPr>
            </w:pPr>
            <w:r w:rsidRPr="00166EF3">
              <w:t>34.8</w:t>
            </w:r>
          </w:p>
        </w:tc>
      </w:tr>
      <w:tr w:rsidR="00803FA0" w14:paraId="13227F96" w14:textId="77777777" w:rsidTr="004A4491">
        <w:trPr>
          <w:trHeight w:val="397"/>
        </w:trPr>
        <w:tc>
          <w:tcPr>
            <w:tcW w:w="2258" w:type="dxa"/>
            <w:vAlign w:val="center"/>
          </w:tcPr>
          <w:p w14:paraId="727F75E7" w14:textId="77777777" w:rsidR="00803FA0" w:rsidRDefault="00803FA0" w:rsidP="004A4491">
            <w:pPr>
              <w:pStyle w:val="NumericTableBodyText"/>
            </w:pPr>
            <w:r>
              <w:t>DRP</w:t>
            </w:r>
          </w:p>
        </w:tc>
        <w:tc>
          <w:tcPr>
            <w:tcW w:w="2256" w:type="dxa"/>
            <w:shd w:val="clear" w:color="auto" w:fill="FF7DFF"/>
          </w:tcPr>
          <w:p w14:paraId="1EDB2185" w14:textId="77777777" w:rsidR="00803FA0" w:rsidRPr="00482436" w:rsidRDefault="00803FA0" w:rsidP="004A4491">
            <w:pPr>
              <w:pStyle w:val="NumericTableBodyText"/>
              <w:jc w:val="center"/>
              <w:rPr>
                <w:b/>
                <w:color w:val="000000" w:themeColor="text1"/>
              </w:rPr>
            </w:pPr>
            <w:r w:rsidRPr="003B1D1F">
              <w:t>57.7</w:t>
            </w:r>
          </w:p>
        </w:tc>
        <w:tc>
          <w:tcPr>
            <w:tcW w:w="2256" w:type="dxa"/>
            <w:shd w:val="clear" w:color="auto" w:fill="FF7DFF"/>
          </w:tcPr>
          <w:p w14:paraId="57A1B5DE" w14:textId="77777777" w:rsidR="00803FA0" w:rsidRPr="00482436" w:rsidRDefault="00803FA0" w:rsidP="004A4491">
            <w:pPr>
              <w:pStyle w:val="NumericTableBodyText"/>
              <w:jc w:val="center"/>
              <w:rPr>
                <w:b/>
                <w:color w:val="000000" w:themeColor="text1"/>
              </w:rPr>
            </w:pPr>
            <w:r w:rsidRPr="001F4BDE">
              <w:t>71.8</w:t>
            </w:r>
          </w:p>
        </w:tc>
        <w:tc>
          <w:tcPr>
            <w:tcW w:w="2256" w:type="dxa"/>
            <w:shd w:val="clear" w:color="auto" w:fill="FF7DFF"/>
          </w:tcPr>
          <w:p w14:paraId="71CAFB95" w14:textId="77777777" w:rsidR="00803FA0" w:rsidRPr="00482436" w:rsidRDefault="00803FA0" w:rsidP="004A4491">
            <w:pPr>
              <w:pStyle w:val="NumericTableBodyText"/>
              <w:jc w:val="center"/>
              <w:rPr>
                <w:b/>
                <w:color w:val="000000" w:themeColor="text1"/>
              </w:rPr>
            </w:pPr>
            <w:r w:rsidRPr="00166EF3">
              <w:t>70.7</w:t>
            </w:r>
          </w:p>
        </w:tc>
      </w:tr>
      <w:tr w:rsidR="00803FA0" w14:paraId="28329C9E" w14:textId="77777777" w:rsidTr="004A4491">
        <w:trPr>
          <w:trHeight w:val="397"/>
        </w:trPr>
        <w:tc>
          <w:tcPr>
            <w:tcW w:w="2258" w:type="dxa"/>
            <w:vAlign w:val="center"/>
          </w:tcPr>
          <w:p w14:paraId="2D856C18" w14:textId="77777777" w:rsidR="00803FA0" w:rsidRDefault="00803FA0" w:rsidP="004A4491">
            <w:pPr>
              <w:pStyle w:val="NumericTableBodyText"/>
            </w:pPr>
            <w:r>
              <w:t>ECOLI</w:t>
            </w:r>
          </w:p>
        </w:tc>
        <w:tc>
          <w:tcPr>
            <w:tcW w:w="2256" w:type="dxa"/>
            <w:shd w:val="clear" w:color="auto" w:fill="4FD5FF"/>
          </w:tcPr>
          <w:p w14:paraId="72909CF2" w14:textId="77777777" w:rsidR="00803FA0" w:rsidRPr="00482436" w:rsidRDefault="00803FA0" w:rsidP="004A4491">
            <w:pPr>
              <w:pStyle w:val="NumericTableBodyText"/>
              <w:jc w:val="center"/>
              <w:rPr>
                <w:b/>
                <w:color w:val="000000" w:themeColor="text1"/>
              </w:rPr>
            </w:pPr>
            <w:r w:rsidRPr="003B1D1F">
              <w:t>39.4</w:t>
            </w:r>
          </w:p>
        </w:tc>
        <w:tc>
          <w:tcPr>
            <w:tcW w:w="2256" w:type="dxa"/>
            <w:shd w:val="clear" w:color="auto" w:fill="FFF7D1"/>
          </w:tcPr>
          <w:p w14:paraId="30E1F404" w14:textId="77777777" w:rsidR="00803FA0" w:rsidRPr="00482436" w:rsidRDefault="00803FA0" w:rsidP="004A4491">
            <w:pPr>
              <w:pStyle w:val="NumericTableBodyText"/>
              <w:jc w:val="center"/>
              <w:rPr>
                <w:b/>
                <w:color w:val="000000" w:themeColor="text1"/>
              </w:rPr>
            </w:pPr>
            <w:r w:rsidRPr="001F4BDE">
              <w:t>47.9</w:t>
            </w:r>
          </w:p>
        </w:tc>
        <w:tc>
          <w:tcPr>
            <w:tcW w:w="2256" w:type="dxa"/>
            <w:shd w:val="clear" w:color="auto" w:fill="FF7DFF"/>
          </w:tcPr>
          <w:p w14:paraId="675AF9EB" w14:textId="77777777" w:rsidR="00803FA0" w:rsidRPr="00482436" w:rsidRDefault="00803FA0" w:rsidP="004A4491">
            <w:pPr>
              <w:pStyle w:val="NumericTableBodyText"/>
              <w:jc w:val="center"/>
              <w:rPr>
                <w:b/>
                <w:color w:val="000000" w:themeColor="text1"/>
              </w:rPr>
            </w:pPr>
            <w:r w:rsidRPr="00166EF3">
              <w:t>73.7</w:t>
            </w:r>
          </w:p>
        </w:tc>
      </w:tr>
      <w:tr w:rsidR="00803FA0" w14:paraId="2CD60206" w14:textId="77777777" w:rsidTr="004A4491">
        <w:trPr>
          <w:trHeight w:val="397"/>
        </w:trPr>
        <w:tc>
          <w:tcPr>
            <w:tcW w:w="2258" w:type="dxa"/>
            <w:vAlign w:val="center"/>
          </w:tcPr>
          <w:p w14:paraId="38AF109F" w14:textId="77777777" w:rsidR="00803FA0" w:rsidRDefault="00803FA0" w:rsidP="004A4491">
            <w:pPr>
              <w:pStyle w:val="NumericTableBodyText"/>
            </w:pPr>
            <w:r>
              <w:t>MCI</w:t>
            </w:r>
          </w:p>
        </w:tc>
        <w:tc>
          <w:tcPr>
            <w:tcW w:w="2256" w:type="dxa"/>
            <w:shd w:val="clear" w:color="auto" w:fill="FF7DFF"/>
          </w:tcPr>
          <w:p w14:paraId="2F1D7895" w14:textId="77777777" w:rsidR="00803FA0" w:rsidRPr="00482436" w:rsidRDefault="00803FA0" w:rsidP="004A4491">
            <w:pPr>
              <w:pStyle w:val="NumericTableBodyText"/>
              <w:jc w:val="center"/>
              <w:rPr>
                <w:b/>
                <w:color w:val="000000" w:themeColor="text1"/>
              </w:rPr>
            </w:pPr>
            <w:r w:rsidRPr="003B1D1F">
              <w:t>67.8</w:t>
            </w:r>
          </w:p>
        </w:tc>
        <w:tc>
          <w:tcPr>
            <w:tcW w:w="2256" w:type="dxa"/>
            <w:shd w:val="clear" w:color="auto" w:fill="FF7DFF"/>
          </w:tcPr>
          <w:p w14:paraId="18A7B749" w14:textId="77777777" w:rsidR="00803FA0" w:rsidRPr="00482436" w:rsidRDefault="00803FA0" w:rsidP="004A4491">
            <w:pPr>
              <w:pStyle w:val="NumericTableBodyText"/>
              <w:jc w:val="center"/>
              <w:rPr>
                <w:b/>
                <w:color w:val="000000" w:themeColor="text1"/>
              </w:rPr>
            </w:pPr>
            <w:r w:rsidRPr="001F4BDE">
              <w:t>66.8</w:t>
            </w:r>
          </w:p>
        </w:tc>
        <w:tc>
          <w:tcPr>
            <w:tcW w:w="2256" w:type="dxa"/>
            <w:shd w:val="clear" w:color="auto" w:fill="FFF7D1"/>
          </w:tcPr>
          <w:p w14:paraId="752F261C" w14:textId="77777777" w:rsidR="00803FA0" w:rsidRPr="00482436" w:rsidRDefault="00803FA0" w:rsidP="004A4491">
            <w:pPr>
              <w:pStyle w:val="NumericTableBodyText"/>
              <w:jc w:val="center"/>
              <w:rPr>
                <w:b/>
                <w:color w:val="000000" w:themeColor="text1"/>
              </w:rPr>
            </w:pPr>
            <w:r w:rsidRPr="00166EF3">
              <w:t>61.5</w:t>
            </w:r>
          </w:p>
        </w:tc>
      </w:tr>
      <w:tr w:rsidR="00803FA0" w14:paraId="686B6557" w14:textId="77777777" w:rsidTr="004A4491">
        <w:trPr>
          <w:trHeight w:val="397"/>
        </w:trPr>
        <w:tc>
          <w:tcPr>
            <w:tcW w:w="2258" w:type="dxa"/>
            <w:vAlign w:val="center"/>
          </w:tcPr>
          <w:p w14:paraId="291871C7" w14:textId="77777777" w:rsidR="00803FA0" w:rsidRDefault="00803FA0" w:rsidP="004A4491">
            <w:pPr>
              <w:pStyle w:val="NumericTableBodyText"/>
            </w:pPr>
            <w:r>
              <w:t>NH4N</w:t>
            </w:r>
          </w:p>
        </w:tc>
        <w:tc>
          <w:tcPr>
            <w:tcW w:w="2256" w:type="dxa"/>
            <w:shd w:val="clear" w:color="auto" w:fill="FF7DFF"/>
          </w:tcPr>
          <w:p w14:paraId="29D1B1B7" w14:textId="77777777" w:rsidR="00803FA0" w:rsidRPr="00482436" w:rsidRDefault="00803FA0" w:rsidP="004A4491">
            <w:pPr>
              <w:pStyle w:val="NumericTableBodyText"/>
              <w:jc w:val="center"/>
              <w:rPr>
                <w:b/>
                <w:color w:val="000000" w:themeColor="text1"/>
              </w:rPr>
            </w:pPr>
            <w:r w:rsidRPr="003B1D1F">
              <w:t>65.6</w:t>
            </w:r>
          </w:p>
        </w:tc>
        <w:tc>
          <w:tcPr>
            <w:tcW w:w="2256" w:type="dxa"/>
            <w:shd w:val="clear" w:color="auto" w:fill="FF7DFF"/>
          </w:tcPr>
          <w:p w14:paraId="6C9B8BD3" w14:textId="77777777" w:rsidR="00803FA0" w:rsidRPr="00482436" w:rsidRDefault="00803FA0" w:rsidP="004A4491">
            <w:pPr>
              <w:pStyle w:val="NumericTableBodyText"/>
              <w:jc w:val="center"/>
              <w:rPr>
                <w:b/>
                <w:color w:val="000000" w:themeColor="text1"/>
              </w:rPr>
            </w:pPr>
            <w:r w:rsidRPr="001F4BDE">
              <w:t>63.5</w:t>
            </w:r>
          </w:p>
        </w:tc>
        <w:tc>
          <w:tcPr>
            <w:tcW w:w="2256" w:type="dxa"/>
            <w:shd w:val="clear" w:color="auto" w:fill="FF7DFF"/>
          </w:tcPr>
          <w:p w14:paraId="26500F65" w14:textId="77777777" w:rsidR="00803FA0" w:rsidRPr="00482436" w:rsidRDefault="00803FA0" w:rsidP="004A4491">
            <w:pPr>
              <w:pStyle w:val="NumericTableBodyText"/>
              <w:jc w:val="center"/>
              <w:rPr>
                <w:b/>
                <w:color w:val="000000" w:themeColor="text1"/>
              </w:rPr>
            </w:pPr>
            <w:r w:rsidRPr="00166EF3">
              <w:t>59.1</w:t>
            </w:r>
          </w:p>
        </w:tc>
      </w:tr>
      <w:tr w:rsidR="00803FA0" w14:paraId="3D1FD466" w14:textId="77777777" w:rsidTr="004A4491">
        <w:trPr>
          <w:trHeight w:val="397"/>
        </w:trPr>
        <w:tc>
          <w:tcPr>
            <w:tcW w:w="2258" w:type="dxa"/>
            <w:vAlign w:val="center"/>
          </w:tcPr>
          <w:p w14:paraId="7B1B97AA" w14:textId="77777777" w:rsidR="00803FA0" w:rsidRDefault="00803FA0" w:rsidP="004A4491">
            <w:pPr>
              <w:pStyle w:val="NumericTableBodyText"/>
            </w:pPr>
            <w:r>
              <w:t>NNN</w:t>
            </w:r>
          </w:p>
        </w:tc>
        <w:tc>
          <w:tcPr>
            <w:tcW w:w="2256" w:type="dxa"/>
            <w:shd w:val="clear" w:color="auto" w:fill="4FD5FF"/>
          </w:tcPr>
          <w:p w14:paraId="6C964586" w14:textId="77777777" w:rsidR="00803FA0" w:rsidRPr="00482436" w:rsidRDefault="00803FA0" w:rsidP="004A4491">
            <w:pPr>
              <w:pStyle w:val="NumericTableBodyText"/>
              <w:jc w:val="center"/>
              <w:rPr>
                <w:b/>
                <w:color w:val="000000" w:themeColor="text1"/>
              </w:rPr>
            </w:pPr>
            <w:r w:rsidRPr="003B1D1F">
              <w:t>46.8</w:t>
            </w:r>
          </w:p>
        </w:tc>
        <w:tc>
          <w:tcPr>
            <w:tcW w:w="2256" w:type="dxa"/>
            <w:shd w:val="clear" w:color="auto" w:fill="4FD5FF"/>
          </w:tcPr>
          <w:p w14:paraId="5BF60DC1" w14:textId="77777777" w:rsidR="00803FA0" w:rsidRPr="00482436" w:rsidRDefault="00803FA0" w:rsidP="004A4491">
            <w:pPr>
              <w:pStyle w:val="NumericTableBodyText"/>
              <w:jc w:val="center"/>
              <w:rPr>
                <w:b/>
                <w:color w:val="000000" w:themeColor="text1"/>
              </w:rPr>
            </w:pPr>
            <w:r w:rsidRPr="001F4BDE">
              <w:t>42.7</w:t>
            </w:r>
          </w:p>
        </w:tc>
        <w:tc>
          <w:tcPr>
            <w:tcW w:w="2256" w:type="dxa"/>
            <w:shd w:val="clear" w:color="auto" w:fill="4FD5FF"/>
          </w:tcPr>
          <w:p w14:paraId="097A8A7F" w14:textId="77777777" w:rsidR="00803FA0" w:rsidRPr="00482436" w:rsidRDefault="00803FA0" w:rsidP="004A4491">
            <w:pPr>
              <w:pStyle w:val="NumericTableBodyText"/>
              <w:jc w:val="center"/>
              <w:rPr>
                <w:b/>
                <w:color w:val="000000" w:themeColor="text1"/>
              </w:rPr>
            </w:pPr>
            <w:r w:rsidRPr="00166EF3">
              <w:t>37.8</w:t>
            </w:r>
          </w:p>
        </w:tc>
      </w:tr>
      <w:tr w:rsidR="00803FA0" w14:paraId="0F2F45DD" w14:textId="77777777" w:rsidTr="004A4491">
        <w:trPr>
          <w:trHeight w:val="397"/>
        </w:trPr>
        <w:tc>
          <w:tcPr>
            <w:tcW w:w="2258" w:type="dxa"/>
            <w:vAlign w:val="center"/>
          </w:tcPr>
          <w:p w14:paraId="0924119E" w14:textId="77777777" w:rsidR="00803FA0" w:rsidRDefault="00803FA0" w:rsidP="004A4491">
            <w:pPr>
              <w:pStyle w:val="NumericTableBodyText"/>
            </w:pPr>
            <w:r>
              <w:t>TN</w:t>
            </w:r>
          </w:p>
        </w:tc>
        <w:tc>
          <w:tcPr>
            <w:tcW w:w="2256" w:type="dxa"/>
            <w:shd w:val="clear" w:color="auto" w:fill="FFF7D1"/>
          </w:tcPr>
          <w:p w14:paraId="47C49597" w14:textId="77777777" w:rsidR="00803FA0" w:rsidRPr="00482436" w:rsidRDefault="00803FA0" w:rsidP="004A4491">
            <w:pPr>
              <w:pStyle w:val="NumericTableBodyText"/>
              <w:jc w:val="center"/>
              <w:rPr>
                <w:b/>
                <w:color w:val="000000" w:themeColor="text1"/>
              </w:rPr>
            </w:pPr>
            <w:r w:rsidRPr="003B1D1F">
              <w:t>51.4</w:t>
            </w:r>
          </w:p>
        </w:tc>
        <w:tc>
          <w:tcPr>
            <w:tcW w:w="2256" w:type="dxa"/>
            <w:shd w:val="clear" w:color="auto" w:fill="4FD5FF"/>
          </w:tcPr>
          <w:p w14:paraId="5BABAEBA" w14:textId="77777777" w:rsidR="00803FA0" w:rsidRPr="00482436" w:rsidRDefault="00803FA0" w:rsidP="004A4491">
            <w:pPr>
              <w:pStyle w:val="NumericTableBodyText"/>
              <w:jc w:val="center"/>
              <w:rPr>
                <w:b/>
                <w:color w:val="000000" w:themeColor="text1"/>
              </w:rPr>
            </w:pPr>
            <w:r w:rsidRPr="001F4BDE">
              <w:t>46.4</w:t>
            </w:r>
          </w:p>
        </w:tc>
        <w:tc>
          <w:tcPr>
            <w:tcW w:w="2256" w:type="dxa"/>
            <w:shd w:val="clear" w:color="auto" w:fill="66CCFF"/>
          </w:tcPr>
          <w:p w14:paraId="645AEC7C" w14:textId="77777777" w:rsidR="00803FA0" w:rsidRPr="00482436" w:rsidRDefault="00803FA0" w:rsidP="004A4491">
            <w:pPr>
              <w:pStyle w:val="NumericTableBodyText"/>
              <w:jc w:val="center"/>
              <w:rPr>
                <w:b/>
                <w:color w:val="000000" w:themeColor="text1"/>
              </w:rPr>
            </w:pPr>
            <w:r w:rsidRPr="00166EF3">
              <w:t>42.6</w:t>
            </w:r>
          </w:p>
        </w:tc>
      </w:tr>
      <w:tr w:rsidR="00803FA0" w14:paraId="289D737A" w14:textId="77777777" w:rsidTr="004A4491">
        <w:trPr>
          <w:trHeight w:val="397"/>
        </w:trPr>
        <w:tc>
          <w:tcPr>
            <w:tcW w:w="2258" w:type="dxa"/>
            <w:vAlign w:val="center"/>
          </w:tcPr>
          <w:p w14:paraId="2397E995" w14:textId="77777777" w:rsidR="00803FA0" w:rsidRDefault="00803FA0" w:rsidP="004A4491">
            <w:pPr>
              <w:pStyle w:val="NumericTableBodyText"/>
            </w:pPr>
            <w:r>
              <w:t>TP</w:t>
            </w:r>
          </w:p>
        </w:tc>
        <w:tc>
          <w:tcPr>
            <w:tcW w:w="2256" w:type="dxa"/>
            <w:shd w:val="clear" w:color="auto" w:fill="FFF7D1"/>
          </w:tcPr>
          <w:p w14:paraId="15E8B8BF" w14:textId="77777777" w:rsidR="00803FA0" w:rsidRPr="00482436" w:rsidRDefault="00803FA0" w:rsidP="004A4491">
            <w:pPr>
              <w:pStyle w:val="NumericTableBodyText"/>
              <w:jc w:val="center"/>
              <w:rPr>
                <w:b/>
                <w:color w:val="000000" w:themeColor="text1"/>
              </w:rPr>
            </w:pPr>
            <w:r w:rsidRPr="003B1D1F">
              <w:t>49.9</w:t>
            </w:r>
          </w:p>
        </w:tc>
        <w:tc>
          <w:tcPr>
            <w:tcW w:w="2256" w:type="dxa"/>
            <w:shd w:val="clear" w:color="auto" w:fill="FF7DFF"/>
          </w:tcPr>
          <w:p w14:paraId="1C043308" w14:textId="77777777" w:rsidR="00803FA0" w:rsidRPr="00482436" w:rsidRDefault="00803FA0" w:rsidP="004A4491">
            <w:pPr>
              <w:pStyle w:val="NumericTableBodyText"/>
              <w:jc w:val="center"/>
              <w:rPr>
                <w:b/>
                <w:color w:val="000000" w:themeColor="text1"/>
              </w:rPr>
            </w:pPr>
            <w:r w:rsidRPr="001F4BDE">
              <w:t>82.1</w:t>
            </w:r>
          </w:p>
        </w:tc>
        <w:tc>
          <w:tcPr>
            <w:tcW w:w="2256" w:type="dxa"/>
            <w:shd w:val="clear" w:color="auto" w:fill="FF7DFF"/>
          </w:tcPr>
          <w:p w14:paraId="682683DC" w14:textId="77777777" w:rsidR="00803FA0" w:rsidRPr="00482436" w:rsidRDefault="00803FA0" w:rsidP="004A4491">
            <w:pPr>
              <w:pStyle w:val="NumericTableBodyText"/>
              <w:jc w:val="center"/>
              <w:rPr>
                <w:b/>
                <w:color w:val="000000" w:themeColor="text1"/>
              </w:rPr>
            </w:pPr>
            <w:r w:rsidRPr="00166EF3">
              <w:t>75.6</w:t>
            </w:r>
          </w:p>
        </w:tc>
      </w:tr>
      <w:tr w:rsidR="00803FA0" w14:paraId="38AE90B1" w14:textId="77777777" w:rsidTr="004A4491">
        <w:trPr>
          <w:trHeight w:val="397"/>
        </w:trPr>
        <w:tc>
          <w:tcPr>
            <w:tcW w:w="2258" w:type="dxa"/>
            <w:tcBorders>
              <w:bottom w:val="single" w:sz="4" w:space="0" w:color="auto"/>
            </w:tcBorders>
            <w:vAlign w:val="center"/>
          </w:tcPr>
          <w:p w14:paraId="3B63E005" w14:textId="77777777" w:rsidR="00803FA0" w:rsidRDefault="00803FA0" w:rsidP="004A4491">
            <w:pPr>
              <w:pStyle w:val="NumericTableBodyText"/>
            </w:pPr>
            <w:r>
              <w:t>TURB</w:t>
            </w:r>
          </w:p>
        </w:tc>
        <w:tc>
          <w:tcPr>
            <w:tcW w:w="2256" w:type="dxa"/>
            <w:tcBorders>
              <w:bottom w:val="single" w:sz="4" w:space="0" w:color="auto"/>
            </w:tcBorders>
            <w:shd w:val="clear" w:color="auto" w:fill="FF7DFF"/>
          </w:tcPr>
          <w:p w14:paraId="0195EB59" w14:textId="77777777" w:rsidR="00803FA0" w:rsidRPr="00482436" w:rsidRDefault="00803FA0" w:rsidP="004A4491">
            <w:pPr>
              <w:pStyle w:val="NumericTableBodyText"/>
              <w:jc w:val="center"/>
              <w:rPr>
                <w:b/>
                <w:color w:val="000000" w:themeColor="text1"/>
              </w:rPr>
            </w:pPr>
            <w:r w:rsidRPr="003B1D1F">
              <w:t>63.9</w:t>
            </w:r>
          </w:p>
        </w:tc>
        <w:tc>
          <w:tcPr>
            <w:tcW w:w="2256" w:type="dxa"/>
            <w:tcBorders>
              <w:bottom w:val="single" w:sz="4" w:space="0" w:color="auto"/>
            </w:tcBorders>
            <w:shd w:val="clear" w:color="auto" w:fill="FF7DFF"/>
          </w:tcPr>
          <w:p w14:paraId="6F726C67" w14:textId="77777777" w:rsidR="00803FA0" w:rsidRPr="00482436" w:rsidRDefault="00803FA0" w:rsidP="004A4491">
            <w:pPr>
              <w:pStyle w:val="NumericTableBodyText"/>
              <w:jc w:val="center"/>
              <w:rPr>
                <w:b/>
                <w:color w:val="000000" w:themeColor="text1"/>
              </w:rPr>
            </w:pPr>
            <w:r w:rsidRPr="001F4BDE">
              <w:t>57.4</w:t>
            </w:r>
          </w:p>
        </w:tc>
        <w:tc>
          <w:tcPr>
            <w:tcW w:w="2256" w:type="dxa"/>
            <w:tcBorders>
              <w:bottom w:val="single" w:sz="4" w:space="0" w:color="auto"/>
            </w:tcBorders>
            <w:shd w:val="clear" w:color="auto" w:fill="4FD5FF"/>
          </w:tcPr>
          <w:p w14:paraId="13B598AB" w14:textId="77777777" w:rsidR="00803FA0" w:rsidRPr="00482436" w:rsidRDefault="00803FA0" w:rsidP="004A4491">
            <w:pPr>
              <w:pStyle w:val="NumericTableBodyText"/>
              <w:jc w:val="center"/>
              <w:rPr>
                <w:b/>
                <w:color w:val="000000" w:themeColor="text1"/>
              </w:rPr>
            </w:pPr>
            <w:r w:rsidRPr="00166EF3">
              <w:t>29.3</w:t>
            </w:r>
          </w:p>
        </w:tc>
      </w:tr>
    </w:tbl>
    <w:p w14:paraId="52E352F0" w14:textId="77777777" w:rsidR="00803FA0" w:rsidRPr="00803FA0" w:rsidRDefault="00803FA0" w:rsidP="00803FA0">
      <w:pPr>
        <w:pStyle w:val="BodyText"/>
      </w:pPr>
    </w:p>
    <w:p w14:paraId="632C09AA" w14:textId="58E21B2D" w:rsidR="002917BD" w:rsidRDefault="002917BD" w:rsidP="002917BD">
      <w:pPr>
        <w:pStyle w:val="BodyText"/>
      </w:pPr>
      <w:r w:rsidRPr="00DB62D9">
        <w:lastRenderedPageBreak/>
        <w:t xml:space="preserve">A comparison of </w:t>
      </w:r>
      <w:r>
        <w:t xml:space="preserve">the 10-, 20- and </w:t>
      </w:r>
      <w:r w:rsidR="00D708EC">
        <w:t>3</w:t>
      </w:r>
      <w:r>
        <w:t>0-year trends in this table reveal</w:t>
      </w:r>
      <w:r w:rsidRPr="00DB62D9">
        <w:t xml:space="preserve"> several changes in the balance of </w:t>
      </w:r>
      <w:r w:rsidR="00D708EC" w:rsidRPr="00DB62D9">
        <w:t>i</w:t>
      </w:r>
      <w:r w:rsidR="00D708EC">
        <w:t>ncreasing</w:t>
      </w:r>
      <w:r w:rsidR="00D708EC" w:rsidRPr="00DB62D9">
        <w:t xml:space="preserve"> </w:t>
      </w:r>
      <w:r w:rsidRPr="00DB62D9">
        <w:t>and de</w:t>
      </w:r>
      <w:r w:rsidR="00D708EC">
        <w:t>creasing</w:t>
      </w:r>
      <w:r w:rsidRPr="00DB62D9">
        <w:t xml:space="preserve"> trends: 1) a predominance of </w:t>
      </w:r>
      <w:r w:rsidR="00470C00" w:rsidRPr="00DB62D9">
        <w:t>de</w:t>
      </w:r>
      <w:r w:rsidR="00470C00">
        <w:t>creasing</w:t>
      </w:r>
      <w:r w:rsidR="00470C00" w:rsidRPr="00DB62D9">
        <w:t xml:space="preserve"> </w:t>
      </w:r>
      <w:r w:rsidR="00470C00">
        <w:t>3</w:t>
      </w:r>
      <w:r w:rsidRPr="00DB62D9">
        <w:t xml:space="preserve">0-year trends in </w:t>
      </w:r>
      <w:r w:rsidR="00470C00">
        <w:t>ECOLI</w:t>
      </w:r>
      <w:r w:rsidRPr="00DB62D9">
        <w:t xml:space="preserve"> shifted to </w:t>
      </w:r>
      <w:r>
        <w:t xml:space="preserve">a predominance of </w:t>
      </w:r>
      <w:r w:rsidR="0074666F">
        <w:t>increasing</w:t>
      </w:r>
      <w:r w:rsidR="00470C00">
        <w:t xml:space="preserve"> </w:t>
      </w:r>
      <w:r>
        <w:t xml:space="preserve">10-year trends; </w:t>
      </w:r>
      <w:r w:rsidR="0074666F">
        <w:t>2</w:t>
      </w:r>
      <w:r w:rsidR="0074666F" w:rsidRPr="00DB62D9">
        <w:t xml:space="preserve">) a predominance of </w:t>
      </w:r>
      <w:r w:rsidR="0074666F">
        <w:t>increasing</w:t>
      </w:r>
      <w:r w:rsidR="0074666F" w:rsidRPr="00DB62D9">
        <w:t xml:space="preserve"> </w:t>
      </w:r>
      <w:r w:rsidR="0074666F">
        <w:t>3</w:t>
      </w:r>
      <w:r w:rsidR="0074666F" w:rsidRPr="00DB62D9">
        <w:t xml:space="preserve">0-year trends in </w:t>
      </w:r>
      <w:r w:rsidR="0074666F">
        <w:t>TURB</w:t>
      </w:r>
      <w:r w:rsidR="0074666F" w:rsidRPr="00DB62D9">
        <w:t xml:space="preserve"> shifted to </w:t>
      </w:r>
      <w:r w:rsidR="0074666F">
        <w:t xml:space="preserve">a predominance of decreasing 10-year trends; </w:t>
      </w:r>
      <w:r w:rsidR="00803FA0">
        <w:t xml:space="preserve">and </w:t>
      </w:r>
      <w:r w:rsidR="0074666F">
        <w:t>3</w:t>
      </w:r>
      <w:r>
        <w:t xml:space="preserve">) </w:t>
      </w:r>
      <w:r w:rsidRPr="00DB62D9">
        <w:t xml:space="preserve">a predominance of </w:t>
      </w:r>
      <w:r w:rsidR="00811F93" w:rsidRPr="00DB62D9">
        <w:t>de</w:t>
      </w:r>
      <w:r w:rsidR="00811F93">
        <w:t xml:space="preserve">creasing </w:t>
      </w:r>
      <w:r w:rsidRPr="00DB62D9">
        <w:t>20-</w:t>
      </w:r>
      <w:r>
        <w:t xml:space="preserve"> and </w:t>
      </w:r>
      <w:r w:rsidR="00811F93">
        <w:t>30</w:t>
      </w:r>
      <w:r>
        <w:t xml:space="preserve">-year </w:t>
      </w:r>
      <w:r w:rsidRPr="00DB62D9">
        <w:t xml:space="preserve">trends in </w:t>
      </w:r>
      <w:r>
        <w:t>T</w:t>
      </w:r>
      <w:r w:rsidR="00811F93">
        <w:t>P</w:t>
      </w:r>
      <w:r>
        <w:t xml:space="preserve"> shifted to </w:t>
      </w:r>
      <w:r w:rsidRPr="00DB62D9">
        <w:t>roughly equal proportions of degrading and improving 10-year trends</w:t>
      </w:r>
      <w:r>
        <w:t xml:space="preserve">. </w:t>
      </w:r>
      <w:r w:rsidR="00CB08F8" w:rsidRPr="00CB08F8">
        <w:t xml:space="preserve">In contrast to these changes between trend periods, the predominance of increasing trends in CLAR </w:t>
      </w:r>
      <w:r w:rsidR="00803FA0">
        <w:t xml:space="preserve">and NNN </w:t>
      </w:r>
      <w:r w:rsidR="00CB08F8" w:rsidRPr="00CB08F8">
        <w:t>and decreasing trends DRP</w:t>
      </w:r>
      <w:r w:rsidR="00803FA0">
        <w:t xml:space="preserve"> and NH4N</w:t>
      </w:r>
      <w:r w:rsidR="00CB08F8" w:rsidRPr="00CB08F8">
        <w:t xml:space="preserve"> have persisted between all trend periods, and the predominance of decreasing trends in MCI scores has persisted from the 20- to 10-year period.</w:t>
      </w:r>
    </w:p>
    <w:p w14:paraId="7C05C00D" w14:textId="0FE9A658" w:rsidR="00EA2767" w:rsidRPr="00BD36A9" w:rsidRDefault="00C43352" w:rsidP="00A35AB9">
      <w:pPr>
        <w:pStyle w:val="BodyText"/>
      </w:pPr>
      <w:r>
        <w:rPr>
          <w:szCs w:val="22"/>
        </w:rPr>
        <w:t xml:space="preserve">The </w:t>
      </w:r>
      <w:r w:rsidR="00FE5F1D">
        <w:rPr>
          <w:szCs w:val="22"/>
        </w:rPr>
        <w:t>analysis</w:t>
      </w:r>
      <w:r>
        <w:rPr>
          <w:szCs w:val="22"/>
        </w:rPr>
        <w:t xml:space="preserve"> for </w:t>
      </w:r>
      <w:r w:rsidR="006762F0">
        <w:rPr>
          <w:szCs w:val="22"/>
        </w:rPr>
        <w:t xml:space="preserve">the rolling 10-year trend windows provided some insights into changes in aggregate trends </w:t>
      </w:r>
      <w:r w:rsidR="00783357">
        <w:rPr>
          <w:szCs w:val="22"/>
        </w:rPr>
        <w:t xml:space="preserve">over time. </w:t>
      </w:r>
      <w:r w:rsidRPr="00C43352">
        <w:rPr>
          <w:szCs w:val="22"/>
        </w:rPr>
        <w:t>The national-scale proportions of decreasing trends (P</w:t>
      </w:r>
      <w:r w:rsidRPr="00721983">
        <w:rPr>
          <w:szCs w:val="22"/>
          <w:vertAlign w:val="subscript"/>
        </w:rPr>
        <w:t>d</w:t>
      </w:r>
      <w:r w:rsidRPr="00C43352">
        <w:rPr>
          <w:szCs w:val="22"/>
        </w:rPr>
        <w:t xml:space="preserve">) </w:t>
      </w:r>
      <w:r w:rsidR="00FE5F1D">
        <w:rPr>
          <w:szCs w:val="22"/>
        </w:rPr>
        <w:t xml:space="preserve">did not </w:t>
      </w:r>
      <w:r w:rsidRPr="00C43352">
        <w:rPr>
          <w:szCs w:val="22"/>
        </w:rPr>
        <w:t>exhibit monotonic changes in the P</w:t>
      </w:r>
      <w:r w:rsidRPr="00721983">
        <w:rPr>
          <w:szCs w:val="22"/>
          <w:vertAlign w:val="subscript"/>
        </w:rPr>
        <w:t>d</w:t>
      </w:r>
      <w:r w:rsidRPr="00C43352">
        <w:rPr>
          <w:szCs w:val="22"/>
        </w:rPr>
        <w:t xml:space="preserve"> score</w:t>
      </w:r>
      <w:r w:rsidR="00FE5F1D">
        <w:rPr>
          <w:szCs w:val="22"/>
        </w:rPr>
        <w:t xml:space="preserve"> for any of the variables</w:t>
      </w:r>
      <w:r w:rsidRPr="00C43352">
        <w:rPr>
          <w:szCs w:val="22"/>
        </w:rPr>
        <w:t>. There were quasi-periodic fluctuations in P</w:t>
      </w:r>
      <w:r w:rsidRPr="00721983">
        <w:rPr>
          <w:szCs w:val="22"/>
          <w:vertAlign w:val="subscript"/>
        </w:rPr>
        <w:t>d</w:t>
      </w:r>
      <w:r w:rsidRPr="00C43352">
        <w:rPr>
          <w:szCs w:val="22"/>
        </w:rPr>
        <w:t xml:space="preserve"> that varied between variables. The magnitude of the fluctuations was greatest for CLAR (ranging from 19% to 68%) and smallest for MCI (ranging from 54% to 69%). MCI and NH4N consistently had a majority of sites (i.e., &gt;50%) that had decreasing trends.</w:t>
      </w:r>
    </w:p>
    <w:p w14:paraId="07049D77" w14:textId="10101471" w:rsidR="00010FB8" w:rsidRDefault="00ED306F" w:rsidP="00B83C18">
      <w:pPr>
        <w:pStyle w:val="Heading1"/>
        <w:pageBreakBefore/>
      </w:pPr>
      <w:bookmarkStart w:id="31" w:name="_Toc84596464"/>
      <w:r>
        <w:lastRenderedPageBreak/>
        <w:t>Introduction</w:t>
      </w:r>
      <w:bookmarkEnd w:id="31"/>
    </w:p>
    <w:p w14:paraId="43826D23" w14:textId="217E6294" w:rsidR="002917BD" w:rsidRDefault="002917BD" w:rsidP="002917BD">
      <w:pPr>
        <w:pStyle w:val="BodyText"/>
      </w:pPr>
      <w:bookmarkStart w:id="32" w:name="_Hlk530128637"/>
      <w:r>
        <w:t xml:space="preserve">The New Zealand Ministry for the Environment (MfE) and Statistics New Zealand (Stats NZ) use analyses of river water quality state and trends to inform policy development, and to meet their requirements for environmental reporting on the freshwater domain under the Environmental Reporting Act 2015. </w:t>
      </w:r>
      <w:r w:rsidRPr="00DB62D9">
        <w:rPr>
          <w:rFonts w:cs="Arial"/>
          <w:szCs w:val="22"/>
          <w:lang w:eastAsia="en-NZ"/>
        </w:rPr>
        <w:t xml:space="preserve">In this report, we use </w:t>
      </w:r>
      <w:r>
        <w:rPr>
          <w:rFonts w:cs="Calibri"/>
          <w:szCs w:val="22"/>
          <w:lang w:eastAsia="en-NZ"/>
        </w:rPr>
        <w:t>‟</w:t>
      </w:r>
      <w:r w:rsidRPr="00DB62D9">
        <w:rPr>
          <w:rFonts w:cs="Arial"/>
          <w:szCs w:val="22"/>
          <w:lang w:eastAsia="en-NZ"/>
        </w:rPr>
        <w:t xml:space="preserve">river water quality” as a general term to refer to the </w:t>
      </w:r>
      <w:r>
        <w:rPr>
          <w:rFonts w:cs="Arial"/>
          <w:szCs w:val="22"/>
          <w:lang w:eastAsia="en-NZ"/>
        </w:rPr>
        <w:t xml:space="preserve">physical, chemical and biological variables that are included in river state-of-environment (SoE) monitoring programmes. </w:t>
      </w:r>
      <w:r>
        <w:t xml:space="preserve">In a previous report for MfE, we provided water quality state and </w:t>
      </w:r>
      <w:r w:rsidRPr="00B93746">
        <w:t xml:space="preserve">trends based on monitoring data from </w:t>
      </w:r>
      <w:r>
        <w:t>587-882</w:t>
      </w:r>
      <w:r w:rsidRPr="00B93746">
        <w:t xml:space="preserve"> river monitoring sites (depending on the variable); the time-series for each site </w:t>
      </w:r>
      <w:r w:rsidRPr="00B93746">
        <w:rPr>
          <w:rFonts w:cs="Calibri"/>
        </w:rPr>
        <w:t>×</w:t>
      </w:r>
      <w:r w:rsidRPr="00B93746">
        <w:t xml:space="preserve"> variable combination had an ending date in December 201</w:t>
      </w:r>
      <w:r w:rsidR="00DB3F50">
        <w:t>7</w:t>
      </w:r>
      <w:r w:rsidR="00DC7D4E">
        <w:t xml:space="preserve"> </w:t>
      </w:r>
      <w:r w:rsidR="00DC7D4E">
        <w:fldChar w:fldCharType="begin" w:fldLock="1"/>
      </w:r>
      <w:r w:rsidR="00DC7D4E">
        <w:instrText>ADDIN CSL_CITATION {"citationItems":[{"id":"ITEM-1","itemData":{"author":[{"dropping-particle":"","family":"Larned","given":"Scott T","non-dropping-particle":"","parse-names":false,"suffix":""},{"dropping-particle":"","family":"Whitehead","given":"Amy L","non-dropping-particle":"","parse-names":false,"suffix":""},{"dropping-particle":"","family":"Snelder","given":"Ton H","non-dropping-particle":"","parse-names":false,"suffix":""},{"dropping-particle":"","family":"Fraser","given":"Caroline","non-dropping-particle":"","parse-names":false,"suffix":""},{"dropping-particle":"","family":"Yang","given":"Jing","non-dropping-particle":"","parse-names":false,"suffix":""}],"collection-title":"NIWA Client Report 2018347CH prepared for the Ministry for the Environment","id":"ITEM-1","issue":"December","issued":{"date-parts":[["2018"]]},"number-of-pages":"67","publisher":"NIWA","publisher-place":"Christchurch","title":"Water quality state and trends in New Zealand rivers: Analyses of national data ending in 2017","type":"report"},"uris":["http://www.mendeley.com/documents/?uuid=05109eda-7f69-4c74-b1fe-d77e8dcbc0cb"]}],"mendeley":{"formattedCitation":"(Larned et al. 2018)","plainTextFormattedCitation":"(Larned et al. 2018)","previouslyFormattedCitation":"(Larned et al. 2018)"},"properties":{"noteIndex":0},"schema":"https://github.com/citation-style-language/schema/raw/master/csl-citation.json"}</w:instrText>
      </w:r>
      <w:r w:rsidR="00DC7D4E">
        <w:fldChar w:fldCharType="separate"/>
      </w:r>
      <w:r w:rsidR="00DC7D4E" w:rsidRPr="00DC7D4E">
        <w:rPr>
          <w:noProof/>
        </w:rPr>
        <w:t>(Larned et al. 2018)</w:t>
      </w:r>
      <w:r w:rsidR="00DC7D4E">
        <w:fldChar w:fldCharType="end"/>
      </w:r>
      <w:r w:rsidRPr="00B93746">
        <w:t xml:space="preserve">. In the current report, we have undertaken a new data compilation </w:t>
      </w:r>
      <w:proofErr w:type="gramStart"/>
      <w:r w:rsidRPr="00B93746">
        <w:t>in order to</w:t>
      </w:r>
      <w:proofErr w:type="gramEnd"/>
      <w:r w:rsidRPr="00B93746">
        <w:t xml:space="preserve"> report updated states</w:t>
      </w:r>
      <w:r>
        <w:t xml:space="preserve"> and trends; the end dates for monitoring sites in the new compilation are in December</w:t>
      </w:r>
      <w:r w:rsidRPr="007A5222">
        <w:t xml:space="preserve"> 20</w:t>
      </w:r>
      <w:r>
        <w:t>20</w:t>
      </w:r>
      <w:r w:rsidRPr="007A5222">
        <w:t>.</w:t>
      </w:r>
    </w:p>
    <w:p w14:paraId="7DA1A663" w14:textId="77777777" w:rsidR="002917BD" w:rsidRPr="00AD3C1B" w:rsidRDefault="002917BD" w:rsidP="00C03A63">
      <w:pPr>
        <w:pStyle w:val="BodyText"/>
        <w:spacing w:after="120"/>
      </w:pPr>
      <w:r w:rsidRPr="00AD3C1B">
        <w:t xml:space="preserve">The brief for this work consisted of </w:t>
      </w:r>
      <w:r>
        <w:t>seven</w:t>
      </w:r>
      <w:r w:rsidRPr="00AD3C1B">
        <w:t xml:space="preserve"> major steps</w:t>
      </w:r>
      <w:r>
        <w:t>:</w:t>
      </w:r>
    </w:p>
    <w:p w14:paraId="3D791987" w14:textId="77777777" w:rsidR="002917BD" w:rsidRPr="00AD3C1B" w:rsidRDefault="002917BD" w:rsidP="00C03A63">
      <w:pPr>
        <w:pStyle w:val="Numberedlist"/>
        <w:numPr>
          <w:ilvl w:val="0"/>
          <w:numId w:val="17"/>
        </w:numPr>
        <w:spacing w:after="120"/>
      </w:pPr>
      <w:r w:rsidRPr="00AD3C1B">
        <w:t>Compile river water quality data from regional councils</w:t>
      </w:r>
      <w:r>
        <w:t xml:space="preserve">, </w:t>
      </w:r>
      <w:r w:rsidRPr="00AD3C1B">
        <w:t>Land and Water Aotearoa</w:t>
      </w:r>
      <w:r>
        <w:t xml:space="preserve"> (LAWA)</w:t>
      </w:r>
      <w:r w:rsidRPr="00AD3C1B">
        <w:t xml:space="preserve"> and NIWA. </w:t>
      </w:r>
    </w:p>
    <w:p w14:paraId="69D529BB" w14:textId="77777777" w:rsidR="002917BD" w:rsidRPr="00C45ED0" w:rsidRDefault="002917BD" w:rsidP="00C03A63">
      <w:pPr>
        <w:pStyle w:val="Numberedlist"/>
        <w:spacing w:after="120"/>
      </w:pPr>
      <w:r w:rsidRPr="00A23510">
        <w:t xml:space="preserve">Organise and process the data, including error correction, application of reporting conventions and </w:t>
      </w:r>
      <w:r w:rsidRPr="00C45ED0">
        <w:t>links to spatial data for each site.</w:t>
      </w:r>
    </w:p>
    <w:p w14:paraId="31AED509" w14:textId="77777777" w:rsidR="002917BD" w:rsidRPr="00AD3C1B" w:rsidRDefault="002917BD" w:rsidP="00C03A63">
      <w:pPr>
        <w:pStyle w:val="Numberedlist"/>
        <w:spacing w:after="120"/>
      </w:pPr>
      <w:r w:rsidRPr="00C45ED0">
        <w:t>Assess the suitab</w:t>
      </w:r>
      <w:r>
        <w:t>i</w:t>
      </w:r>
      <w:r w:rsidRPr="00BD2C18">
        <w:t>lity of data for 13 physical, chemical, microbial and ecological variables for statistical analyses</w:t>
      </w:r>
      <w:r w:rsidRPr="00AD3C1B">
        <w:t xml:space="preserve"> and apply site inclusion rules. </w:t>
      </w:r>
    </w:p>
    <w:p w14:paraId="1B2F758A" w14:textId="409F282F" w:rsidR="002917BD" w:rsidRPr="00BD2C18" w:rsidRDefault="002917BD" w:rsidP="00C03A63">
      <w:pPr>
        <w:pStyle w:val="Numberedlist"/>
        <w:spacing w:after="120"/>
      </w:pPr>
      <w:r>
        <w:t>Carry out analyses of water-</w:t>
      </w:r>
      <w:r w:rsidRPr="00AD3C1B">
        <w:t xml:space="preserve">quality state, including comparisons of state at monitoring sites </w:t>
      </w:r>
      <w:r>
        <w:t>aggregated by</w:t>
      </w:r>
      <w:r w:rsidRPr="00BD2C18">
        <w:t xml:space="preserve"> </w:t>
      </w:r>
      <w:r>
        <w:t>River Environment Classification (</w:t>
      </w:r>
      <w:r w:rsidRPr="00BD2C18">
        <w:t>REC</w:t>
      </w:r>
      <w:r>
        <w:t>)</w:t>
      </w:r>
      <w:r w:rsidRPr="00D703C1">
        <w:t xml:space="preserve"> land-cover classes, and </w:t>
      </w:r>
      <w:r w:rsidR="008F07EC">
        <w:t xml:space="preserve">calculations of statistical </w:t>
      </w:r>
      <w:r w:rsidRPr="00D703C1">
        <w:t>relationships between water quality state and high-intensity agricultural land cover.</w:t>
      </w:r>
    </w:p>
    <w:p w14:paraId="06BCFC9D" w14:textId="77777777" w:rsidR="002917BD" w:rsidRPr="00D703C1" w:rsidRDefault="002917BD" w:rsidP="00C03A63">
      <w:pPr>
        <w:pStyle w:val="Numberedlist"/>
        <w:spacing w:after="120"/>
      </w:pPr>
      <w:r w:rsidRPr="00D703C1">
        <w:t>Estimate river flows for each site and sampling date, to adjust trend analyses for the extraneous effects of flow variation.</w:t>
      </w:r>
    </w:p>
    <w:p w14:paraId="1B33BF78" w14:textId="0C39F9A1" w:rsidR="002917BD" w:rsidRDefault="002917BD" w:rsidP="00C03A63">
      <w:pPr>
        <w:pStyle w:val="Numberedlist"/>
        <w:spacing w:after="120"/>
      </w:pPr>
      <w:r w:rsidRPr="00D703C1">
        <w:t xml:space="preserve">Carry out trend analyses using 10-, 20- and </w:t>
      </w:r>
      <w:r>
        <w:t>30</w:t>
      </w:r>
      <w:r w:rsidRPr="00D703C1">
        <w:t>-year periods ending in late 20</w:t>
      </w:r>
      <w:r>
        <w:t>20</w:t>
      </w:r>
      <w:r w:rsidRPr="00BD2C18">
        <w:t xml:space="preserve">, including comparisons of trends at sites </w:t>
      </w:r>
      <w:r>
        <w:t>aggregated by</w:t>
      </w:r>
      <w:r w:rsidRPr="00BD2C18">
        <w:t xml:space="preserve"> REC</w:t>
      </w:r>
      <w:r w:rsidRPr="00D123AA">
        <w:t xml:space="preserve"> land-cover classes</w:t>
      </w:r>
      <w:r>
        <w:t>.</w:t>
      </w:r>
      <w:r w:rsidRPr="00BD2C18">
        <w:t xml:space="preserve"> The </w:t>
      </w:r>
      <w:r>
        <w:t>30</w:t>
      </w:r>
      <w:r w:rsidRPr="00BD2C18">
        <w:t>-year trend period corresponds to the period of record for NRWQN monitoring sites and a smaller number of long-term council sites.</w:t>
      </w:r>
      <w:r>
        <w:t xml:space="preserve"> </w:t>
      </w:r>
    </w:p>
    <w:p w14:paraId="272A454B" w14:textId="01F4A275" w:rsidR="00E91D1D" w:rsidRDefault="00E91D1D" w:rsidP="00C03A63">
      <w:pPr>
        <w:pStyle w:val="Numberedlist"/>
        <w:spacing w:after="120"/>
      </w:pPr>
      <w:r>
        <w:t xml:space="preserve">Carry out </w:t>
      </w:r>
      <w:r w:rsidR="00920E77">
        <w:t xml:space="preserve">10-year rolling trends, </w:t>
      </w:r>
      <w:r w:rsidR="00920E77" w:rsidRPr="00BD2C18">
        <w:t xml:space="preserve">including comparisons of trends at sites </w:t>
      </w:r>
      <w:r w:rsidR="00920E77">
        <w:t>aggregated by</w:t>
      </w:r>
      <w:r w:rsidR="00920E77" w:rsidRPr="00BD2C18">
        <w:t xml:space="preserve"> REC</w:t>
      </w:r>
      <w:r w:rsidR="00920E77" w:rsidRPr="00D123AA">
        <w:t xml:space="preserve"> land-cover classes</w:t>
      </w:r>
      <w:r w:rsidR="00920E77">
        <w:t>.</w:t>
      </w:r>
    </w:p>
    <w:p w14:paraId="2B452D6B" w14:textId="180DBB70" w:rsidR="002917BD" w:rsidRDefault="002917BD" w:rsidP="00C03A63">
      <w:pPr>
        <w:pStyle w:val="Numberedlist"/>
        <w:spacing w:after="120"/>
      </w:pPr>
      <w:r>
        <w:t xml:space="preserve">Assess water quality trends at the national scale using two approaches: categorical levels of confidence and a statistical analysis of the proportions of </w:t>
      </w:r>
      <w:r w:rsidR="007214E3">
        <w:t>declining</w:t>
      </w:r>
      <w:r>
        <w:t xml:space="preserve"> trends.</w:t>
      </w:r>
    </w:p>
    <w:p w14:paraId="17EC3F02" w14:textId="3171D384" w:rsidR="002917BD" w:rsidRDefault="002917BD" w:rsidP="002917BD">
      <w:pPr>
        <w:pStyle w:val="BodyText"/>
        <w:rPr>
          <w:szCs w:val="22"/>
        </w:rPr>
      </w:pPr>
      <w:r>
        <w:t xml:space="preserve">As an additional step, we used the water-quality state dataset </w:t>
      </w:r>
      <w:r w:rsidRPr="0054635C">
        <w:rPr>
          <w:rFonts w:asciiTheme="minorHAnsi" w:hAnsiTheme="minorHAnsi" w:cstheme="minorHAnsi"/>
          <w:szCs w:val="22"/>
          <w:lang w:eastAsia="en-NZ"/>
        </w:rPr>
        <w:t xml:space="preserve">to </w:t>
      </w:r>
      <w:r w:rsidR="007D1EBE">
        <w:rPr>
          <w:rFonts w:asciiTheme="minorHAnsi" w:hAnsiTheme="minorHAnsi" w:cstheme="minorHAnsi"/>
          <w:szCs w:val="22"/>
          <w:lang w:eastAsia="en-NZ"/>
        </w:rPr>
        <w:t>grade</w:t>
      </w:r>
      <w:r w:rsidRPr="0054635C">
        <w:rPr>
          <w:rFonts w:asciiTheme="minorHAnsi" w:hAnsiTheme="minorHAnsi" w:cstheme="minorHAnsi"/>
          <w:szCs w:val="22"/>
          <w:lang w:eastAsia="en-NZ"/>
        </w:rPr>
        <w:t xml:space="preserve"> river monitoring sites </w:t>
      </w:r>
      <w:r w:rsidR="00B039E7">
        <w:rPr>
          <w:rFonts w:asciiTheme="minorHAnsi" w:hAnsiTheme="minorHAnsi" w:cstheme="minorHAnsi"/>
          <w:szCs w:val="22"/>
          <w:lang w:eastAsia="en-NZ"/>
        </w:rPr>
        <w:t>for water quality variables</w:t>
      </w:r>
      <w:r w:rsidR="00B039E7" w:rsidRPr="0054635C">
        <w:rPr>
          <w:rFonts w:asciiTheme="minorHAnsi" w:hAnsiTheme="minorHAnsi" w:cstheme="minorHAnsi"/>
          <w:szCs w:val="22"/>
          <w:lang w:eastAsia="en-NZ"/>
        </w:rPr>
        <w:t xml:space="preserve"> </w:t>
      </w:r>
      <w:r w:rsidR="006C4CC0">
        <w:rPr>
          <w:rFonts w:asciiTheme="minorHAnsi" w:hAnsiTheme="minorHAnsi" w:cstheme="minorHAnsi"/>
          <w:szCs w:val="22"/>
          <w:lang w:eastAsia="en-NZ"/>
        </w:rPr>
        <w:t>that are used to define</w:t>
      </w:r>
      <w:r w:rsidR="007D1EBE" w:rsidRPr="0054635C">
        <w:rPr>
          <w:rFonts w:asciiTheme="minorHAnsi" w:hAnsiTheme="minorHAnsi" w:cstheme="minorHAnsi"/>
          <w:szCs w:val="22"/>
          <w:lang w:eastAsia="en-NZ"/>
        </w:rPr>
        <w:t xml:space="preserve"> </w:t>
      </w:r>
      <w:r w:rsidR="00340396">
        <w:rPr>
          <w:rFonts w:asciiTheme="minorHAnsi" w:hAnsiTheme="minorHAnsi" w:cstheme="minorHAnsi"/>
          <w:szCs w:val="22"/>
          <w:lang w:eastAsia="en-NZ"/>
        </w:rPr>
        <w:t xml:space="preserve">numeric </w:t>
      </w:r>
      <w:r w:rsidRPr="0054635C">
        <w:rPr>
          <w:rFonts w:asciiTheme="minorHAnsi" w:hAnsiTheme="minorHAnsi" w:cstheme="minorHAnsi"/>
          <w:szCs w:val="22"/>
          <w:lang w:eastAsia="en-NZ"/>
        </w:rPr>
        <w:t>attribute states</w:t>
      </w:r>
      <w:r w:rsidR="00706CA8">
        <w:rPr>
          <w:rFonts w:asciiTheme="minorHAnsi" w:hAnsiTheme="minorHAnsi" w:cstheme="minorHAnsi"/>
          <w:szCs w:val="22"/>
          <w:lang w:eastAsia="en-NZ"/>
        </w:rPr>
        <w:t xml:space="preserve"> </w:t>
      </w:r>
      <w:r w:rsidRPr="0054635C">
        <w:rPr>
          <w:rFonts w:asciiTheme="minorHAnsi" w:hAnsiTheme="minorHAnsi" w:cstheme="minorHAnsi"/>
          <w:szCs w:val="22"/>
          <w:lang w:eastAsia="en-NZ"/>
        </w:rPr>
        <w:t xml:space="preserve">in the </w:t>
      </w:r>
      <w:r w:rsidRPr="00DB62D9">
        <w:t xml:space="preserve">National Policy Statement for Freshwater </w:t>
      </w:r>
      <w:r w:rsidRPr="008246E2">
        <w:t xml:space="preserve">Management </w:t>
      </w:r>
      <w:r w:rsidR="00DC7D4E">
        <w:fldChar w:fldCharType="begin" w:fldLock="1"/>
      </w:r>
      <w:r w:rsidR="00DC7D4E">
        <w:instrText>ADDIN CSL_CITATION {"citationItems":[{"id":"ITEM-1","itemData":{"author":[{"dropping-particle":"","family":"New Zealand Government","given":"","non-dropping-particle":"","parse-names":false,"suffix":""}],"id":"ITEM-1","issued":{"date-parts":[["2020"]]},"publisher":"Ministry for the Environment","publisher-place":"Wellington","title":"National Policy Statement for Freshwater Management 2020","type":"report"},"prefix":"NPS-FM; ","uris":["http://www.mendeley.com/documents/?uuid=dfc82c55-e29c-4fbf-9a67-ae13db2858de"]}],"mendeley":{"formattedCitation":"(NPS-FM; New Zealand Government 2020)","plainTextFormattedCitation":"(NPS-FM; New Zealand Government 2020)","previouslyFormattedCitation":"(NPS-FM; New Zealand Government 2020)"},"properties":{"noteIndex":0},"schema":"https://github.com/citation-style-language/schema/raw/master/csl-citation.json"}</w:instrText>
      </w:r>
      <w:r w:rsidR="00DC7D4E">
        <w:fldChar w:fldCharType="separate"/>
      </w:r>
      <w:r w:rsidR="00DC7D4E" w:rsidRPr="00DC7D4E">
        <w:rPr>
          <w:noProof/>
        </w:rPr>
        <w:t>(NPS-FM; New Zealand Government 2020)</w:t>
      </w:r>
      <w:r w:rsidR="00DC7D4E">
        <w:fldChar w:fldCharType="end"/>
      </w:r>
      <w:r w:rsidR="00DC7D4E">
        <w:t>.</w:t>
      </w:r>
    </w:p>
    <w:p w14:paraId="5D3A0119" w14:textId="77777777" w:rsidR="002917BD" w:rsidRPr="00DB62D9" w:rsidRDefault="002917BD" w:rsidP="002917BD">
      <w:pPr>
        <w:pStyle w:val="BodyText"/>
      </w:pPr>
      <w:r w:rsidRPr="00DB62D9">
        <w:t xml:space="preserve">The </w:t>
      </w:r>
      <w:r>
        <w:t>main components of the current report are</w:t>
      </w:r>
      <w:r w:rsidRPr="00DB62D9">
        <w:t xml:space="preserve"> detailed methods for data processing and analysis, </w:t>
      </w:r>
      <w:r>
        <w:t xml:space="preserve">summaries </w:t>
      </w:r>
      <w:r w:rsidRPr="00DB62D9">
        <w:t xml:space="preserve">of </w:t>
      </w:r>
      <w:r>
        <w:t>water-quality</w:t>
      </w:r>
      <w:r w:rsidRPr="00345ADD">
        <w:t xml:space="preserve"> state and trends</w:t>
      </w:r>
      <w:r>
        <w:t xml:space="preserve"> at the national scale and within four contrasting land-cover classes</w:t>
      </w:r>
      <w:r w:rsidRPr="00345ADD">
        <w:t xml:space="preserve">, </w:t>
      </w:r>
      <w:r>
        <w:t xml:space="preserve">and </w:t>
      </w:r>
      <w:r w:rsidRPr="00345ADD">
        <w:t>supplementary files with site-specific results</w:t>
      </w:r>
      <w:r>
        <w:t xml:space="preserve"> and spatial data for each site</w:t>
      </w:r>
      <w:r w:rsidRPr="00345ADD">
        <w:t xml:space="preserve">. The detailed methods and tabulated, site-specific results will enable MfE </w:t>
      </w:r>
      <w:r>
        <w:t xml:space="preserve">to </w:t>
      </w:r>
      <w:r w:rsidRPr="00345ADD">
        <w:t xml:space="preserve">use the results for a wide range of purposes (e.g., </w:t>
      </w:r>
      <w:r>
        <w:t xml:space="preserve">mapping, inter-comparisons between </w:t>
      </w:r>
      <w:r w:rsidRPr="00345ADD">
        <w:t>environmental classes</w:t>
      </w:r>
      <w:r>
        <w:t xml:space="preserve"> or geographic domains, estimation of reference conditions</w:t>
      </w:r>
      <w:r w:rsidRPr="00345ADD">
        <w:t>) that are all based on a single, comprehensive method</w:t>
      </w:r>
      <w:r>
        <w:t>ology</w:t>
      </w:r>
      <w:r w:rsidRPr="00345ADD">
        <w:t>.</w:t>
      </w:r>
    </w:p>
    <w:p w14:paraId="5DE7B72D" w14:textId="24D3D377" w:rsidR="00ED306F" w:rsidRDefault="00ED306F" w:rsidP="00B83C18">
      <w:pPr>
        <w:pStyle w:val="Heading1"/>
        <w:pageBreakBefore/>
      </w:pPr>
      <w:bookmarkStart w:id="33" w:name="_Ref83019652"/>
      <w:bookmarkStart w:id="34" w:name="_Toc84596465"/>
      <w:bookmarkEnd w:id="32"/>
      <w:r>
        <w:lastRenderedPageBreak/>
        <w:t xml:space="preserve">Data acquisition, </w:t>
      </w:r>
      <w:proofErr w:type="gramStart"/>
      <w:r>
        <w:t>organisation</w:t>
      </w:r>
      <w:proofErr w:type="gramEnd"/>
      <w:r>
        <w:t xml:space="preserve"> and processing</w:t>
      </w:r>
      <w:bookmarkEnd w:id="33"/>
      <w:bookmarkEnd w:id="34"/>
    </w:p>
    <w:p w14:paraId="7B089893" w14:textId="77777777" w:rsidR="00ED306F" w:rsidRPr="00DB62D9" w:rsidRDefault="00ED306F" w:rsidP="00ED306F">
      <w:pPr>
        <w:pStyle w:val="BodyText"/>
      </w:pPr>
      <w:bookmarkStart w:id="35" w:name="_Hlk530128794"/>
      <w:r w:rsidRPr="00DB62D9">
        <w:t xml:space="preserve">New Zealand </w:t>
      </w:r>
      <w:r>
        <w:t>regional and district councils</w:t>
      </w:r>
      <w:r w:rsidRPr="00DB62D9">
        <w:t xml:space="preserve"> carry out </w:t>
      </w:r>
      <w:r>
        <w:t>SoE</w:t>
      </w:r>
      <w:r w:rsidRPr="00DB62D9">
        <w:t xml:space="preserve"> monitoring at &gt; 1000 river sites. For the monitoring sites used in this report, monthly or quarterly monitoring has been underway for </w:t>
      </w:r>
      <w:r>
        <w:t>at least five</w:t>
      </w:r>
      <w:r w:rsidRPr="00DB62D9">
        <w:t xml:space="preserve"> years and continues to the present. A variety of physical, </w:t>
      </w:r>
      <w:proofErr w:type="gramStart"/>
      <w:r w:rsidRPr="00DB62D9">
        <w:t>chemical</w:t>
      </w:r>
      <w:proofErr w:type="gramEnd"/>
      <w:r w:rsidRPr="00DB62D9">
        <w:t xml:space="preserve"> and biological indicators of water quality </w:t>
      </w:r>
      <w:r>
        <w:t>(</w:t>
      </w:r>
      <w:r>
        <w:rPr>
          <w:rFonts w:cs="Calibri"/>
        </w:rPr>
        <w:t>‟</w:t>
      </w:r>
      <w:r>
        <w:t xml:space="preserve">variables”) </w:t>
      </w:r>
      <w:r w:rsidRPr="00DB62D9">
        <w:t>are measured at these sites. In addition, water quality and biological monitoring had been carried out by NIWA since 1989 at the river sites that make up the National River</w:t>
      </w:r>
      <w:r>
        <w:t xml:space="preserve"> Water Quality Network (NRWQN).</w:t>
      </w:r>
    </w:p>
    <w:p w14:paraId="13D24A53" w14:textId="5E90A966" w:rsidR="00ED306F" w:rsidRDefault="00ED306F" w:rsidP="00ED306F">
      <w:pPr>
        <w:pStyle w:val="BodyText"/>
      </w:pPr>
      <w:r>
        <w:t>C</w:t>
      </w:r>
      <w:r w:rsidRPr="00DB62D9">
        <w:t xml:space="preserve">ouncil and NRWQN river monitoring data are periodically acquired and federated into databases for </w:t>
      </w:r>
      <w:r>
        <w:t xml:space="preserve">preparation of </w:t>
      </w:r>
      <w:r w:rsidRPr="00DB62D9">
        <w:t xml:space="preserve">national-scale </w:t>
      </w:r>
      <w:r>
        <w:t>SoE</w:t>
      </w:r>
      <w:r w:rsidRPr="00DB62D9">
        <w:t xml:space="preserve"> reports and </w:t>
      </w:r>
      <w:r>
        <w:t xml:space="preserve">to </w:t>
      </w:r>
      <w:r w:rsidRPr="00DB62D9">
        <w:t>investigat</w:t>
      </w:r>
      <w:r>
        <w:t>e</w:t>
      </w:r>
      <w:r w:rsidRPr="00DB62D9">
        <w:t xml:space="preserve"> monitoring performance. In the current project, </w:t>
      </w:r>
      <w:r>
        <w:t>the</w:t>
      </w:r>
      <w:r w:rsidRPr="00DB62D9">
        <w:t xml:space="preserve"> river </w:t>
      </w:r>
      <w:r>
        <w:t xml:space="preserve">monitoring database used for the preceding national-scale report </w:t>
      </w:r>
      <w:r w:rsidR="00DC7D4E">
        <w:fldChar w:fldCharType="begin" w:fldLock="1"/>
      </w:r>
      <w:r w:rsidR="00DC7D4E">
        <w:instrText>ADDIN CSL_CITATION {"citationItems":[{"id":"ITEM-1","itemData":{"author":[{"dropping-particle":"","family":"Larned","given":"Scott T","non-dropping-particle":"","parse-names":false,"suffix":""},{"dropping-particle":"","family":"Whitehead","given":"Amy L","non-dropping-particle":"","parse-names":false,"suffix":""},{"dropping-particle":"","family":"Snelder","given":"Ton H","non-dropping-particle":"","parse-names":false,"suffix":""},{"dropping-particle":"","family":"Fraser","given":"Caroline","non-dropping-particle":"","parse-names":false,"suffix":""},{"dropping-particle":"","family":"Yang","given":"Jing","non-dropping-particle":"","parse-names":false,"suffix":""}],"collection-title":"NIWA Client Report 2018347CH prepared for the Ministry for the Environment","id":"ITEM-1","issue":"December","issued":{"date-parts":[["2018"]]},"number-of-pages":"67","publisher":"NIWA","publisher-place":"Christchurch","title":"Water quality state and trends in New Zealand rivers: Analyses of national data ending in 2017","type":"report"},"uris":["http://www.mendeley.com/documents/?uuid=05109eda-7f69-4c74-b1fe-d77e8dcbc0cb"]}],"mendeley":{"formattedCitation":"(Larned et al. 2018)","plainTextFormattedCitation":"(Larned et al. 2018)","previouslyFormattedCitation":"(Larned et al. 2018)"},"properties":{"noteIndex":0},"schema":"https://github.com/citation-style-language/schema/raw/master/csl-citation.json"}</w:instrText>
      </w:r>
      <w:r w:rsidR="00DC7D4E">
        <w:fldChar w:fldCharType="separate"/>
      </w:r>
      <w:r w:rsidR="00DC7D4E" w:rsidRPr="00DC7D4E">
        <w:rPr>
          <w:noProof/>
        </w:rPr>
        <w:t>(Larned et al. 2018)</w:t>
      </w:r>
      <w:r w:rsidR="00DC7D4E">
        <w:fldChar w:fldCharType="end"/>
      </w:r>
      <w:r w:rsidR="00DC7D4E">
        <w:t xml:space="preserve"> </w:t>
      </w:r>
      <w:r>
        <w:t>was</w:t>
      </w:r>
      <w:r w:rsidRPr="00DB62D9">
        <w:t xml:space="preserve"> updated with data collected between </w:t>
      </w:r>
      <w:r>
        <w:t>2018 and December 2020</w:t>
      </w:r>
      <w:r w:rsidRPr="00DB62D9">
        <w:t xml:space="preserve">. In this section we describe the water quality variables, data sources and organisation of </w:t>
      </w:r>
      <w:r>
        <w:t xml:space="preserve">the river </w:t>
      </w:r>
      <w:r w:rsidRPr="00DB62D9">
        <w:t>database, and explain the data processing procedures used to derive datasets suitable for state and trend analyses.</w:t>
      </w:r>
    </w:p>
    <w:p w14:paraId="0579FCA4" w14:textId="77777777" w:rsidR="00ED306F" w:rsidRPr="004C78FE" w:rsidRDefault="00ED306F" w:rsidP="00ED306F">
      <w:pPr>
        <w:pStyle w:val="Heading2"/>
      </w:pPr>
      <w:bookmarkStart w:id="36" w:name="_Toc9246651"/>
      <w:bookmarkStart w:id="37" w:name="_Toc84596466"/>
      <w:r w:rsidRPr="004C78FE">
        <w:t>Water quality variables</w:t>
      </w:r>
      <w:bookmarkEnd w:id="36"/>
      <w:bookmarkEnd w:id="37"/>
    </w:p>
    <w:p w14:paraId="33DDD2AE" w14:textId="2FB6BCE6" w:rsidR="00ED306F" w:rsidRPr="00DB62D9" w:rsidRDefault="00ED306F" w:rsidP="00ED306F">
      <w:pPr>
        <w:pStyle w:val="BodyText"/>
      </w:pPr>
      <w:r w:rsidRPr="00DB62D9">
        <w:t xml:space="preserve">We </w:t>
      </w:r>
      <w:r>
        <w:t>assess</w:t>
      </w:r>
      <w:r w:rsidRPr="00DB62D9">
        <w:t xml:space="preserve">ed river water quality using </w:t>
      </w:r>
      <w:r>
        <w:t>nine</w:t>
      </w:r>
      <w:r w:rsidRPr="00DB62D9">
        <w:t xml:space="preserve"> variables that </w:t>
      </w:r>
      <w:r>
        <w:t>characterise</w:t>
      </w:r>
      <w:r w:rsidRPr="00DB62D9">
        <w:t xml:space="preserve"> physical, </w:t>
      </w:r>
      <w:proofErr w:type="gramStart"/>
      <w:r w:rsidRPr="00DB62D9">
        <w:t>chemical</w:t>
      </w:r>
      <w:proofErr w:type="gramEnd"/>
      <w:r w:rsidRPr="00DB62D9">
        <w:t xml:space="preserve"> and microbiological conditions, and macroinvertebrate community composition (Table 2-</w:t>
      </w:r>
      <w:r>
        <w:t>1</w:t>
      </w:r>
      <w:r w:rsidRPr="00DB62D9">
        <w:t xml:space="preserve">). </w:t>
      </w:r>
      <w:r w:rsidRPr="00DB62D9">
        <w:rPr>
          <w:rFonts w:cs="Arial"/>
          <w:szCs w:val="22"/>
          <w:lang w:eastAsia="en-NZ"/>
        </w:rPr>
        <w:t xml:space="preserve">Unless otherwise stated, we made no distinction between data collected at regional council sites and NRWQN sites, and we refer to the sites collectively as the </w:t>
      </w:r>
      <w:r>
        <w:rPr>
          <w:rFonts w:cs="Calibri"/>
          <w:szCs w:val="22"/>
          <w:lang w:eastAsia="en-NZ"/>
        </w:rPr>
        <w:t>‟</w:t>
      </w:r>
      <w:r w:rsidRPr="00DB62D9">
        <w:rPr>
          <w:rFonts w:cs="Arial"/>
          <w:szCs w:val="22"/>
          <w:lang w:eastAsia="en-NZ"/>
        </w:rPr>
        <w:t xml:space="preserve">river monitoring network”. </w:t>
      </w:r>
      <w:r>
        <w:rPr>
          <w:rFonts w:cs="Arial"/>
          <w:szCs w:val="22"/>
          <w:lang w:eastAsia="en-NZ"/>
        </w:rPr>
        <w:t>Where NIWA and regional councils both monitor at the same site, we treated the</w:t>
      </w:r>
      <w:r w:rsidR="00722AAA">
        <w:rPr>
          <w:rFonts w:cs="Arial"/>
          <w:szCs w:val="22"/>
          <w:lang w:eastAsia="en-NZ"/>
        </w:rPr>
        <w:t xml:space="preserve"> </w:t>
      </w:r>
      <w:r w:rsidR="00C865CF">
        <w:rPr>
          <w:rFonts w:cs="Arial"/>
          <w:szCs w:val="22"/>
          <w:lang w:eastAsia="en-NZ"/>
        </w:rPr>
        <w:t xml:space="preserve">data </w:t>
      </w:r>
      <w:r w:rsidR="00722AAA">
        <w:rPr>
          <w:rFonts w:cs="Arial"/>
          <w:szCs w:val="22"/>
          <w:lang w:eastAsia="en-NZ"/>
        </w:rPr>
        <w:t xml:space="preserve">as two separate </w:t>
      </w:r>
      <w:r w:rsidR="00C865CF">
        <w:rPr>
          <w:rFonts w:cs="Arial"/>
          <w:szCs w:val="22"/>
          <w:lang w:eastAsia="en-NZ"/>
        </w:rPr>
        <w:t>datasets</w:t>
      </w:r>
      <w:r w:rsidR="00DD717D">
        <w:rPr>
          <w:rFonts w:cs="Arial"/>
          <w:szCs w:val="22"/>
          <w:lang w:eastAsia="en-NZ"/>
        </w:rPr>
        <w:t xml:space="preserve"> (</w:t>
      </w:r>
      <w:r w:rsidR="00DA16F0">
        <w:rPr>
          <w:rFonts w:cs="Arial"/>
          <w:szCs w:val="22"/>
          <w:lang w:eastAsia="en-NZ"/>
        </w:rPr>
        <w:t>using the same practice as LAWA)</w:t>
      </w:r>
      <w:r w:rsidR="00722AAA">
        <w:rPr>
          <w:rFonts w:cs="Arial"/>
          <w:szCs w:val="22"/>
          <w:lang w:eastAsia="en-NZ"/>
        </w:rPr>
        <w:t xml:space="preserve">. </w:t>
      </w:r>
      <w:r>
        <w:rPr>
          <w:rFonts w:cs="Arial"/>
          <w:szCs w:val="22"/>
          <w:lang w:eastAsia="en-NZ"/>
        </w:rPr>
        <w:t xml:space="preserve">Data for </w:t>
      </w:r>
      <w:r>
        <w:t>p</w:t>
      </w:r>
      <w:r w:rsidRPr="00DB62D9">
        <w:t xml:space="preserve">hysical, </w:t>
      </w:r>
      <w:proofErr w:type="gramStart"/>
      <w:r w:rsidRPr="00DB62D9">
        <w:t>chemical</w:t>
      </w:r>
      <w:proofErr w:type="gramEnd"/>
      <w:r w:rsidRPr="00DB62D9">
        <w:t xml:space="preserve"> and microbiological variables </w:t>
      </w:r>
      <w:r>
        <w:t xml:space="preserve">were derived </w:t>
      </w:r>
      <w:r w:rsidRPr="00DB62D9">
        <w:t xml:space="preserve">from monthly or </w:t>
      </w:r>
      <w:r w:rsidRPr="004C78FE">
        <w:t>quarterly</w:t>
      </w:r>
      <w:r w:rsidRPr="007832A3">
        <w:t xml:space="preserve"> samples</w:t>
      </w:r>
      <w:r w:rsidRPr="00DB62D9">
        <w:t>; macroinvertebrate data came from annual samples.</w:t>
      </w:r>
    </w:p>
    <w:p w14:paraId="5FE83267" w14:textId="6A054371" w:rsidR="00ED306F" w:rsidRPr="003C1F13" w:rsidRDefault="00ED306F" w:rsidP="00ED306F">
      <w:pPr>
        <w:pStyle w:val="Caption"/>
        <w:spacing w:after="120" w:line="288" w:lineRule="atLeast"/>
        <w:rPr>
          <w:vanish/>
          <w:szCs w:val="22"/>
          <w:specVanish/>
        </w:rPr>
      </w:pPr>
      <w:bookmarkStart w:id="38" w:name="_Ref531425957"/>
      <w:bookmarkStart w:id="39" w:name="_Toc432494792"/>
      <w:bookmarkStart w:id="40" w:name="_Toc9246667"/>
      <w:bookmarkStart w:id="41" w:name="_Toc84596487"/>
      <w:bookmarkStart w:id="42" w:name="ToTtable21"/>
      <w:r w:rsidRPr="003C1F13">
        <w:rPr>
          <w:szCs w:val="22"/>
        </w:rPr>
        <w:t xml:space="preserve">Table </w:t>
      </w:r>
      <w:r w:rsidR="00B83C18">
        <w:rPr>
          <w:szCs w:val="22"/>
        </w:rPr>
        <w:fldChar w:fldCharType="begin"/>
      </w:r>
      <w:r w:rsidR="00B83C18">
        <w:rPr>
          <w:szCs w:val="22"/>
        </w:rPr>
        <w:instrText xml:space="preserve"> STYLEREF 1 \s </w:instrText>
      </w:r>
      <w:r w:rsidR="00B83C18">
        <w:rPr>
          <w:szCs w:val="22"/>
        </w:rPr>
        <w:fldChar w:fldCharType="separate"/>
      </w:r>
      <w:r w:rsidR="005A78FC">
        <w:rPr>
          <w:noProof/>
          <w:szCs w:val="22"/>
        </w:rPr>
        <w:t>2</w:t>
      </w:r>
      <w:r w:rsidR="00B83C18">
        <w:rPr>
          <w:szCs w:val="22"/>
        </w:rPr>
        <w:fldChar w:fldCharType="end"/>
      </w:r>
      <w:r w:rsidR="00B83C18">
        <w:rPr>
          <w:szCs w:val="22"/>
        </w:rPr>
        <w:t>-</w:t>
      </w:r>
      <w:r w:rsidR="00B83C18">
        <w:rPr>
          <w:szCs w:val="22"/>
        </w:rPr>
        <w:fldChar w:fldCharType="begin"/>
      </w:r>
      <w:r w:rsidR="00B83C18">
        <w:rPr>
          <w:szCs w:val="22"/>
        </w:rPr>
        <w:instrText xml:space="preserve"> SEQ Table \* ARABIC \s 1 </w:instrText>
      </w:r>
      <w:r w:rsidR="00B83C18">
        <w:rPr>
          <w:szCs w:val="22"/>
        </w:rPr>
        <w:fldChar w:fldCharType="separate"/>
      </w:r>
      <w:r w:rsidR="005A78FC">
        <w:rPr>
          <w:noProof/>
          <w:szCs w:val="22"/>
        </w:rPr>
        <w:t>1</w:t>
      </w:r>
      <w:r w:rsidR="00B83C18">
        <w:rPr>
          <w:szCs w:val="22"/>
        </w:rPr>
        <w:fldChar w:fldCharType="end"/>
      </w:r>
      <w:bookmarkEnd w:id="38"/>
      <w:r w:rsidRPr="003C1F13">
        <w:rPr>
          <w:szCs w:val="22"/>
        </w:rPr>
        <w:t>:</w:t>
      </w:r>
      <w:r w:rsidRPr="003C1F13">
        <w:rPr>
          <w:szCs w:val="22"/>
        </w:rPr>
        <w:tab/>
        <w:t>River water quality variables included in this study.</w:t>
      </w:r>
      <w:bookmarkEnd w:id="39"/>
      <w:bookmarkEnd w:id="40"/>
      <w:bookmarkEnd w:id="41"/>
    </w:p>
    <w:p w14:paraId="69E28769" w14:textId="77777777" w:rsidR="00ED306F" w:rsidRPr="003C1F13" w:rsidRDefault="00ED306F" w:rsidP="00ED306F">
      <w:pPr>
        <w:pStyle w:val="CaptionText"/>
        <w:keepNext/>
        <w:spacing w:after="120" w:line="288" w:lineRule="atLeast"/>
        <w:rPr>
          <w:szCs w:val="22"/>
        </w:rPr>
      </w:pPr>
      <w:r w:rsidRPr="003C1F13">
        <w:rPr>
          <w:szCs w:val="22"/>
        </w:rPr>
        <w:t xml:space="preserve"> </w:t>
      </w:r>
    </w:p>
    <w:tbl>
      <w:tblPr>
        <w:tblW w:w="7639" w:type="dxa"/>
        <w:jc w:val="center"/>
        <w:tblLayout w:type="fixed"/>
        <w:tblCellMar>
          <w:left w:w="28" w:type="dxa"/>
          <w:right w:w="28" w:type="dxa"/>
        </w:tblCellMar>
        <w:tblLook w:val="0000" w:firstRow="0" w:lastRow="0" w:firstColumn="0" w:lastColumn="0" w:noHBand="0" w:noVBand="0"/>
      </w:tblPr>
      <w:tblGrid>
        <w:gridCol w:w="1661"/>
        <w:gridCol w:w="3119"/>
        <w:gridCol w:w="1442"/>
        <w:gridCol w:w="1417"/>
      </w:tblGrid>
      <w:tr w:rsidR="00ED306F" w:rsidRPr="00DB62D9" w14:paraId="5CF56EF0" w14:textId="77777777" w:rsidTr="006D31BC">
        <w:trPr>
          <w:trHeight w:val="270"/>
          <w:jc w:val="center"/>
        </w:trPr>
        <w:tc>
          <w:tcPr>
            <w:tcW w:w="1661" w:type="dxa"/>
            <w:tcBorders>
              <w:top w:val="single" w:sz="4" w:space="0" w:color="000000"/>
              <w:bottom w:val="single" w:sz="4" w:space="0" w:color="000000"/>
            </w:tcBorders>
            <w:vAlign w:val="center"/>
          </w:tcPr>
          <w:bookmarkEnd w:id="42"/>
          <w:p w14:paraId="3271B9DC" w14:textId="77777777" w:rsidR="00ED306F" w:rsidRPr="009C4677" w:rsidRDefault="00ED306F" w:rsidP="00ED306F">
            <w:pPr>
              <w:pStyle w:val="NumericTableHeading"/>
              <w:spacing w:line="288" w:lineRule="atLeast"/>
              <w:rPr>
                <w:sz w:val="20"/>
                <w:szCs w:val="20"/>
                <w:lang w:val="en-GB"/>
              </w:rPr>
            </w:pPr>
            <w:r w:rsidRPr="009C4677">
              <w:rPr>
                <w:sz w:val="20"/>
                <w:szCs w:val="20"/>
                <w:lang w:val="en-GB"/>
              </w:rPr>
              <w:t>Variable type</w:t>
            </w:r>
          </w:p>
        </w:tc>
        <w:tc>
          <w:tcPr>
            <w:tcW w:w="3119" w:type="dxa"/>
            <w:tcBorders>
              <w:top w:val="single" w:sz="4" w:space="0" w:color="000000"/>
              <w:bottom w:val="single" w:sz="4" w:space="0" w:color="000000"/>
            </w:tcBorders>
            <w:vAlign w:val="center"/>
          </w:tcPr>
          <w:p w14:paraId="4FF40A48" w14:textId="77777777" w:rsidR="00ED306F" w:rsidRPr="009C4677" w:rsidRDefault="00ED306F" w:rsidP="00ED306F">
            <w:pPr>
              <w:pStyle w:val="NumericTableHeading"/>
              <w:spacing w:line="288" w:lineRule="atLeast"/>
              <w:rPr>
                <w:sz w:val="20"/>
                <w:szCs w:val="20"/>
                <w:lang w:val="en-GB"/>
              </w:rPr>
            </w:pPr>
            <w:r w:rsidRPr="009C4677">
              <w:rPr>
                <w:sz w:val="20"/>
                <w:szCs w:val="20"/>
                <w:lang w:val="en-GB"/>
              </w:rPr>
              <w:t>Variable</w:t>
            </w:r>
          </w:p>
        </w:tc>
        <w:tc>
          <w:tcPr>
            <w:tcW w:w="1442" w:type="dxa"/>
            <w:tcBorders>
              <w:top w:val="single" w:sz="4" w:space="0" w:color="000000"/>
              <w:bottom w:val="single" w:sz="4" w:space="0" w:color="000000"/>
            </w:tcBorders>
            <w:vAlign w:val="center"/>
          </w:tcPr>
          <w:p w14:paraId="603B526F" w14:textId="77777777" w:rsidR="00ED306F" w:rsidRPr="009C4677" w:rsidRDefault="00ED306F" w:rsidP="00ED306F">
            <w:pPr>
              <w:pStyle w:val="NumericTableHeading"/>
              <w:spacing w:line="288" w:lineRule="atLeast"/>
              <w:rPr>
                <w:sz w:val="20"/>
                <w:szCs w:val="20"/>
                <w:lang w:val="en-GB"/>
              </w:rPr>
            </w:pPr>
            <w:r w:rsidRPr="009C4677">
              <w:rPr>
                <w:sz w:val="20"/>
                <w:szCs w:val="20"/>
                <w:lang w:val="en-GB"/>
              </w:rPr>
              <w:t>Abbreviation</w:t>
            </w:r>
          </w:p>
        </w:tc>
        <w:tc>
          <w:tcPr>
            <w:tcW w:w="1417" w:type="dxa"/>
            <w:tcBorders>
              <w:top w:val="single" w:sz="4" w:space="0" w:color="000000"/>
              <w:bottom w:val="single" w:sz="4" w:space="0" w:color="000000"/>
            </w:tcBorders>
            <w:vAlign w:val="center"/>
          </w:tcPr>
          <w:p w14:paraId="5ED643D7" w14:textId="77777777" w:rsidR="00ED306F" w:rsidRPr="009C4677" w:rsidRDefault="00ED306F" w:rsidP="00ED306F">
            <w:pPr>
              <w:pStyle w:val="NumericTableHeading"/>
              <w:spacing w:line="288" w:lineRule="atLeast"/>
              <w:rPr>
                <w:sz w:val="20"/>
                <w:szCs w:val="20"/>
                <w:lang w:val="en-GB"/>
              </w:rPr>
            </w:pPr>
            <w:r w:rsidRPr="009C4677">
              <w:rPr>
                <w:sz w:val="20"/>
                <w:szCs w:val="20"/>
                <w:lang w:val="en-GB"/>
              </w:rPr>
              <w:t>Units</w:t>
            </w:r>
          </w:p>
        </w:tc>
      </w:tr>
      <w:tr w:rsidR="00ED306F" w:rsidRPr="00DB62D9" w14:paraId="0C10BD90" w14:textId="77777777" w:rsidTr="006D31BC">
        <w:trPr>
          <w:trHeight w:val="270"/>
          <w:jc w:val="center"/>
        </w:trPr>
        <w:tc>
          <w:tcPr>
            <w:tcW w:w="1661" w:type="dxa"/>
            <w:vMerge w:val="restart"/>
            <w:tcBorders>
              <w:top w:val="single" w:sz="4" w:space="0" w:color="000000"/>
            </w:tcBorders>
            <w:vAlign w:val="center"/>
          </w:tcPr>
          <w:p w14:paraId="4EADD33D" w14:textId="77777777" w:rsidR="00ED306F" w:rsidRPr="00DB62D9" w:rsidRDefault="00ED306F" w:rsidP="00ED306F">
            <w:pPr>
              <w:pStyle w:val="TableBodyText"/>
              <w:spacing w:line="288" w:lineRule="atLeast"/>
              <w:rPr>
                <w:lang w:val="en-GB"/>
              </w:rPr>
            </w:pPr>
            <w:r w:rsidRPr="00DB62D9">
              <w:rPr>
                <w:lang w:val="en-GB"/>
              </w:rPr>
              <w:t>Physical</w:t>
            </w:r>
          </w:p>
        </w:tc>
        <w:tc>
          <w:tcPr>
            <w:tcW w:w="3119" w:type="dxa"/>
            <w:tcBorders>
              <w:top w:val="single" w:sz="4" w:space="0" w:color="000000"/>
              <w:bottom w:val="single" w:sz="4" w:space="0" w:color="auto"/>
            </w:tcBorders>
            <w:vAlign w:val="center"/>
          </w:tcPr>
          <w:p w14:paraId="7D8DB422" w14:textId="77777777" w:rsidR="00ED306F" w:rsidRPr="00DB62D9" w:rsidRDefault="00ED306F" w:rsidP="00ED306F">
            <w:pPr>
              <w:pStyle w:val="TableBodyText"/>
              <w:spacing w:line="288" w:lineRule="atLeast"/>
              <w:rPr>
                <w:lang w:val="en-GB"/>
              </w:rPr>
            </w:pPr>
            <w:r>
              <w:rPr>
                <w:lang w:val="en-GB"/>
              </w:rPr>
              <w:t>Visual c</w:t>
            </w:r>
            <w:r w:rsidRPr="00DB62D9">
              <w:rPr>
                <w:lang w:val="en-GB"/>
              </w:rPr>
              <w:t>larity</w:t>
            </w:r>
          </w:p>
        </w:tc>
        <w:tc>
          <w:tcPr>
            <w:tcW w:w="1442" w:type="dxa"/>
            <w:tcBorders>
              <w:top w:val="single" w:sz="4" w:space="0" w:color="000000"/>
              <w:bottom w:val="single" w:sz="4" w:space="0" w:color="auto"/>
            </w:tcBorders>
            <w:vAlign w:val="center"/>
          </w:tcPr>
          <w:p w14:paraId="4044688C" w14:textId="77777777" w:rsidR="00ED306F" w:rsidRPr="00DB62D9" w:rsidRDefault="00ED306F" w:rsidP="00232074">
            <w:pPr>
              <w:pStyle w:val="TableBodyText"/>
              <w:spacing w:line="288" w:lineRule="atLeast"/>
              <w:jc w:val="center"/>
              <w:rPr>
                <w:lang w:val="en-GB"/>
              </w:rPr>
            </w:pPr>
            <w:r w:rsidRPr="00DB62D9">
              <w:rPr>
                <w:lang w:val="en-GB"/>
              </w:rPr>
              <w:t>CLAR</w:t>
            </w:r>
          </w:p>
        </w:tc>
        <w:tc>
          <w:tcPr>
            <w:tcW w:w="1417" w:type="dxa"/>
            <w:tcBorders>
              <w:top w:val="single" w:sz="4" w:space="0" w:color="000000"/>
              <w:bottom w:val="single" w:sz="4" w:space="0" w:color="auto"/>
            </w:tcBorders>
            <w:vAlign w:val="center"/>
          </w:tcPr>
          <w:p w14:paraId="1B6BA7CA" w14:textId="77777777" w:rsidR="00ED306F" w:rsidRPr="00DB62D9" w:rsidRDefault="00ED306F" w:rsidP="00232074">
            <w:pPr>
              <w:pStyle w:val="TableBodyText"/>
              <w:spacing w:line="288" w:lineRule="atLeast"/>
              <w:jc w:val="center"/>
              <w:rPr>
                <w:lang w:val="en-GB"/>
              </w:rPr>
            </w:pPr>
            <w:r>
              <w:rPr>
                <w:lang w:val="en-GB"/>
              </w:rPr>
              <w:t>m</w:t>
            </w:r>
          </w:p>
        </w:tc>
      </w:tr>
      <w:tr w:rsidR="00ED306F" w:rsidRPr="00DB62D9" w14:paraId="7DA4DC95" w14:textId="77777777" w:rsidTr="006D31BC">
        <w:trPr>
          <w:trHeight w:val="270"/>
          <w:jc w:val="center"/>
        </w:trPr>
        <w:tc>
          <w:tcPr>
            <w:tcW w:w="1661" w:type="dxa"/>
            <w:vMerge/>
            <w:tcBorders>
              <w:bottom w:val="single" w:sz="4" w:space="0" w:color="auto"/>
            </w:tcBorders>
            <w:vAlign w:val="center"/>
          </w:tcPr>
          <w:p w14:paraId="7944F43B" w14:textId="77777777" w:rsidR="00ED306F" w:rsidRPr="00DB62D9" w:rsidRDefault="00ED306F" w:rsidP="00ED306F">
            <w:pPr>
              <w:pStyle w:val="TableBodyText"/>
              <w:spacing w:line="288" w:lineRule="atLeast"/>
              <w:rPr>
                <w:lang w:val="en-GB"/>
              </w:rPr>
            </w:pPr>
          </w:p>
        </w:tc>
        <w:tc>
          <w:tcPr>
            <w:tcW w:w="3119" w:type="dxa"/>
            <w:tcBorders>
              <w:top w:val="single" w:sz="4" w:space="0" w:color="000000"/>
              <w:bottom w:val="single" w:sz="4" w:space="0" w:color="auto"/>
            </w:tcBorders>
            <w:vAlign w:val="center"/>
          </w:tcPr>
          <w:p w14:paraId="655A811B" w14:textId="77777777" w:rsidR="00ED306F" w:rsidRDefault="00ED306F" w:rsidP="00ED306F">
            <w:pPr>
              <w:pStyle w:val="TableBodyText"/>
              <w:spacing w:line="288" w:lineRule="atLeast"/>
              <w:rPr>
                <w:lang w:val="en-GB"/>
              </w:rPr>
            </w:pPr>
            <w:r>
              <w:rPr>
                <w:lang w:val="en-GB"/>
              </w:rPr>
              <w:t>Turbidity</w:t>
            </w:r>
          </w:p>
        </w:tc>
        <w:tc>
          <w:tcPr>
            <w:tcW w:w="1442" w:type="dxa"/>
            <w:tcBorders>
              <w:top w:val="single" w:sz="4" w:space="0" w:color="000000"/>
              <w:bottom w:val="single" w:sz="4" w:space="0" w:color="auto"/>
            </w:tcBorders>
            <w:vAlign w:val="center"/>
          </w:tcPr>
          <w:p w14:paraId="5C17C472" w14:textId="77777777" w:rsidR="00ED306F" w:rsidRPr="00DB62D9" w:rsidRDefault="00ED306F" w:rsidP="00232074">
            <w:pPr>
              <w:pStyle w:val="TableBodyText"/>
              <w:spacing w:line="288" w:lineRule="atLeast"/>
              <w:jc w:val="center"/>
              <w:rPr>
                <w:lang w:val="en-GB"/>
              </w:rPr>
            </w:pPr>
            <w:r>
              <w:rPr>
                <w:lang w:val="en-GB"/>
              </w:rPr>
              <w:t>TURB</w:t>
            </w:r>
          </w:p>
        </w:tc>
        <w:tc>
          <w:tcPr>
            <w:tcW w:w="1417" w:type="dxa"/>
            <w:tcBorders>
              <w:top w:val="single" w:sz="4" w:space="0" w:color="000000"/>
              <w:bottom w:val="single" w:sz="4" w:space="0" w:color="auto"/>
            </w:tcBorders>
            <w:vAlign w:val="center"/>
          </w:tcPr>
          <w:p w14:paraId="16D828E0" w14:textId="77777777" w:rsidR="00ED306F" w:rsidRPr="00DB62D9" w:rsidRDefault="00ED306F" w:rsidP="00232074">
            <w:pPr>
              <w:pStyle w:val="TableBodyText"/>
              <w:spacing w:line="288" w:lineRule="atLeast"/>
              <w:jc w:val="center"/>
              <w:rPr>
                <w:lang w:val="en-GB"/>
              </w:rPr>
            </w:pPr>
            <w:r>
              <w:rPr>
                <w:lang w:val="en-GB"/>
              </w:rPr>
              <w:t>NTU</w:t>
            </w:r>
          </w:p>
        </w:tc>
      </w:tr>
      <w:tr w:rsidR="00232074" w:rsidRPr="00DB62D9" w14:paraId="2F6C952E" w14:textId="77777777" w:rsidTr="006D31BC">
        <w:trPr>
          <w:trHeight w:val="270"/>
          <w:jc w:val="center"/>
        </w:trPr>
        <w:tc>
          <w:tcPr>
            <w:tcW w:w="1661" w:type="dxa"/>
            <w:vMerge w:val="restart"/>
            <w:tcBorders>
              <w:top w:val="single" w:sz="4" w:space="0" w:color="auto"/>
            </w:tcBorders>
            <w:vAlign w:val="center"/>
          </w:tcPr>
          <w:p w14:paraId="38AF3DB6" w14:textId="77777777" w:rsidR="00232074" w:rsidRPr="00DB62D9" w:rsidRDefault="00232074" w:rsidP="00232074">
            <w:pPr>
              <w:pStyle w:val="TableBodyText"/>
              <w:spacing w:line="288" w:lineRule="atLeast"/>
              <w:rPr>
                <w:lang w:val="en-GB"/>
              </w:rPr>
            </w:pPr>
            <w:r w:rsidRPr="00DB62D9">
              <w:rPr>
                <w:lang w:val="en-GB"/>
              </w:rPr>
              <w:t>Chemical</w:t>
            </w:r>
          </w:p>
        </w:tc>
        <w:tc>
          <w:tcPr>
            <w:tcW w:w="3119" w:type="dxa"/>
            <w:tcBorders>
              <w:top w:val="single" w:sz="4" w:space="0" w:color="auto"/>
            </w:tcBorders>
            <w:vAlign w:val="center"/>
          </w:tcPr>
          <w:p w14:paraId="35DF3314" w14:textId="77777777" w:rsidR="00232074" w:rsidRPr="00DB62D9" w:rsidRDefault="00232074" w:rsidP="00232074">
            <w:pPr>
              <w:pStyle w:val="TableBodyText"/>
              <w:spacing w:line="288" w:lineRule="atLeast"/>
              <w:rPr>
                <w:lang w:val="en-GB"/>
              </w:rPr>
            </w:pPr>
            <w:r w:rsidRPr="00DB62D9">
              <w:rPr>
                <w:lang w:val="en-GB"/>
              </w:rPr>
              <w:t>Ammoniacal nitrogen</w:t>
            </w:r>
          </w:p>
        </w:tc>
        <w:tc>
          <w:tcPr>
            <w:tcW w:w="1442" w:type="dxa"/>
            <w:tcBorders>
              <w:top w:val="single" w:sz="4" w:space="0" w:color="auto"/>
            </w:tcBorders>
            <w:vAlign w:val="center"/>
          </w:tcPr>
          <w:p w14:paraId="4EB75670" w14:textId="77777777" w:rsidR="00232074" w:rsidRPr="00DB62D9" w:rsidRDefault="00232074" w:rsidP="00232074">
            <w:pPr>
              <w:pStyle w:val="TableBodyText"/>
              <w:spacing w:line="288" w:lineRule="atLeast"/>
              <w:jc w:val="center"/>
              <w:rPr>
                <w:lang w:val="en-GB"/>
              </w:rPr>
            </w:pPr>
            <w:r w:rsidRPr="00DB62D9">
              <w:rPr>
                <w:lang w:val="en-GB"/>
              </w:rPr>
              <w:t>NH4N</w:t>
            </w:r>
          </w:p>
        </w:tc>
        <w:tc>
          <w:tcPr>
            <w:tcW w:w="1417" w:type="dxa"/>
            <w:tcBorders>
              <w:top w:val="single" w:sz="4" w:space="0" w:color="auto"/>
            </w:tcBorders>
          </w:tcPr>
          <w:p w14:paraId="6A7BEE29" w14:textId="3FEDDA5A" w:rsidR="00232074" w:rsidRPr="00DB62D9" w:rsidRDefault="00232074" w:rsidP="00232074">
            <w:pPr>
              <w:pStyle w:val="TableBodyText"/>
              <w:spacing w:line="288" w:lineRule="atLeast"/>
              <w:jc w:val="center"/>
              <w:rPr>
                <w:lang w:val="en-GB"/>
              </w:rPr>
            </w:pPr>
            <w:r w:rsidRPr="00D743FA">
              <w:rPr>
                <w:lang w:eastAsia="en-NZ"/>
              </w:rPr>
              <w:t>mg l</w:t>
            </w:r>
            <w:r w:rsidRPr="00D743FA">
              <w:rPr>
                <w:vertAlign w:val="superscript"/>
                <w:lang w:eastAsia="en-NZ"/>
              </w:rPr>
              <w:t>-1</w:t>
            </w:r>
          </w:p>
        </w:tc>
      </w:tr>
      <w:tr w:rsidR="00232074" w:rsidRPr="00DB62D9" w14:paraId="4FCCF531" w14:textId="77777777" w:rsidTr="006D31BC">
        <w:trPr>
          <w:trHeight w:val="270"/>
          <w:jc w:val="center"/>
        </w:trPr>
        <w:tc>
          <w:tcPr>
            <w:tcW w:w="1661" w:type="dxa"/>
            <w:vMerge/>
            <w:vAlign w:val="center"/>
          </w:tcPr>
          <w:p w14:paraId="73A3C9F8" w14:textId="77777777" w:rsidR="00232074" w:rsidRPr="00DB62D9" w:rsidRDefault="00232074" w:rsidP="00232074">
            <w:pPr>
              <w:pStyle w:val="TableBodyText"/>
              <w:spacing w:line="288" w:lineRule="atLeast"/>
              <w:rPr>
                <w:rFonts w:cs="Arial"/>
                <w:lang w:val="en-GB"/>
              </w:rPr>
            </w:pPr>
          </w:p>
        </w:tc>
        <w:tc>
          <w:tcPr>
            <w:tcW w:w="3119" w:type="dxa"/>
            <w:vAlign w:val="center"/>
          </w:tcPr>
          <w:p w14:paraId="6D881B23" w14:textId="5E60BDF1" w:rsidR="00232074" w:rsidRPr="00DB62D9" w:rsidRDefault="00232074" w:rsidP="00232074">
            <w:pPr>
              <w:pStyle w:val="TableBodyText"/>
              <w:spacing w:line="288" w:lineRule="atLeast"/>
              <w:rPr>
                <w:lang w:val="en-GB"/>
              </w:rPr>
            </w:pPr>
            <w:r w:rsidRPr="00DB62D9">
              <w:rPr>
                <w:lang w:val="en-GB"/>
              </w:rPr>
              <w:t>Nitrate</w:t>
            </w:r>
            <w:r>
              <w:rPr>
                <w:lang w:val="en-GB"/>
              </w:rPr>
              <w:t xml:space="preserve"> + nitrite</w:t>
            </w:r>
            <w:r w:rsidRPr="00DB62D9">
              <w:rPr>
                <w:lang w:val="en-GB"/>
              </w:rPr>
              <w:t xml:space="preserve"> nitrogen</w:t>
            </w:r>
          </w:p>
        </w:tc>
        <w:tc>
          <w:tcPr>
            <w:tcW w:w="1442" w:type="dxa"/>
            <w:vAlign w:val="center"/>
          </w:tcPr>
          <w:p w14:paraId="19860B39" w14:textId="6E40970E" w:rsidR="00232074" w:rsidRPr="00DB62D9" w:rsidRDefault="00232074" w:rsidP="00232074">
            <w:pPr>
              <w:pStyle w:val="TableBodyText"/>
              <w:spacing w:line="288" w:lineRule="atLeast"/>
              <w:jc w:val="center"/>
              <w:rPr>
                <w:lang w:val="en-GB"/>
              </w:rPr>
            </w:pPr>
            <w:r w:rsidRPr="00DB62D9">
              <w:rPr>
                <w:lang w:val="en-GB"/>
              </w:rPr>
              <w:t>N</w:t>
            </w:r>
            <w:r>
              <w:rPr>
                <w:lang w:val="en-GB"/>
              </w:rPr>
              <w:t>N</w:t>
            </w:r>
            <w:r w:rsidRPr="00DB62D9">
              <w:rPr>
                <w:lang w:val="en-GB"/>
              </w:rPr>
              <w:t>N</w:t>
            </w:r>
          </w:p>
        </w:tc>
        <w:tc>
          <w:tcPr>
            <w:tcW w:w="1417" w:type="dxa"/>
          </w:tcPr>
          <w:p w14:paraId="466946C6" w14:textId="4E458026" w:rsidR="00232074" w:rsidRPr="00DB62D9" w:rsidRDefault="00232074" w:rsidP="00232074">
            <w:pPr>
              <w:pStyle w:val="TableBodyText"/>
              <w:spacing w:line="288" w:lineRule="atLeast"/>
              <w:jc w:val="center"/>
              <w:rPr>
                <w:lang w:val="en-GB"/>
              </w:rPr>
            </w:pPr>
            <w:r w:rsidRPr="00D743FA">
              <w:rPr>
                <w:lang w:eastAsia="en-NZ"/>
              </w:rPr>
              <w:t>mg l</w:t>
            </w:r>
            <w:r w:rsidRPr="00D743FA">
              <w:rPr>
                <w:vertAlign w:val="superscript"/>
                <w:lang w:eastAsia="en-NZ"/>
              </w:rPr>
              <w:t>-1</w:t>
            </w:r>
          </w:p>
        </w:tc>
      </w:tr>
      <w:tr w:rsidR="00232074" w:rsidRPr="00DB62D9" w14:paraId="559B459B" w14:textId="77777777" w:rsidTr="006D31BC">
        <w:trPr>
          <w:trHeight w:val="270"/>
          <w:jc w:val="center"/>
        </w:trPr>
        <w:tc>
          <w:tcPr>
            <w:tcW w:w="1661" w:type="dxa"/>
            <w:vMerge/>
            <w:vAlign w:val="center"/>
          </w:tcPr>
          <w:p w14:paraId="04E73BC9" w14:textId="77777777" w:rsidR="00232074" w:rsidRPr="00DB62D9" w:rsidRDefault="00232074" w:rsidP="00232074">
            <w:pPr>
              <w:pStyle w:val="TableBodyText"/>
              <w:spacing w:line="288" w:lineRule="atLeast"/>
              <w:rPr>
                <w:rFonts w:cs="Arial"/>
                <w:lang w:val="en-GB"/>
              </w:rPr>
            </w:pPr>
          </w:p>
        </w:tc>
        <w:tc>
          <w:tcPr>
            <w:tcW w:w="3119" w:type="dxa"/>
            <w:vAlign w:val="center"/>
          </w:tcPr>
          <w:p w14:paraId="35ED3F79" w14:textId="77777777" w:rsidR="00232074" w:rsidRPr="00DB62D9" w:rsidRDefault="00232074" w:rsidP="00232074">
            <w:pPr>
              <w:pStyle w:val="TableBodyText"/>
              <w:spacing w:line="288" w:lineRule="atLeast"/>
              <w:rPr>
                <w:lang w:val="en-GB"/>
              </w:rPr>
            </w:pPr>
            <w:r w:rsidRPr="00DB62D9">
              <w:rPr>
                <w:lang w:val="en-GB"/>
              </w:rPr>
              <w:t>Total nitrogen (unfiltered)</w:t>
            </w:r>
          </w:p>
        </w:tc>
        <w:tc>
          <w:tcPr>
            <w:tcW w:w="1442" w:type="dxa"/>
            <w:vAlign w:val="center"/>
          </w:tcPr>
          <w:p w14:paraId="69A8DA4C" w14:textId="77777777" w:rsidR="00232074" w:rsidRPr="00DB62D9" w:rsidRDefault="00232074" w:rsidP="00232074">
            <w:pPr>
              <w:pStyle w:val="TableBodyText"/>
              <w:spacing w:line="288" w:lineRule="atLeast"/>
              <w:jc w:val="center"/>
              <w:rPr>
                <w:lang w:val="en-GB"/>
              </w:rPr>
            </w:pPr>
            <w:r w:rsidRPr="00DB62D9">
              <w:rPr>
                <w:lang w:val="en-GB"/>
              </w:rPr>
              <w:t>TN</w:t>
            </w:r>
          </w:p>
        </w:tc>
        <w:tc>
          <w:tcPr>
            <w:tcW w:w="1417" w:type="dxa"/>
          </w:tcPr>
          <w:p w14:paraId="0DCB918B" w14:textId="7517104D" w:rsidR="00232074" w:rsidRPr="00DB62D9" w:rsidRDefault="00232074" w:rsidP="00232074">
            <w:pPr>
              <w:pStyle w:val="TableBodyText"/>
              <w:spacing w:line="288" w:lineRule="atLeast"/>
              <w:jc w:val="center"/>
              <w:rPr>
                <w:lang w:val="en-GB"/>
              </w:rPr>
            </w:pPr>
            <w:r w:rsidRPr="00D743FA">
              <w:rPr>
                <w:lang w:eastAsia="en-NZ"/>
              </w:rPr>
              <w:t>mg l</w:t>
            </w:r>
            <w:r w:rsidRPr="00D743FA">
              <w:rPr>
                <w:vertAlign w:val="superscript"/>
                <w:lang w:eastAsia="en-NZ"/>
              </w:rPr>
              <w:t>-1</w:t>
            </w:r>
          </w:p>
        </w:tc>
      </w:tr>
      <w:tr w:rsidR="00232074" w:rsidRPr="00DB62D9" w14:paraId="1BDEE0D5" w14:textId="77777777" w:rsidTr="006D31BC">
        <w:trPr>
          <w:trHeight w:val="270"/>
          <w:jc w:val="center"/>
        </w:trPr>
        <w:tc>
          <w:tcPr>
            <w:tcW w:w="1661" w:type="dxa"/>
            <w:vMerge/>
            <w:vAlign w:val="center"/>
          </w:tcPr>
          <w:p w14:paraId="40CA296B" w14:textId="77777777" w:rsidR="00232074" w:rsidRPr="00DB62D9" w:rsidRDefault="00232074" w:rsidP="00232074">
            <w:pPr>
              <w:pStyle w:val="TableBodyText"/>
              <w:spacing w:line="288" w:lineRule="atLeast"/>
              <w:rPr>
                <w:rFonts w:cs="Arial"/>
                <w:lang w:val="en-GB"/>
              </w:rPr>
            </w:pPr>
          </w:p>
        </w:tc>
        <w:tc>
          <w:tcPr>
            <w:tcW w:w="3119" w:type="dxa"/>
            <w:vAlign w:val="center"/>
          </w:tcPr>
          <w:p w14:paraId="26A3CD1B" w14:textId="77777777" w:rsidR="00232074" w:rsidRPr="00DB62D9" w:rsidRDefault="00232074" w:rsidP="00232074">
            <w:pPr>
              <w:pStyle w:val="TableBodyText"/>
              <w:spacing w:line="288" w:lineRule="atLeast"/>
              <w:rPr>
                <w:lang w:val="en-GB"/>
              </w:rPr>
            </w:pPr>
            <w:r w:rsidRPr="00DB62D9">
              <w:rPr>
                <w:lang w:val="en-GB"/>
              </w:rPr>
              <w:t>Dissolved reactive phosphorus</w:t>
            </w:r>
          </w:p>
        </w:tc>
        <w:tc>
          <w:tcPr>
            <w:tcW w:w="1442" w:type="dxa"/>
            <w:vAlign w:val="center"/>
          </w:tcPr>
          <w:p w14:paraId="7500597A" w14:textId="77777777" w:rsidR="00232074" w:rsidRPr="00DB62D9" w:rsidRDefault="00232074" w:rsidP="00232074">
            <w:pPr>
              <w:pStyle w:val="TableBodyText"/>
              <w:spacing w:line="288" w:lineRule="atLeast"/>
              <w:jc w:val="center"/>
              <w:rPr>
                <w:lang w:val="en-GB"/>
              </w:rPr>
            </w:pPr>
            <w:r w:rsidRPr="00DB62D9">
              <w:rPr>
                <w:lang w:val="en-GB"/>
              </w:rPr>
              <w:t>DRP</w:t>
            </w:r>
          </w:p>
        </w:tc>
        <w:tc>
          <w:tcPr>
            <w:tcW w:w="1417" w:type="dxa"/>
          </w:tcPr>
          <w:p w14:paraId="297580E7" w14:textId="7BC194F9" w:rsidR="00232074" w:rsidRPr="00DB62D9" w:rsidRDefault="00232074" w:rsidP="00232074">
            <w:pPr>
              <w:pStyle w:val="TableBodyText"/>
              <w:spacing w:line="288" w:lineRule="atLeast"/>
              <w:jc w:val="center"/>
              <w:rPr>
                <w:lang w:val="en-GB"/>
              </w:rPr>
            </w:pPr>
            <w:r w:rsidRPr="00D743FA">
              <w:rPr>
                <w:lang w:eastAsia="en-NZ"/>
              </w:rPr>
              <w:t>mg l</w:t>
            </w:r>
            <w:r w:rsidRPr="00D743FA">
              <w:rPr>
                <w:vertAlign w:val="superscript"/>
                <w:lang w:eastAsia="en-NZ"/>
              </w:rPr>
              <w:t>-1</w:t>
            </w:r>
          </w:p>
        </w:tc>
      </w:tr>
      <w:tr w:rsidR="00232074" w:rsidRPr="00DB62D9" w14:paraId="0659D250" w14:textId="77777777" w:rsidTr="006D31BC">
        <w:trPr>
          <w:trHeight w:val="270"/>
          <w:jc w:val="center"/>
        </w:trPr>
        <w:tc>
          <w:tcPr>
            <w:tcW w:w="1661" w:type="dxa"/>
            <w:vMerge/>
            <w:tcBorders>
              <w:bottom w:val="single" w:sz="4" w:space="0" w:color="auto"/>
            </w:tcBorders>
            <w:vAlign w:val="center"/>
          </w:tcPr>
          <w:p w14:paraId="506406B9" w14:textId="77777777" w:rsidR="00232074" w:rsidRPr="00DB62D9" w:rsidRDefault="00232074" w:rsidP="00232074">
            <w:pPr>
              <w:pStyle w:val="TableBodyText"/>
              <w:spacing w:line="288" w:lineRule="atLeast"/>
              <w:rPr>
                <w:rFonts w:cs="Arial"/>
                <w:lang w:val="en-GB"/>
              </w:rPr>
            </w:pPr>
          </w:p>
        </w:tc>
        <w:tc>
          <w:tcPr>
            <w:tcW w:w="3119" w:type="dxa"/>
            <w:tcBorders>
              <w:bottom w:val="single" w:sz="4" w:space="0" w:color="auto"/>
            </w:tcBorders>
            <w:vAlign w:val="center"/>
          </w:tcPr>
          <w:p w14:paraId="2862BBA7" w14:textId="77777777" w:rsidR="00232074" w:rsidRPr="00DB62D9" w:rsidRDefault="00232074" w:rsidP="00232074">
            <w:pPr>
              <w:pStyle w:val="TableBodyText"/>
              <w:spacing w:line="288" w:lineRule="atLeast"/>
              <w:rPr>
                <w:lang w:val="en-GB"/>
              </w:rPr>
            </w:pPr>
            <w:r w:rsidRPr="00DB62D9">
              <w:rPr>
                <w:lang w:val="en-GB"/>
              </w:rPr>
              <w:t>Total phosphorus (unfiltered)</w:t>
            </w:r>
          </w:p>
        </w:tc>
        <w:tc>
          <w:tcPr>
            <w:tcW w:w="1442" w:type="dxa"/>
            <w:tcBorders>
              <w:bottom w:val="single" w:sz="4" w:space="0" w:color="auto"/>
            </w:tcBorders>
            <w:vAlign w:val="center"/>
          </w:tcPr>
          <w:p w14:paraId="6EC5C457" w14:textId="77777777" w:rsidR="00232074" w:rsidRPr="00DB62D9" w:rsidRDefault="00232074" w:rsidP="00232074">
            <w:pPr>
              <w:pStyle w:val="TableBodyText"/>
              <w:spacing w:line="288" w:lineRule="atLeast"/>
              <w:jc w:val="center"/>
              <w:rPr>
                <w:lang w:val="en-GB"/>
              </w:rPr>
            </w:pPr>
            <w:r w:rsidRPr="00DB62D9">
              <w:rPr>
                <w:lang w:val="en-GB"/>
              </w:rPr>
              <w:t>TP</w:t>
            </w:r>
          </w:p>
        </w:tc>
        <w:tc>
          <w:tcPr>
            <w:tcW w:w="1417" w:type="dxa"/>
            <w:tcBorders>
              <w:bottom w:val="single" w:sz="4" w:space="0" w:color="auto"/>
            </w:tcBorders>
          </w:tcPr>
          <w:p w14:paraId="340A332B" w14:textId="74B6D2C3" w:rsidR="00232074" w:rsidRPr="00DB62D9" w:rsidRDefault="00232074" w:rsidP="00232074">
            <w:pPr>
              <w:pStyle w:val="TableBodyText"/>
              <w:spacing w:line="288" w:lineRule="atLeast"/>
              <w:jc w:val="center"/>
              <w:rPr>
                <w:lang w:val="en-GB"/>
              </w:rPr>
            </w:pPr>
            <w:r w:rsidRPr="00D743FA">
              <w:rPr>
                <w:lang w:eastAsia="en-NZ"/>
              </w:rPr>
              <w:t>mg l</w:t>
            </w:r>
            <w:r w:rsidRPr="00D743FA">
              <w:rPr>
                <w:vertAlign w:val="superscript"/>
                <w:lang w:eastAsia="en-NZ"/>
              </w:rPr>
              <w:t>-1</w:t>
            </w:r>
          </w:p>
        </w:tc>
      </w:tr>
      <w:tr w:rsidR="00ED306F" w:rsidRPr="00DB62D9" w14:paraId="2679EE70" w14:textId="77777777" w:rsidTr="006D31BC">
        <w:trPr>
          <w:trHeight w:val="270"/>
          <w:jc w:val="center"/>
        </w:trPr>
        <w:tc>
          <w:tcPr>
            <w:tcW w:w="1661" w:type="dxa"/>
            <w:tcBorders>
              <w:top w:val="single" w:sz="4" w:space="0" w:color="auto"/>
              <w:bottom w:val="single" w:sz="4" w:space="0" w:color="auto"/>
            </w:tcBorders>
            <w:vAlign w:val="center"/>
          </w:tcPr>
          <w:p w14:paraId="3EE60ACC" w14:textId="77777777" w:rsidR="00ED306F" w:rsidRPr="00DB62D9" w:rsidRDefault="00ED306F" w:rsidP="00ED306F">
            <w:pPr>
              <w:pStyle w:val="TableBodyText"/>
              <w:spacing w:line="288" w:lineRule="atLeast"/>
              <w:rPr>
                <w:lang w:val="en-GB"/>
              </w:rPr>
            </w:pPr>
            <w:r w:rsidRPr="00DB62D9">
              <w:rPr>
                <w:lang w:val="en-GB"/>
              </w:rPr>
              <w:t>Microbiological</w:t>
            </w:r>
          </w:p>
        </w:tc>
        <w:tc>
          <w:tcPr>
            <w:tcW w:w="3119" w:type="dxa"/>
            <w:tcBorders>
              <w:top w:val="single" w:sz="4" w:space="0" w:color="auto"/>
              <w:bottom w:val="single" w:sz="4" w:space="0" w:color="auto"/>
            </w:tcBorders>
            <w:vAlign w:val="center"/>
          </w:tcPr>
          <w:p w14:paraId="1A3915BE" w14:textId="77777777" w:rsidR="00ED306F" w:rsidRPr="00DB62D9" w:rsidRDefault="00ED306F" w:rsidP="00ED306F">
            <w:pPr>
              <w:pStyle w:val="TableBodyText"/>
              <w:spacing w:line="288" w:lineRule="atLeast"/>
              <w:rPr>
                <w:i/>
                <w:lang w:val="en-GB"/>
              </w:rPr>
            </w:pPr>
            <w:r w:rsidRPr="00DB62D9">
              <w:rPr>
                <w:i/>
                <w:lang w:val="en-GB"/>
              </w:rPr>
              <w:t>Escherichia coli</w:t>
            </w:r>
          </w:p>
        </w:tc>
        <w:tc>
          <w:tcPr>
            <w:tcW w:w="1442" w:type="dxa"/>
            <w:tcBorders>
              <w:top w:val="single" w:sz="4" w:space="0" w:color="auto"/>
              <w:bottom w:val="single" w:sz="4" w:space="0" w:color="auto"/>
            </w:tcBorders>
            <w:vAlign w:val="center"/>
          </w:tcPr>
          <w:p w14:paraId="1B03E780" w14:textId="77777777" w:rsidR="00ED306F" w:rsidRPr="00DB62D9" w:rsidRDefault="00ED306F" w:rsidP="00232074">
            <w:pPr>
              <w:pStyle w:val="TableBodyText"/>
              <w:spacing w:line="288" w:lineRule="atLeast"/>
              <w:jc w:val="center"/>
              <w:rPr>
                <w:lang w:val="en-GB"/>
              </w:rPr>
            </w:pPr>
            <w:r w:rsidRPr="00DB62D9">
              <w:rPr>
                <w:lang w:val="en-GB"/>
              </w:rPr>
              <w:t>ECOLI</w:t>
            </w:r>
          </w:p>
        </w:tc>
        <w:tc>
          <w:tcPr>
            <w:tcW w:w="1417" w:type="dxa"/>
            <w:tcBorders>
              <w:top w:val="single" w:sz="4" w:space="0" w:color="auto"/>
              <w:bottom w:val="single" w:sz="4" w:space="0" w:color="auto"/>
            </w:tcBorders>
            <w:vAlign w:val="center"/>
          </w:tcPr>
          <w:p w14:paraId="7FD4EC4B" w14:textId="22C96B43" w:rsidR="00ED306F" w:rsidRPr="00DB62D9" w:rsidRDefault="00232074" w:rsidP="00232074">
            <w:pPr>
              <w:pStyle w:val="TableBodyText"/>
              <w:spacing w:line="288" w:lineRule="atLeast"/>
              <w:jc w:val="center"/>
              <w:rPr>
                <w:lang w:val="en-GB"/>
              </w:rPr>
            </w:pPr>
            <w:proofErr w:type="spellStart"/>
            <w:r w:rsidRPr="00A0516D">
              <w:rPr>
                <w:lang w:eastAsia="en-NZ"/>
              </w:rPr>
              <w:t>cfu</w:t>
            </w:r>
            <w:proofErr w:type="spellEnd"/>
            <w:r w:rsidRPr="00A0516D">
              <w:rPr>
                <w:lang w:eastAsia="en-NZ"/>
              </w:rPr>
              <w:t xml:space="preserve"> 100 </w:t>
            </w:r>
            <w:proofErr w:type="gramStart"/>
            <w:r w:rsidRPr="00A0516D">
              <w:rPr>
                <w:lang w:eastAsia="en-NZ"/>
              </w:rPr>
              <w:t>ml</w:t>
            </w:r>
            <w:r w:rsidRPr="00A0516D">
              <w:rPr>
                <w:vertAlign w:val="superscript"/>
                <w:lang w:eastAsia="en-NZ"/>
              </w:rPr>
              <w:t>-1</w:t>
            </w:r>
            <w:proofErr w:type="gramEnd"/>
          </w:p>
        </w:tc>
      </w:tr>
      <w:tr w:rsidR="00ED306F" w:rsidRPr="00DB62D9" w14:paraId="3BE9ED39" w14:textId="77777777" w:rsidTr="006D31BC">
        <w:trPr>
          <w:trHeight w:val="270"/>
          <w:jc w:val="center"/>
        </w:trPr>
        <w:tc>
          <w:tcPr>
            <w:tcW w:w="1661" w:type="dxa"/>
            <w:tcBorders>
              <w:top w:val="single" w:sz="4" w:space="0" w:color="auto"/>
              <w:bottom w:val="single" w:sz="4" w:space="0" w:color="auto"/>
            </w:tcBorders>
            <w:vAlign w:val="center"/>
          </w:tcPr>
          <w:p w14:paraId="2EBCF576" w14:textId="77777777" w:rsidR="00ED306F" w:rsidRPr="00DB62D9" w:rsidRDefault="00ED306F" w:rsidP="00ED306F">
            <w:pPr>
              <w:pStyle w:val="TableBodyText"/>
              <w:spacing w:line="288" w:lineRule="atLeast"/>
              <w:rPr>
                <w:lang w:val="en-GB"/>
              </w:rPr>
            </w:pPr>
            <w:r>
              <w:rPr>
                <w:lang w:val="en-GB"/>
              </w:rPr>
              <w:t>Macroinvertebrate</w:t>
            </w:r>
          </w:p>
        </w:tc>
        <w:tc>
          <w:tcPr>
            <w:tcW w:w="3119" w:type="dxa"/>
            <w:tcBorders>
              <w:top w:val="single" w:sz="4" w:space="0" w:color="auto"/>
              <w:bottom w:val="single" w:sz="4" w:space="0" w:color="auto"/>
            </w:tcBorders>
            <w:vAlign w:val="center"/>
          </w:tcPr>
          <w:p w14:paraId="2221813E" w14:textId="77777777" w:rsidR="00ED306F" w:rsidRPr="00DB62D9" w:rsidRDefault="00ED306F" w:rsidP="00ED306F">
            <w:pPr>
              <w:pStyle w:val="TableBodyText"/>
              <w:spacing w:line="288" w:lineRule="atLeast"/>
              <w:rPr>
                <w:lang w:val="en-GB"/>
              </w:rPr>
            </w:pPr>
            <w:r w:rsidRPr="00DB62D9">
              <w:rPr>
                <w:lang w:val="en-GB"/>
              </w:rPr>
              <w:t>Macroinvertebrate Community Index</w:t>
            </w:r>
          </w:p>
        </w:tc>
        <w:tc>
          <w:tcPr>
            <w:tcW w:w="1442" w:type="dxa"/>
            <w:tcBorders>
              <w:top w:val="single" w:sz="4" w:space="0" w:color="auto"/>
              <w:bottom w:val="single" w:sz="4" w:space="0" w:color="auto"/>
            </w:tcBorders>
            <w:vAlign w:val="center"/>
          </w:tcPr>
          <w:p w14:paraId="7A67E509" w14:textId="77777777" w:rsidR="00ED306F" w:rsidRPr="00DB62D9" w:rsidRDefault="00ED306F" w:rsidP="00232074">
            <w:pPr>
              <w:pStyle w:val="TableBodyText"/>
              <w:spacing w:line="288" w:lineRule="atLeast"/>
              <w:jc w:val="center"/>
              <w:rPr>
                <w:lang w:val="en-GB"/>
              </w:rPr>
            </w:pPr>
            <w:r w:rsidRPr="00DB62D9">
              <w:rPr>
                <w:lang w:val="en-GB"/>
              </w:rPr>
              <w:t>MCI</w:t>
            </w:r>
          </w:p>
        </w:tc>
        <w:tc>
          <w:tcPr>
            <w:tcW w:w="1417" w:type="dxa"/>
            <w:tcBorders>
              <w:top w:val="single" w:sz="4" w:space="0" w:color="auto"/>
              <w:bottom w:val="single" w:sz="4" w:space="0" w:color="auto"/>
            </w:tcBorders>
            <w:vAlign w:val="center"/>
          </w:tcPr>
          <w:p w14:paraId="7ECA8F57" w14:textId="77777777" w:rsidR="00ED306F" w:rsidRPr="00DB62D9" w:rsidRDefault="00ED306F" w:rsidP="00232074">
            <w:pPr>
              <w:pStyle w:val="TableBodyText"/>
              <w:spacing w:line="288" w:lineRule="atLeast"/>
              <w:jc w:val="center"/>
              <w:rPr>
                <w:lang w:val="en-GB"/>
              </w:rPr>
            </w:pPr>
            <w:r w:rsidRPr="00DB62D9">
              <w:rPr>
                <w:lang w:val="en-GB"/>
              </w:rPr>
              <w:t>unitless</w:t>
            </w:r>
          </w:p>
        </w:tc>
      </w:tr>
    </w:tbl>
    <w:p w14:paraId="183E7DD9" w14:textId="77777777" w:rsidR="00ED306F" w:rsidRPr="00DB62D9" w:rsidRDefault="00ED306F" w:rsidP="00ED306F">
      <w:pPr>
        <w:pStyle w:val="BodyText"/>
      </w:pPr>
    </w:p>
    <w:p w14:paraId="306EB504" w14:textId="5D21C418" w:rsidR="00ED306F" w:rsidRDefault="00ED306F" w:rsidP="00ED306F">
      <w:pPr>
        <w:pStyle w:val="BodyText"/>
      </w:pPr>
      <w:r w:rsidRPr="00DB62D9">
        <w:t xml:space="preserve">Visual water clarity (CLAR) </w:t>
      </w:r>
      <w:r>
        <w:t xml:space="preserve">or clarity </w:t>
      </w:r>
      <w:r w:rsidRPr="00DB62D9">
        <w:t xml:space="preserve">is a measure of light attenuation due to absorption and scattering by dissolved and particulate </w:t>
      </w:r>
      <w:r w:rsidRPr="00B93746">
        <w:t xml:space="preserve">material in the water column. Clarity is monitored because it affects primary production, plant distributions, animal behaviour, aesthetic quality and recreational values, and because it is correlated with suspended solids, which can impede </w:t>
      </w:r>
      <w:r>
        <w:t xml:space="preserve">fish </w:t>
      </w:r>
      <w:r w:rsidRPr="00B93746">
        <w:t xml:space="preserve">feeding and cause riverbed sedimentation. Visual clarity in rivers is generally measured </w:t>
      </w:r>
      <w:r w:rsidRPr="00B93746">
        <w:rPr>
          <w:i/>
        </w:rPr>
        <w:t>in situ</w:t>
      </w:r>
      <w:r w:rsidRPr="00B93746">
        <w:t xml:space="preserve"> as the horizontal sighting </w:t>
      </w:r>
      <w:r w:rsidRPr="00B93746">
        <w:lastRenderedPageBreak/>
        <w:t>range of a black disc</w:t>
      </w:r>
      <w:r w:rsidR="00661517">
        <w:t xml:space="preserve"> </w:t>
      </w:r>
      <w:r w:rsidR="00661517">
        <w:fldChar w:fldCharType="begin" w:fldLock="1"/>
      </w:r>
      <w:r w:rsidR="00661517">
        <w:instrText>ADDIN CSL_CITATION {"citationItems":[{"id":"ITEM-1","itemData":{"abstract":"Ministry for the Environment. (1994) Guidelines for the management of the colour and clarity of water. Water quality Guidelines 2.","author":[{"dropping-particle":"","family":"Ministry for the Environment","given":"","non-dropping-particle":"","parse-names":false,"suffix":""}],"collection-title":"Water Quality Guidelines 2","id":"ITEM-1","issued":{"date-parts":[["1994"]]},"publisher":"Ministry for the Environment","publisher-place":"Wellington","title":"Guidelines for the management of the colour and clarity of water","type":"report"},"uris":["http://www.mendeley.com/documents/?uuid=301c3abf-16f7-4210-bcf2-9c58d64f51d7"]}],"mendeley":{"formattedCitation":"(Ministry for the Environment 1994)","plainTextFormattedCitation":"(Ministry for the Environment 1994)","previouslyFormattedCitation":"(Ministry for the Environment 1994)"},"properties":{"noteIndex":0},"schema":"https://github.com/citation-style-language/schema/raw/master/csl-citation.json"}</w:instrText>
      </w:r>
      <w:r w:rsidR="00661517">
        <w:fldChar w:fldCharType="separate"/>
      </w:r>
      <w:r w:rsidR="00661517" w:rsidRPr="00661517">
        <w:rPr>
          <w:noProof/>
        </w:rPr>
        <w:t>(Ministry for the Environment 1994)</w:t>
      </w:r>
      <w:r w:rsidR="00661517">
        <w:fldChar w:fldCharType="end"/>
      </w:r>
      <w:r w:rsidRPr="00B93746">
        <w:t>. At a</w:t>
      </w:r>
      <w:r w:rsidRPr="00DB62D9">
        <w:t xml:space="preserve"> </w:t>
      </w:r>
      <w:r>
        <w:t>few</w:t>
      </w:r>
      <w:r w:rsidRPr="00DB62D9">
        <w:t xml:space="preserve"> sites, clarity is measured adjacent to the river with water samples in clarity tubes.</w:t>
      </w:r>
    </w:p>
    <w:p w14:paraId="2223235C" w14:textId="0B2EB1D1" w:rsidR="00ED306F" w:rsidRPr="009C4677" w:rsidRDefault="00ED306F" w:rsidP="00ED306F">
      <w:pPr>
        <w:pStyle w:val="BodyText"/>
        <w:rPr>
          <w:rFonts w:cs="Calibri"/>
          <w:szCs w:val="22"/>
          <w:lang w:eastAsia="en-NZ"/>
        </w:rPr>
      </w:pPr>
      <w:r>
        <w:t xml:space="preserve">Turbidity (TURB) refers to light scattering by suspended particles. Turbidity is generally measured </w:t>
      </w:r>
      <w:r w:rsidRPr="00D54864">
        <w:rPr>
          <w:i/>
        </w:rPr>
        <w:t>in situ</w:t>
      </w:r>
      <w:r>
        <w:t xml:space="preserve"> with hand-held nephelometers or with a bench-top nephelometer in a laboratory, using grab samples of water from the monitoring site. Both types of nephelometers are calibrated with standard light-scattering solutions (e.g., </w:t>
      </w:r>
      <w:proofErr w:type="spellStart"/>
      <w:r>
        <w:t>formazin</w:t>
      </w:r>
      <w:proofErr w:type="spellEnd"/>
      <w:r>
        <w:t xml:space="preserve">), and the sensor reading is not absolute light scattering, but light-scattering relative to the standard solution, in </w:t>
      </w:r>
      <w:r>
        <w:rPr>
          <w:rFonts w:cs="Calibri"/>
        </w:rPr>
        <w:t>‛</w:t>
      </w:r>
      <w:r>
        <w:t xml:space="preserve">nephelometric turbidity units’ (NTU). </w:t>
      </w:r>
      <w:r>
        <w:rPr>
          <w:rFonts w:cs="Calibri"/>
          <w:szCs w:val="22"/>
          <w:lang w:eastAsia="en-NZ"/>
        </w:rPr>
        <w:t xml:space="preserve">Nephelometric turbidity is generally inversely correlated with visual water clarity </w:t>
      </w:r>
      <w:r w:rsidR="00661517">
        <w:rPr>
          <w:rFonts w:cs="Calibri"/>
          <w:szCs w:val="22"/>
          <w:lang w:eastAsia="en-NZ"/>
        </w:rPr>
        <w:fldChar w:fldCharType="begin" w:fldLock="1"/>
      </w:r>
      <w:r w:rsidR="00661517">
        <w:rPr>
          <w:rFonts w:cs="Calibri"/>
          <w:szCs w:val="22"/>
          <w:lang w:eastAsia="en-NZ"/>
        </w:rPr>
        <w:instrText>ADDIN CSL_CITATION {"citationItems":[{"id":"ITEM-1","itemData":{"DOI":"10.1111/j.1752-1688.2001.tb03624.x","ISSN":"1093-474X","author":[{"dropping-particle":"","family":"Davies-Colley","given":"R. J.","non-dropping-particle":"","parse-names":false,"suffix":""},{"dropping-particle":"","family":"Smith","given":"D. G.","non-dropping-particle":"","parse-names":false,"suffix":""}],"container-title":"Journal of the American Water Resources Association","id":"ITEM-1","issue":"5","issued":{"date-parts":[["2001","10"]]},"page":"1085-1101","title":"Turbidity, suspended sediment, and water clarity: a review","type":"article-journal","volume":"37"},"uris":["http://www.mendeley.com/documents/?uuid=ebca192f-4e05-4f1e-b077-07161ce8d20d"]}],"mendeley":{"formattedCitation":"(Davies-Colley and Smith 2001)","plainTextFormattedCitation":"(Davies-Colley and Smith 2001)","previouslyFormattedCitation":"(Davies-Colley and Smith 2001)"},"properties":{"noteIndex":0},"schema":"https://github.com/citation-style-language/schema/raw/master/csl-citation.json"}</w:instrText>
      </w:r>
      <w:r w:rsidR="00661517">
        <w:rPr>
          <w:rFonts w:cs="Calibri"/>
          <w:szCs w:val="22"/>
          <w:lang w:eastAsia="en-NZ"/>
        </w:rPr>
        <w:fldChar w:fldCharType="separate"/>
      </w:r>
      <w:r w:rsidR="00661517" w:rsidRPr="00661517">
        <w:rPr>
          <w:rFonts w:cs="Calibri"/>
          <w:noProof/>
          <w:szCs w:val="22"/>
          <w:lang w:eastAsia="en-NZ"/>
        </w:rPr>
        <w:t>(Davies-Colley and Smith 2001)</w:t>
      </w:r>
      <w:r w:rsidR="00661517">
        <w:rPr>
          <w:rFonts w:cs="Calibri"/>
          <w:szCs w:val="22"/>
          <w:lang w:eastAsia="en-NZ"/>
        </w:rPr>
        <w:fldChar w:fldCharType="end"/>
      </w:r>
      <w:r w:rsidR="00661517">
        <w:rPr>
          <w:rFonts w:cs="Calibri"/>
          <w:szCs w:val="22"/>
          <w:lang w:eastAsia="en-NZ"/>
        </w:rPr>
        <w:t>,</w:t>
      </w:r>
      <w:r>
        <w:rPr>
          <w:rFonts w:cs="Calibri"/>
          <w:szCs w:val="22"/>
          <w:lang w:eastAsia="en-NZ"/>
        </w:rPr>
        <w:t xml:space="preserve"> but unlike visual clarity, turbidity measurements do not account for the optical effects (i.e., absorption) of dissolved materials.</w:t>
      </w:r>
    </w:p>
    <w:p w14:paraId="39105025" w14:textId="4380AEAA" w:rsidR="00ED306F" w:rsidRDefault="00ED306F" w:rsidP="00ED306F">
      <w:pPr>
        <w:pStyle w:val="BodyText"/>
        <w:rPr>
          <w:rFonts w:asciiTheme="minorHAnsi" w:hAnsiTheme="minorHAnsi" w:cstheme="minorHAnsi"/>
          <w:szCs w:val="22"/>
          <w:lang w:eastAsia="en-NZ"/>
        </w:rPr>
      </w:pPr>
      <w:r w:rsidRPr="00DB62D9">
        <w:t>The five nutrient species (</w:t>
      </w:r>
      <w:r w:rsidR="00722AAA" w:rsidRPr="00DB62D9">
        <w:t>N</w:t>
      </w:r>
      <w:r w:rsidR="00722AAA">
        <w:t>N</w:t>
      </w:r>
      <w:r w:rsidR="00722AAA" w:rsidRPr="00DB62D9">
        <w:t>N</w:t>
      </w:r>
      <w:r w:rsidRPr="00DB62D9">
        <w:t>, NH4N, DRP, TN and TP) were included because they influence the growth of benthic river algae (periphyton) and vascular plants (macrophytes)</w:t>
      </w:r>
      <w:r>
        <w:t>, and because nitrate and ammonia can be toxic to aquatic organisms at elevated concentrations</w:t>
      </w:r>
      <w:r w:rsidRPr="00DB62D9">
        <w:t>. Nutrient enrichment from point and non-point source discharges is strongly associated with intensive land use</w:t>
      </w:r>
      <w:r>
        <w:t xml:space="preserve"> in New Zealand</w:t>
      </w:r>
      <w:r w:rsidR="00DC7D4E">
        <w:fldChar w:fldCharType="begin" w:fldLock="1"/>
      </w:r>
      <w:r w:rsidR="00DC7D4E">
        <w:instrText>ADDIN CSL_CITATION {"citationItems":[{"id":"ITEM-1","itemData":{"DOI":"10.1080/00288330.2016.1150309","ISSN":"0028-8330","author":[{"dropping-particle":"","family":"Larned","given":"Scott T","non-dropping-particle":"","parse-names":false,"suffix":""},{"dropping-particle":"","family":"Snelder","given":"Ton H","non-dropping-particle":"","parse-names":false,"suffix":""},{"dropping-particle":"","family":"Unwin","given":"Martin J","non-dropping-particle":"","parse-names":false,"suffix":""},{"dropping-particle":"","family":"McBride","given":"Graham B","non-dropping-particle":"","parse-names":false,"suffix":""}],"container-title":"New Zealand Journal of Marine and Freshwater Research","id":"ITEM-1","issue":"3","issued":{"date-parts":[["2016","7","2"]]},"page":"389-417","title":"Water quality in New Zealand rivers: current state and trends","type":"article-journal","volume":"50"},"uris":["http://www.mendeley.com/documents/?uuid=6a2e2d29-5491-4115-ad83-34422c4e664f"]},{"id":"ITEM-2","itemData":{"DOI":"10.1080/00288330.2017.1393758","ISSN":"11758805","abstract":"© 2017 The Royal Society of New Zealand Spatial regression models were used to predict yields (kg ha −1 yr −1 ) of nitrogen (N) and phosphorus (P) discharged from catchments throughout New Zealand under natural and current conditions. The models were derived using loads (kg yr −1 ) of TN, NO 3 -N, TP and DRP calculated for 592 river water quality monitoring sites. Anthropogenic increases in yields above natural levels were associated with the proportions of catchments occupied by the intensive agricultural land cover and were unevenly distributed across regions. Anthropogenic increases in national loads of TN, NO 3 -N, TP and DRP exported to the ocean were 74%, 159%, 48% and 18%, respectively. Increases in loads exported to the ocean varied considerably at smaller scales, with catchments having significant load increases between 4- and 26-fold for N and 6- to 9-fold for P. Predictions of yields and loads reported here have utility in the development of strategies to manage nutrients.","author":[{"dropping-particle":"","family":"Snelder","given":"Ton H","non-dropping-particle":"","parse-names":false,"suffix":""},{"dropping-particle":"","family":"Larned","given":"Scott T","non-dropping-particle":"","parse-names":false,"suffix":""},{"dropping-particle":"","family":"McDowell","given":"Richard W.","non-dropping-particle":"","parse-names":false,"suffix":""}],"container-title":"New Zealand Journal of Marine and Freshwater Research","id":"ITEM-2","issue":"3","issued":{"date-parts":[["2018","7","3"]]},"page":"336-361","publisher":"Taylor &amp; Francis","title":"Anthropogenic increases of catchment nitrogen and phosphorus loads in New Zealand","type":"article-journal","volume":"52"},"uris":["http://www.mendeley.com/documents/?uuid=8568c0dc-591e-4402-9fae-bf0f5da5e944"]}],"mendeley":{"formattedCitation":"(Larned et al. 2016; Snelder et al. 2018)","plainTextFormattedCitation":"(Larned et al. 2016; Snelder et al. 2018)","previouslyFormattedCitation":"(Larned et al. 2016; Snelder et al. 2018)"},"properties":{"noteIndex":0},"schema":"https://github.com/citation-style-language/schema/raw/master/csl-citation.json"}</w:instrText>
      </w:r>
      <w:r w:rsidR="00DC7D4E">
        <w:fldChar w:fldCharType="separate"/>
      </w:r>
      <w:r w:rsidR="00DC7D4E" w:rsidRPr="00DC7D4E">
        <w:rPr>
          <w:noProof/>
        </w:rPr>
        <w:t>(Larned et al. 2016; Snelder et al. 2018)</w:t>
      </w:r>
      <w:r w:rsidR="00DC7D4E">
        <w:fldChar w:fldCharType="end"/>
      </w:r>
      <w:r w:rsidRPr="00DB62D9">
        <w:t>. Nutrient enrichment can promote excessive</w:t>
      </w:r>
      <w:r>
        <w:t xml:space="preserve"> </w:t>
      </w:r>
      <w:r w:rsidRPr="00DB62D9">
        <w:t xml:space="preserve">growth of </w:t>
      </w:r>
      <w:r>
        <w:rPr>
          <w:rFonts w:cs="Calibri"/>
        </w:rPr>
        <w:t>‛</w:t>
      </w:r>
      <w:r w:rsidRPr="00DB62D9">
        <w:t xml:space="preserve">nuisance’ periphyton and macrophytes that can, in turn, degrade river habitat, increase daily fluctuations in dissolved oxygen and pH, impede flows, </w:t>
      </w:r>
      <w:r w:rsidRPr="007C0D4F">
        <w:rPr>
          <w:rFonts w:asciiTheme="minorHAnsi" w:hAnsiTheme="minorHAnsi" w:cstheme="minorHAnsi"/>
          <w:szCs w:val="22"/>
        </w:rPr>
        <w:t xml:space="preserve">block </w:t>
      </w:r>
      <w:r w:rsidRPr="00B93746">
        <w:rPr>
          <w:rFonts w:asciiTheme="minorHAnsi" w:hAnsiTheme="minorHAnsi" w:cstheme="minorHAnsi"/>
          <w:szCs w:val="22"/>
        </w:rPr>
        <w:t xml:space="preserve">water intakes, and cause water colour and odour problems. At elevated concentrations, nitrate and ammonia can be toxic to river fish and invertebrates </w:t>
      </w:r>
      <w:r w:rsidR="00661517">
        <w:rPr>
          <w:rFonts w:asciiTheme="minorHAnsi" w:hAnsiTheme="minorHAnsi" w:cstheme="minorHAnsi"/>
          <w:szCs w:val="22"/>
        </w:rPr>
        <w:fldChar w:fldCharType="begin" w:fldLock="1"/>
      </w:r>
      <w:r w:rsidR="00661517">
        <w:rPr>
          <w:rFonts w:asciiTheme="minorHAnsi" w:hAnsiTheme="minorHAnsi" w:cstheme="minorHAnsi"/>
          <w:szCs w:val="22"/>
        </w:rPr>
        <w:instrText>ADDIN CSL_CITATION {"citationItems":[{"id":"ITEM-1","itemData":{"abstract":"Hickey, C.W. (2013) Updating nitrate toxicity effects on freshwater aquatic species. New Zealand Ministry for Business, Innovation and Employment Envirolink. NIWA Client Report HAM2013-009.","author":[{"dropping-particle":"","family":"Hickey","given":"Christopher W.","non-dropping-particle":"","parse-names":false,"suffix":""}],"collection-title":"NIWA Client Report HAM2013-009 prepared for New Zealand Ministry for Business, Innovation and Employment Envirolink","id":"ITEM-1","issued":{"date-parts":[["2013"]]},"publisher":"NIWA","publisher-place":"Hamilton","title":"Updating nitrate toxicity effects on freshwater aquatic species","type":"report"},"uris":["http://www.mendeley.com/documents/?uuid=b2bd10e9-1035-424a-a930-17984d72b9cb"]},{"id":"ITEM-2","itemData":{"abstract":"Hickey, C.W. (2014) Derivation of indicative ammoniacal nitrogen guidelines for the National Objectives Framework. NIWA Memorandum MFE13504.","author":[{"dropping-particle":"","family":"Hickey","given":"Christopher W.","non-dropping-particle":"","parse-names":false,"suffix":""}],"collection-title":"NIWA Memorandum MFE13504","id":"ITEM-2","issued":{"date-parts":[["2014"]]},"publisher":"NIWA","publisher-place":"Hamilton","title":"Derivation of indicative ammoniacal nitrogen guidelines for the National Objectives Framework","type":"report"},"uris":["http://www.mendeley.com/documents/?uuid=b312386f-1b8b-4129-9a0e-47c3825f5998"]}],"mendeley":{"formattedCitation":"(Hickey 2013, 2014)","plainTextFormattedCitation":"(Hickey 2013, 2014)","previouslyFormattedCitation":"(Hickey 2013, 2014)"},"properties":{"noteIndex":0},"schema":"https://github.com/citation-style-language/schema/raw/master/csl-citation.json"}</w:instrText>
      </w:r>
      <w:r w:rsidR="00661517">
        <w:rPr>
          <w:rFonts w:asciiTheme="minorHAnsi" w:hAnsiTheme="minorHAnsi" w:cstheme="minorHAnsi"/>
          <w:szCs w:val="22"/>
        </w:rPr>
        <w:fldChar w:fldCharType="separate"/>
      </w:r>
      <w:r w:rsidR="00661517" w:rsidRPr="00661517">
        <w:rPr>
          <w:rFonts w:asciiTheme="minorHAnsi" w:hAnsiTheme="minorHAnsi" w:cstheme="minorHAnsi"/>
          <w:noProof/>
          <w:szCs w:val="22"/>
        </w:rPr>
        <w:t>(Hickey 2013, 2014)</w:t>
      </w:r>
      <w:r w:rsidR="00661517">
        <w:rPr>
          <w:rFonts w:asciiTheme="minorHAnsi" w:hAnsiTheme="minorHAnsi" w:cstheme="minorHAnsi"/>
          <w:szCs w:val="22"/>
        </w:rPr>
        <w:fldChar w:fldCharType="end"/>
      </w:r>
      <w:r w:rsidR="00661517">
        <w:rPr>
          <w:rFonts w:asciiTheme="minorHAnsi" w:hAnsiTheme="minorHAnsi" w:cstheme="minorHAnsi"/>
          <w:szCs w:val="22"/>
        </w:rPr>
        <w:t xml:space="preserve">. </w:t>
      </w:r>
      <w:r w:rsidRPr="00B93746">
        <w:rPr>
          <w:rFonts w:asciiTheme="minorHAnsi" w:hAnsiTheme="minorHAnsi" w:cstheme="minorHAnsi"/>
          <w:szCs w:val="22"/>
          <w:lang w:eastAsia="en-NZ"/>
        </w:rPr>
        <w:t xml:space="preserve">Mechanisms of </w:t>
      </w:r>
      <w:r w:rsidRPr="00B93746">
        <w:rPr>
          <w:rFonts w:asciiTheme="minorHAnsi" w:hAnsiTheme="minorHAnsi" w:cstheme="minorHAnsi"/>
          <w:szCs w:val="22"/>
        </w:rPr>
        <w:t xml:space="preserve">nitrate and ammonia </w:t>
      </w:r>
      <w:r w:rsidRPr="00B93746">
        <w:rPr>
          <w:rFonts w:asciiTheme="minorHAnsi" w:hAnsiTheme="minorHAnsi" w:cstheme="minorHAnsi"/>
          <w:szCs w:val="22"/>
          <w:lang w:eastAsia="en-NZ"/>
        </w:rPr>
        <w:t>toxicity include reduced oxygen transport by haemoglobin, carcinogenic nitrosamine formation, and disruption of ion transport across cell membranes</w:t>
      </w:r>
      <w:r w:rsidR="00661517">
        <w:rPr>
          <w:rFonts w:asciiTheme="minorHAnsi" w:hAnsiTheme="minorHAnsi" w:cstheme="minorHAnsi"/>
          <w:szCs w:val="22"/>
          <w:lang w:eastAsia="en-NZ"/>
        </w:rPr>
        <w:t xml:space="preserve"> </w:t>
      </w:r>
      <w:r w:rsidR="00661517">
        <w:rPr>
          <w:rFonts w:asciiTheme="minorHAnsi" w:hAnsiTheme="minorHAnsi" w:cstheme="minorHAnsi"/>
          <w:szCs w:val="22"/>
          <w:lang w:eastAsia="en-NZ"/>
        </w:rPr>
        <w:fldChar w:fldCharType="begin" w:fldLock="1"/>
      </w:r>
      <w:r w:rsidR="00661517">
        <w:rPr>
          <w:rFonts w:asciiTheme="minorHAnsi" w:hAnsiTheme="minorHAnsi" w:cstheme="minorHAnsi"/>
          <w:szCs w:val="22"/>
          <w:lang w:eastAsia="en-NZ"/>
        </w:rPr>
        <w:instrText>ADDIN CSL_CITATION {"citationItems":[{"id":"ITEM-1","itemData":{"DOI":"10.1016/j.chemosphere.2004.10.044","ISSN":"00456535","author":[{"dropping-particle":"","family":"Camargo","given":"Julio A.","non-dropping-particle":"","parse-names":false,"suffix":""},{"dropping-particle":"","family":"Alonso","given":"Alvaro","non-dropping-particle":"","parse-names":false,"suffix":""},{"dropping-particle":"","family":"Salamanca","given":"Annabella","non-dropping-particle":"","parse-names":false,"suffix":""}],"container-title":"Chemosphere","id":"ITEM-1","issue":"9","issued":{"date-parts":[["2005","3"]]},"page":"1255-1267","title":"Nitrate toxicity to aquatic animals: a review with new data for freshwater invertebrates","type":"article-journal","volume":"58"},"uris":["http://www.mendeley.com/documents/?uuid=f12dca22-6104-4e93-b92f-dd66ba3d2d6a"]}],"mendeley":{"formattedCitation":"(Camargo et al. 2005)","plainTextFormattedCitation":"(Camargo et al. 2005)","previouslyFormattedCitation":"(Camargo et al. 2005)"},"properties":{"noteIndex":0},"schema":"https://github.com/citation-style-language/schema/raw/master/csl-citation.json"}</w:instrText>
      </w:r>
      <w:r w:rsidR="00661517">
        <w:rPr>
          <w:rFonts w:asciiTheme="minorHAnsi" w:hAnsiTheme="minorHAnsi" w:cstheme="minorHAnsi"/>
          <w:szCs w:val="22"/>
          <w:lang w:eastAsia="en-NZ"/>
        </w:rPr>
        <w:fldChar w:fldCharType="separate"/>
      </w:r>
      <w:r w:rsidR="00661517" w:rsidRPr="00661517">
        <w:rPr>
          <w:rFonts w:asciiTheme="minorHAnsi" w:hAnsiTheme="minorHAnsi" w:cstheme="minorHAnsi"/>
          <w:noProof/>
          <w:szCs w:val="22"/>
          <w:lang w:eastAsia="en-NZ"/>
        </w:rPr>
        <w:t>(Camargo et al. 2005)</w:t>
      </w:r>
      <w:r w:rsidR="00661517">
        <w:rPr>
          <w:rFonts w:asciiTheme="minorHAnsi" w:hAnsiTheme="minorHAnsi" w:cstheme="minorHAnsi"/>
          <w:szCs w:val="22"/>
          <w:lang w:eastAsia="en-NZ"/>
        </w:rPr>
        <w:fldChar w:fldCharType="end"/>
      </w:r>
      <w:r w:rsidRPr="00B93746">
        <w:rPr>
          <w:rFonts w:asciiTheme="minorHAnsi" w:hAnsiTheme="minorHAnsi" w:cstheme="minorHAnsi"/>
          <w:szCs w:val="22"/>
          <w:lang w:eastAsia="en-NZ"/>
        </w:rPr>
        <w:t>.</w:t>
      </w:r>
    </w:p>
    <w:p w14:paraId="41DF7F79" w14:textId="77777777" w:rsidR="00ED306F" w:rsidRDefault="00ED306F" w:rsidP="00ED306F">
      <w:pPr>
        <w:pStyle w:val="BodyText"/>
      </w:pPr>
      <w:r w:rsidRPr="00DB62D9">
        <w:t xml:space="preserve">The concentration of the bacterium </w:t>
      </w:r>
      <w:r w:rsidRPr="00DB62D9">
        <w:rPr>
          <w:rFonts w:asciiTheme="minorHAnsi" w:hAnsiTheme="minorHAnsi"/>
          <w:i/>
          <w:szCs w:val="22"/>
          <w:lang w:val="en-GB"/>
        </w:rPr>
        <w:t>Escherichia coli</w:t>
      </w:r>
      <w:r w:rsidRPr="00DB62D9">
        <w:t xml:space="preserve"> (ECOLI) is used as an indicator of human or animal faecal contamination</w:t>
      </w:r>
      <w:r>
        <w:t>, from which</w:t>
      </w:r>
      <w:r w:rsidRPr="00DB62D9">
        <w:t xml:space="preserve"> the risk </w:t>
      </w:r>
      <w:r>
        <w:t>to humans arising from infection or illness</w:t>
      </w:r>
      <w:r w:rsidRPr="00DB62D9">
        <w:t xml:space="preserve"> from waterborne pathogens </w:t>
      </w:r>
      <w:r>
        <w:t>during</w:t>
      </w:r>
      <w:r w:rsidRPr="00DB62D9">
        <w:t xml:space="preserve"> contact-recreation </w:t>
      </w:r>
      <w:r>
        <w:t>may be estimated</w:t>
      </w:r>
      <w:r w:rsidRPr="00DB62D9">
        <w:t>.</w:t>
      </w:r>
    </w:p>
    <w:p w14:paraId="362A0B3E" w14:textId="5AB53222" w:rsidR="00ED306F" w:rsidRPr="00DB62D9" w:rsidRDefault="00ED306F" w:rsidP="00ED306F">
      <w:pPr>
        <w:pStyle w:val="BodyText"/>
      </w:pPr>
      <w:r>
        <w:t>In addition to t</w:t>
      </w:r>
      <w:r w:rsidRPr="00DB62D9">
        <w:t>he physical, chemical and microbiological variables described above, we used the New Zealand Macroinvertebrate Community index (MCI)</w:t>
      </w:r>
      <w:r>
        <w:t xml:space="preserve"> as a </w:t>
      </w:r>
      <w:r w:rsidRPr="00DB62D9">
        <w:t xml:space="preserve">biotic indicator of general river health. MCI scores are calculated using tolerance values for the macroinvertebrate taxa present in benthic samples. Tolerance values are weighting factors that correspond to the relative abundance of taxa along stressor gradients. We used the non-quantitative MCI </w:t>
      </w:r>
      <w:r>
        <w:t>rather than</w:t>
      </w:r>
      <w:r w:rsidRPr="00DB62D9">
        <w:t xml:space="preserve"> the quantitative (</w:t>
      </w:r>
      <w:proofErr w:type="spellStart"/>
      <w:r w:rsidRPr="00DB62D9">
        <w:t>qMCI</w:t>
      </w:r>
      <w:proofErr w:type="spellEnd"/>
      <w:r w:rsidRPr="00DB62D9">
        <w:t>) or semi-quantitative (</w:t>
      </w:r>
      <w:proofErr w:type="spellStart"/>
      <w:r w:rsidRPr="00DB62D9">
        <w:t>sqMCI</w:t>
      </w:r>
      <w:proofErr w:type="spellEnd"/>
      <w:r w:rsidRPr="00DB62D9">
        <w:t>) forms of MCI because some council datasets do not include invertebrate abundance data</w:t>
      </w:r>
      <w:r w:rsidR="00661517">
        <w:t xml:space="preserve"> </w:t>
      </w:r>
      <w:r w:rsidR="00661517">
        <w:fldChar w:fldCharType="begin" w:fldLock="1"/>
      </w:r>
      <w:r w:rsidR="00B4734F">
        <w:instrText>ADDIN CSL_CITATION {"citationItems":[{"id":"ITEM-1","itemData":{"abstract":"Stark, J.D., Maxted, J.R. (2007) A user guide for the Macroinvertebrate Community Index. Cawthron Report 1166.","author":[{"dropping-particle":"","family":"Stark","given":"John D","non-dropping-particle":"","parse-names":false,"suffix":""},{"dropping-particle":"","family":"Maxted","given":"J R","non-dropping-particle":"","parse-names":false,"suffix":""}],"collection-title":"Cawthron Report 1166","id":"ITEM-1","issued":{"date-parts":[["2007"]]},"publisher":"Cawthron Institute","publisher-place":"Nelson","title":"A user guide for the Macroinvertebrate Community Index","type":"report"},"uris":["http://www.mendeley.com/documents/?uuid=ffa0b0aa-b37c-4cdd-ab3e-8f2a79433d7d"]}],"mendeley":{"formattedCitation":"(Stark and Maxted 2007)","plainTextFormattedCitation":"(Stark and Maxted 2007)","previouslyFormattedCitation":"(Stark and Maxted 2007)"},"properties":{"noteIndex":0},"schema":"https://github.com/citation-style-language/schema/raw/master/csl-citation.json"}</w:instrText>
      </w:r>
      <w:r w:rsidR="00661517">
        <w:fldChar w:fldCharType="separate"/>
      </w:r>
      <w:r w:rsidR="00661517" w:rsidRPr="00661517">
        <w:rPr>
          <w:noProof/>
        </w:rPr>
        <w:t>(Stark and Maxted 2007)</w:t>
      </w:r>
      <w:r w:rsidR="00661517">
        <w:fldChar w:fldCharType="end"/>
      </w:r>
      <w:r w:rsidRPr="00DB62D9">
        <w:t xml:space="preserve">. Non-quantitative MCI scores are based on presence/absence data which are widely available. </w:t>
      </w:r>
      <w:r w:rsidR="00CD1E7E">
        <w:t xml:space="preserve">All MCI data were supplied by the collecting agency as calculated scores rather than raw invertebrate data. </w:t>
      </w:r>
      <w:r>
        <w:t>P</w:t>
      </w:r>
      <w:r w:rsidRPr="00DB62D9">
        <w:t xml:space="preserve">hysical and chemical variables and </w:t>
      </w:r>
      <w:r>
        <w:t>E</w:t>
      </w:r>
      <w:r w:rsidRPr="00926A66">
        <w:t>COLI</w:t>
      </w:r>
      <w:r>
        <w:t xml:space="preserve"> </w:t>
      </w:r>
      <w:r w:rsidRPr="00DB62D9">
        <w:t xml:space="preserve">are measured monthly or quarterly, </w:t>
      </w:r>
      <w:r>
        <w:t xml:space="preserve">whereas </w:t>
      </w:r>
      <w:r w:rsidRPr="00DB62D9">
        <w:t xml:space="preserve">the invertebrate samples used to calculate MCI scores are generally collected once each summer. Due to the difference in sampling frequency, trend </w:t>
      </w:r>
      <w:r w:rsidRPr="00EE4FAC">
        <w:t xml:space="preserve">analyses of MCI scores were carried out using a different procedure </w:t>
      </w:r>
      <w:r>
        <w:t>to</w:t>
      </w:r>
      <w:r w:rsidRPr="00EE4FAC">
        <w:t xml:space="preserve"> that used for the other variables (see Section 3.2.1).</w:t>
      </w:r>
    </w:p>
    <w:p w14:paraId="689FF402" w14:textId="77777777" w:rsidR="00ED306F" w:rsidRPr="00D54864" w:rsidRDefault="00ED306F" w:rsidP="00ED306F">
      <w:pPr>
        <w:pStyle w:val="Heading2"/>
      </w:pPr>
      <w:bookmarkStart w:id="43" w:name="_Toc531357119"/>
      <w:bookmarkStart w:id="44" w:name="_Toc531357274"/>
      <w:bookmarkStart w:id="45" w:name="_Toc531426562"/>
      <w:bookmarkStart w:id="46" w:name="_Toc531426984"/>
      <w:bookmarkStart w:id="47" w:name="_Toc531427040"/>
      <w:bookmarkStart w:id="48" w:name="_Toc531428274"/>
      <w:bookmarkStart w:id="49" w:name="_Toc531428329"/>
      <w:bookmarkStart w:id="50" w:name="_Toc531428384"/>
      <w:bookmarkStart w:id="51" w:name="_Toc531428582"/>
      <w:bookmarkStart w:id="52" w:name="_Toc531428712"/>
      <w:bookmarkStart w:id="53" w:name="_Toc531428858"/>
      <w:bookmarkStart w:id="54" w:name="_Toc531428958"/>
      <w:bookmarkStart w:id="55" w:name="_Toc531429189"/>
      <w:bookmarkStart w:id="56" w:name="_Toc531429310"/>
      <w:bookmarkStart w:id="57" w:name="_Toc9246652"/>
      <w:bookmarkStart w:id="58" w:name="_Ref83019765"/>
      <w:bookmarkStart w:id="59" w:name="_Toc84596467"/>
      <w:bookmarkEnd w:id="43"/>
      <w:bookmarkEnd w:id="44"/>
      <w:bookmarkEnd w:id="45"/>
      <w:bookmarkEnd w:id="46"/>
      <w:bookmarkEnd w:id="47"/>
      <w:bookmarkEnd w:id="48"/>
      <w:bookmarkEnd w:id="49"/>
      <w:bookmarkEnd w:id="50"/>
      <w:bookmarkEnd w:id="51"/>
      <w:bookmarkEnd w:id="52"/>
      <w:bookmarkEnd w:id="53"/>
      <w:bookmarkEnd w:id="54"/>
      <w:bookmarkEnd w:id="55"/>
      <w:bookmarkEnd w:id="56"/>
      <w:r w:rsidRPr="00D54864">
        <w:t>Data acquisition</w:t>
      </w:r>
      <w:bookmarkEnd w:id="57"/>
      <w:bookmarkEnd w:id="58"/>
      <w:bookmarkEnd w:id="59"/>
    </w:p>
    <w:p w14:paraId="5B60F127" w14:textId="23DA6CF1" w:rsidR="00ED306F" w:rsidRPr="00AA05F3" w:rsidRDefault="00ED306F" w:rsidP="00ED306F">
      <w:pPr>
        <w:pStyle w:val="BodyText"/>
        <w:rPr>
          <w:highlight w:val="yellow"/>
        </w:rPr>
      </w:pPr>
      <w:r w:rsidRPr="005818B3">
        <w:t>River water-quality monitoring data have been acquired periodically from regional councils and NIWA for recent national scale analyses for MfE</w:t>
      </w:r>
      <w:r w:rsidR="00661517">
        <w:t xml:space="preserve"> </w:t>
      </w:r>
      <w:r w:rsidR="00661517">
        <w:fldChar w:fldCharType="begin" w:fldLock="1"/>
      </w:r>
      <w:r w:rsidR="00AC1F0B">
        <w:instrText>ADDIN CSL_CITATION {"citationItems":[{"id":"ITEM-1","itemData":{"abstract":"This report provides the methods and results for the first stage of a two-stage project to develop a national-scale freshwater quality model for the New Zealand Ministry for the Environment (MfE). The model is to be used to: 1) predict water quality state and trends in rivers and lakes across New Zealand; 2) assess spatial and temporal variation in the environmental pressures that affect freshwater quality; and 3) identify and quantify relationships between pressures and water quality. In the first stage of the project we updated national river and lake water quality databases and analysed water quality state and trends at river and lake sites with adequate data. In the second stage of the project we will compile agricultural pressure data and incorporate the water quality and pressure data in national-scale spatial models. This report represents the completion of the first stage of the project. It consists of detailed methods for data processing and analysis, a concise summary of national-scale state and trends, supplementary files with site-specific information, and minimal interpretation. The analyses in the report were aligned where possible with attributes in the National Policy Statement for Freshwater Management of 2014 (NPS-FM). The supplementary files are spreadsheets with spatial data and results of the water-quality state and trends analyses for every site that met basic criteria for sampling duration and frequency. The reason for the focus on methods in this report and tabulated results in the supplementary files is that those results are intended to be used in a synthesis report by MfE, as proposed in the national Environmental Reporting Bill. The methods used in the state and trend analyses include three advances over the methods used in previous national-scale analyses. First, we replaced censored and substituted values in the datasets with imputed values. This step alleviated problems caused by multiple tied values. Second, we developed and applied a procedure for flow-adjusting trends at all river monitoring sites, including those without flow recorders. This procedure predicts mean daily flow at each site on each sampling date using the national hydrological model TopNet. Third, we applied a new, two-step procedure for trend analysis. The new procedure first uses confidence intervals to determine trend direction where possible, then uses recognised thresholds such as NPS-FM ‘bottom-lines’ (the boundaries between C and D bands for ecolo…","author":[{"dropping-particle":"","family":"Larned","given":"Scott T","non-dropping-particle":"","parse-names":false,"suffix":""},{"dropping-particle":"","family":"Snelder","given":"Ton H","non-dropping-particle":"","parse-names":false,"suffix":""},{"dropping-particle":"","family":"Unwin","given":"Martin J","non-dropping-particle":"","parse-names":false,"suffix":""},{"dropping-particle":"","family":"McBride","given":"Graham B","non-dropping-particle":"","parse-names":false,"suffix":""},{"dropping-particle":"","family":"Verburg","given":"Peter H","non-dropping-particle":"","parse-names":false,"suffix":""},{"dropping-particle":"","family":"McMillan","given":"Hilary K","non-dropping-particle":"","parse-names":false,"suffix":""}],"collection-title":"NIWA Client Report CHC2015-033 prepared for Ministry for the Environment","container-title":"Prepared for Ministry for the Environment","id":"ITEM-1","issue":"February","issued":{"date-parts":[["2015"]]},"number-of-pages":"107","publisher":"NIWA","publisher-place":"Christchurch","title":"Analysis of water quality in New Zealand lakes and rivers","type":"report","volume":"CHC2015-03"},"uris":["http://www.mendeley.com/documents/?uuid=bfffb671-db5b-4af9-84f9-b4b54bb02631"]},{"id":"ITEM-2","itemData":{"author":[{"dropping-particle":"","family":"Larned","given":"Scott T","non-dropping-particle":"","parse-names":false,"suffix":""},{"dropping-particle":"","family":"Whitehead","given":"Amy L","non-dropping-particle":"","parse-names":false,"suffix":""},{"dropping-particle":"","family":"Snelder","given":"Ton H","non-dropping-particle":"","parse-names":false,"suffix":""},{"dropping-particle":"","family":"Fraser","given":"Caroline","non-dropping-particle":"","parse-names":false,"suffix":""},{"dropping-particle":"","family":"Yang","given":"Jing","non-dropping-particle":"","parse-names":false,"suffix":""}],"collection-title":"NIWA Client Report 2018347CH prepared for the Ministry for the Environment","id":"ITEM-2","issue":"December","issued":{"date-parts":[["2018"]]},"number-of-pages":"67","publisher":"NIWA","publisher-place":"Christchurch","title":"Water quality state and trends in New Zealand rivers: Analyses of national data ending in 2017","type":"report"},"uris":["http://www.mendeley.com/documents/?uuid=05109eda-7f69-4c74-b1fe-d77e8dcbc0cb"]},{"id":"ITEM-3","itemData":{"abstract":"Unwin, M., Snelder, T., Booker, D. Ballantine, D., Lessard, J. 2010. Predicting water quality in New Zealand rivers from catchment-scale physical, hydrological and land cover descriptors using Random Forest models. NIWA Client Report CHC2010-037","author":[{"dropping-particle":"","family":"Unwin","given":"Martin J","non-dropping-particle":"","parse-names":false,"suffix":""},{"dropping-particle":"","family":"Snelder","given":"Ton H","non-dropping-particle":"","parse-names":false,"suffix":""},{"dropping-particle":"","family":"Booker","given":"Doug J","non-dropping-particle":"","parse-names":false,"suffix":""},{"dropping-particle":"","family":"Ballantine","given":"D","non-dropping-particle":"","parse-names":false,"suffix":""},{"dropping-particle":"","family":"Lessard","given":"J","non-dropping-particle":"","parse-names":false,"suffix":""}],"collection-title":"NIWA Client Report CHC2010-037","id":"ITEM-3","issued":{"date-parts":[["2010"]]},"publisher":"NIWA","publisher-place":"Christchurch","title":"Predicting water quality in New Zealand rivers from catchment-scale physical, hydrological and land cover descriptors using Random Forest models","type":"report"},"uris":["http://www.mendeley.com/documents/?uuid=e3155cb9-556f-4e6c-9a01-e737034b88cc"]},{"id":"ITEM-4","itemData":{"abstract":"Unwin, M.J., Larned, S.T. (2013) Statistical models, indicators and trend analyses for reporting national-scale river water quality. NIWA client CHC2013-033 report to MfE, 71pp","author":[{"dropping-particle":"","family":"Unwin","given":"Martin J","non-dropping-particle":"","parse-names":false,"suffix":""},{"dropping-particle":"","family":"Larned","given":"Scott T","non-dropping-particle":"","parse-names":false,"suffix":""}],"collection-title":"NIWA client CHC2013-033 report prepared for the Ministry for the Environment","id":"ITEM-4","issued":{"date-parts":[["2013"]]},"number-of-pages":"77","publisher":"NIWA","publisher-place":"Christchurch","title":"Statistical models, indicators and trend analyses for reporting national-scale river water quality","type":"report"},"uris":["http://www.mendeley.com/documents/?uuid=6ef1a799-2cf4-46ec-8021-7168d79b74e8"]},{"id":"ITEM-5","itemData":{"abstract":"Ballantine, D.J., Booker, D., Unwin, M., Snelder, T. (2010) Analysis of national river water quality data for the period 1998–2007. NIWA Client Report CHC2010–038.","author":[{"dropping-particle":"","family":"Ballantine","given":"D J","non-dropping-particle":"","parse-names":false,"suffix":""},{"dropping-particle":"","family":"Booker","given":"Doug J","non-dropping-particle":"","parse-names":false,"suffix":""},{"dropping-particle":"","family":"Unwin","given":"Martin John","non-dropping-particle":"","parse-names":false,"suffix":""},{"dropping-particle":"","family":"Snelder","given":"Ton H","non-dropping-particle":"","parse-names":false,"suffix":""}],"collection-title":"NIWA Client Report CHC2010–038 prepared for the Ministry of the Environment","id":"ITEM-5","issued":{"date-parts":[["2010"]]},"publisher":"NIWA","publisher-place":"Christchurch","title":"Analysis of national river water quality data for the period 1998–2007","type":"report"},"uris":["http://www.mendeley.com/documents/?uuid=c2e25f70-eef3-4900-9640-b68810430e47"]}],"mendeley":{"formattedCitation":"(Ballantine et al. 2010; Larned et al. 2015, 2018; Unwin et al. 2010; Unwin and Larned 2013)","plainTextFormattedCitation":"(Ballantine et al. 2010; Larned et al. 2015, 2018; Unwin et al. 2010; Unwin and Larned 2013)","previouslyFormattedCitation":"(Ballantine et al. 2010; Larned et al. 2015, 2018; Unwin et al. 2010; Unwin and Larned 2013)"},"properties":{"noteIndex":0},"schema":"https://github.com/citation-style-language/schema/raw/master/csl-citation.json"}</w:instrText>
      </w:r>
      <w:r w:rsidR="00661517">
        <w:fldChar w:fldCharType="separate"/>
      </w:r>
      <w:r w:rsidR="002048E4" w:rsidRPr="002048E4">
        <w:rPr>
          <w:noProof/>
        </w:rPr>
        <w:t>(Ballantine et al. 2010; Larned et al. 2015, 2018; Unwin et al. 2010; Unwin and Larned 2013)</w:t>
      </w:r>
      <w:r w:rsidR="00661517">
        <w:fldChar w:fldCharType="end"/>
      </w:r>
      <w:r w:rsidRPr="005818B3">
        <w:t>. For each successive analysis, dat</w:t>
      </w:r>
      <w:r>
        <w:t>a</w:t>
      </w:r>
      <w:r w:rsidRPr="005818B3">
        <w:t xml:space="preserve"> were used to update a database </w:t>
      </w:r>
      <w:r>
        <w:t xml:space="preserve">comprising </w:t>
      </w:r>
      <w:r w:rsidRPr="005818B3">
        <w:t xml:space="preserve">site information, sampling dates and </w:t>
      </w:r>
      <w:r>
        <w:t>measurements of</w:t>
      </w:r>
      <w:r w:rsidRPr="005818B3">
        <w:t xml:space="preserve"> a wide range of </w:t>
      </w:r>
      <w:r w:rsidRPr="005818B3">
        <w:lastRenderedPageBreak/>
        <w:t xml:space="preserve">monitoring variables. The database also </w:t>
      </w:r>
      <w:r w:rsidRPr="007A4BDD">
        <w:t xml:space="preserve">contains metadata (e.g., methods, alternative variable labels, analytical detection limits). </w:t>
      </w:r>
      <w:r w:rsidR="00C865CF">
        <w:t xml:space="preserve">Since 2018, these </w:t>
      </w:r>
      <w:r w:rsidRPr="007A4BDD">
        <w:t xml:space="preserve">data </w:t>
      </w:r>
      <w:r w:rsidR="00C865CF">
        <w:t xml:space="preserve">have been stored </w:t>
      </w:r>
      <w:r w:rsidRPr="007A4BDD">
        <w:t>in an RData file.</w:t>
      </w:r>
    </w:p>
    <w:p w14:paraId="31104BBF" w14:textId="10323585" w:rsidR="00ED306F" w:rsidRPr="005818B3" w:rsidRDefault="00ED306F" w:rsidP="00ED306F">
      <w:pPr>
        <w:pStyle w:val="BodyText"/>
        <w:rPr>
          <w:highlight w:val="yellow"/>
        </w:rPr>
      </w:pPr>
      <w:r w:rsidRPr="008C306F">
        <w:t>We use</w:t>
      </w:r>
      <w:r>
        <w:t>d</w:t>
      </w:r>
      <w:r w:rsidRPr="008C306F">
        <w:t xml:space="preserve"> three procedures to acquire updated data for the current report: </w:t>
      </w:r>
      <w:r w:rsidR="00C865CF" w:rsidRPr="008C306F">
        <w:t>requests to</w:t>
      </w:r>
      <w:r w:rsidR="00C865CF">
        <w:t xml:space="preserve"> </w:t>
      </w:r>
      <w:r w:rsidR="00C865CF" w:rsidRPr="008C306F">
        <w:t>Land Air Water Aotearoa (LAWA)</w:t>
      </w:r>
      <w:r w:rsidR="00C865CF">
        <w:t xml:space="preserve"> </w:t>
      </w:r>
      <w:r w:rsidR="00C865CF" w:rsidRPr="008C306F">
        <w:t xml:space="preserve">data managers for </w:t>
      </w:r>
      <w:r w:rsidR="00C865CF">
        <w:t xml:space="preserve">data acquired </w:t>
      </w:r>
      <w:r w:rsidR="00DC7D4E">
        <w:t xml:space="preserve">from regional councils </w:t>
      </w:r>
      <w:r w:rsidR="00C865CF">
        <w:t>for the annual LAWA refresh,</w:t>
      </w:r>
      <w:r w:rsidR="00C865CF" w:rsidRPr="008C306F">
        <w:t xml:space="preserve"> </w:t>
      </w:r>
      <w:r w:rsidRPr="008C306F">
        <w:t xml:space="preserve">interrogation of </w:t>
      </w:r>
      <w:r>
        <w:t xml:space="preserve">data servers operated by individual </w:t>
      </w:r>
      <w:r w:rsidRPr="008C306F">
        <w:t>regional council</w:t>
      </w:r>
      <w:r>
        <w:t xml:space="preserve">s and NIWA (for NRWQN data) and direct </w:t>
      </w:r>
      <w:r w:rsidRPr="008C306F">
        <w:t xml:space="preserve">requests to councils </w:t>
      </w:r>
      <w:r>
        <w:t>for</w:t>
      </w:r>
      <w:r w:rsidRPr="008C306F">
        <w:t xml:space="preserve"> data that were unavailable through </w:t>
      </w:r>
      <w:r>
        <w:t>data servers or</w:t>
      </w:r>
      <w:r w:rsidRPr="008C306F">
        <w:t xml:space="preserve"> LAWA.</w:t>
      </w:r>
      <w:r>
        <w:t xml:space="preserve"> </w:t>
      </w:r>
      <w:r w:rsidRPr="008C306F">
        <w:t>We used</w:t>
      </w:r>
      <w:r>
        <w:t xml:space="preserve"> the</w:t>
      </w:r>
      <w:r w:rsidRPr="008C306F">
        <w:t xml:space="preserve"> data </w:t>
      </w:r>
      <w:r>
        <w:t xml:space="preserve">acquired through these three procedures </w:t>
      </w:r>
      <w:r w:rsidRPr="008C306F">
        <w:t xml:space="preserve">to update the </w:t>
      </w:r>
      <w:r>
        <w:t>dataset used for the previous national-scale analysis</w:t>
      </w:r>
      <w:r w:rsidR="00DC7D4E">
        <w:t xml:space="preserve"> </w:t>
      </w:r>
      <w:r w:rsidR="00DC7D4E">
        <w:fldChar w:fldCharType="begin" w:fldLock="1"/>
      </w:r>
      <w:r w:rsidR="00DC7D4E">
        <w:instrText>ADDIN CSL_CITATION {"citationItems":[{"id":"ITEM-1","itemData":{"author":[{"dropping-particle":"","family":"Larned","given":"Scott T","non-dropping-particle":"","parse-names":false,"suffix":""},{"dropping-particle":"","family":"Whitehead","given":"Amy L","non-dropping-particle":"","parse-names":false,"suffix":""},{"dropping-particle":"","family":"Snelder","given":"Ton H","non-dropping-particle":"","parse-names":false,"suffix":""},{"dropping-particle":"","family":"Fraser","given":"Caroline","non-dropping-particle":"","parse-names":false,"suffix":""},{"dropping-particle":"","family":"Yang","given":"Jing","non-dropping-particle":"","parse-names":false,"suffix":""}],"collection-title":"NIWA Client Report 2018347CH prepared for the Ministry for the Environment","id":"ITEM-1","issue":"December","issued":{"date-parts":[["2018"]]},"number-of-pages":"67","publisher":"NIWA","publisher-place":"Christchurch","title":"Water quality state and trends in New Zealand rivers: Analyses of national data ending in 2017","type":"report"},"uris":["http://www.mendeley.com/documents/?uuid=05109eda-7f69-4c74-b1fe-d77e8dcbc0cb"]}],"mendeley":{"formattedCitation":"(Larned et al. 2018)","plainTextFormattedCitation":"(Larned et al. 2018)","previouslyFormattedCitation":"(Larned et al. 2018)"},"properties":{"noteIndex":0},"schema":"https://github.com/citation-style-language/schema/raw/master/csl-citation.json"}</w:instrText>
      </w:r>
      <w:r w:rsidR="00DC7D4E">
        <w:fldChar w:fldCharType="separate"/>
      </w:r>
      <w:r w:rsidR="00DC7D4E" w:rsidRPr="00DC7D4E">
        <w:rPr>
          <w:noProof/>
        </w:rPr>
        <w:t>(Larned et al. 2018)</w:t>
      </w:r>
      <w:r w:rsidR="00DC7D4E">
        <w:fldChar w:fldCharType="end"/>
      </w:r>
      <w:r>
        <w:t xml:space="preserve">. </w:t>
      </w:r>
      <w:r w:rsidRPr="008C306F">
        <w:t>The data from each source required site-matching and verification, grid-reference conversions, and other processing to resolve inconsistencies between the datasets, as described in the next section.</w:t>
      </w:r>
    </w:p>
    <w:p w14:paraId="5936AB69" w14:textId="77777777" w:rsidR="00ED306F" w:rsidRPr="004C78FE" w:rsidRDefault="00ED306F" w:rsidP="00ED306F">
      <w:pPr>
        <w:pStyle w:val="Heading2"/>
      </w:pPr>
      <w:bookmarkStart w:id="60" w:name="_Toc9246653"/>
      <w:bookmarkStart w:id="61" w:name="_Toc84596468"/>
      <w:r w:rsidRPr="004C78FE">
        <w:t>Data processing</w:t>
      </w:r>
      <w:bookmarkEnd w:id="60"/>
      <w:bookmarkEnd w:id="61"/>
    </w:p>
    <w:p w14:paraId="215AD0DC" w14:textId="77777777" w:rsidR="00ED306F" w:rsidRPr="004C78FE" w:rsidRDefault="00ED306F" w:rsidP="00ED306F">
      <w:pPr>
        <w:pStyle w:val="BodyText"/>
      </w:pPr>
      <w:r w:rsidRPr="004C78FE">
        <w:t xml:space="preserve">River water-quality data were processed in several steps to ensure that the datasets acquired from different sources were internally consistent, that site information was complete and accurate, that consistent measurement procedures were used, and that </w:t>
      </w:r>
      <w:r>
        <w:t xml:space="preserve">the </w:t>
      </w:r>
      <w:r w:rsidRPr="004C78FE">
        <w:t xml:space="preserve">data were as error-free as possible. </w:t>
      </w:r>
    </w:p>
    <w:p w14:paraId="340B491C" w14:textId="2280CB86" w:rsidR="00ED306F" w:rsidRPr="001A18DE" w:rsidRDefault="00ED306F" w:rsidP="00ED306F">
      <w:pPr>
        <w:pStyle w:val="BodyText"/>
      </w:pPr>
      <w:r w:rsidRPr="004C78FE">
        <w:rPr>
          <w:u w:val="single"/>
        </w:rPr>
        <w:t>Step 1. Reporting conventions.</w:t>
      </w:r>
      <w:r w:rsidRPr="004C78FE">
        <w:t xml:space="preserve"> </w:t>
      </w:r>
      <w:r w:rsidRPr="004F05DC">
        <w:t>The water-quality data received from councils and LAWA varied in reporting formats, reporting conventions for variable names, site identifiers, date and time formats, units of measurement, and other data structure elements.</w:t>
      </w:r>
      <w:r w:rsidRPr="004C78FE">
        <w:t xml:space="preserve"> </w:t>
      </w:r>
      <w:r>
        <w:t xml:space="preserve">We first organised data from all sources into a </w:t>
      </w:r>
      <w:r w:rsidRPr="001A18DE">
        <w:t>single format. Then we applied a consistent set of reporting conventions. Common errors included mislabelled site-names, incorrect units and data transcription errors. We applied a flagging system developed in the previous project that attaches metadata to individual data points. Flags include censored data (see Section</w:t>
      </w:r>
      <w:r w:rsidR="00DC7D4E">
        <w:t xml:space="preserve"> 2.4</w:t>
      </w:r>
      <w:r w:rsidRPr="001A18DE">
        <w:t>)</w:t>
      </w:r>
      <w:r w:rsidR="00CD1E7E">
        <w:t xml:space="preserve"> and </w:t>
      </w:r>
      <w:r w:rsidRPr="001A18DE">
        <w:t>unit conversions.</w:t>
      </w:r>
    </w:p>
    <w:p w14:paraId="30009210" w14:textId="77777777" w:rsidR="00ED306F" w:rsidRPr="001A18DE" w:rsidRDefault="00ED306F" w:rsidP="00ED306F">
      <w:pPr>
        <w:pStyle w:val="BodyText"/>
      </w:pPr>
      <w:r w:rsidRPr="001A18DE">
        <w:rPr>
          <w:u w:val="single"/>
        </w:rPr>
        <w:t>Step 2. Error correction and adjustment.</w:t>
      </w:r>
      <w:r w:rsidRPr="001A18DE">
        <w:t xml:space="preserve"> We manually inspected the data to correct identifiable errors (e.g., transcription errors), and to rescale data where changes in units (e.g., from mg L</w:t>
      </w:r>
      <w:r w:rsidRPr="001A18DE">
        <w:rPr>
          <w:vertAlign w:val="superscript"/>
        </w:rPr>
        <w:t>-1</w:t>
      </w:r>
      <w:r w:rsidRPr="001A18DE">
        <w:t xml:space="preserve"> to </w:t>
      </w:r>
      <w:r>
        <w:sym w:font="Symbol" w:char="F06D"/>
      </w:r>
      <w:r w:rsidRPr="001A18DE">
        <w:t>g L</w:t>
      </w:r>
      <w:r w:rsidRPr="001A18DE">
        <w:rPr>
          <w:vertAlign w:val="superscript"/>
        </w:rPr>
        <w:t>-1</w:t>
      </w:r>
      <w:r w:rsidRPr="001A18DE">
        <w:t xml:space="preserve">) caused scale problems. </w:t>
      </w:r>
      <w:r w:rsidRPr="001A18DE">
        <w:rPr>
          <w:lang w:eastAsia="en-NZ"/>
        </w:rPr>
        <w:t>We used time-series plots and quantile plots to identify and remove gross outliers for each variable. Where necessary, values were adjusted to ensure consistent units of measurement across all datasets.</w:t>
      </w:r>
    </w:p>
    <w:p w14:paraId="20F02FF4" w14:textId="09A77258" w:rsidR="00ED306F" w:rsidRPr="00554791" w:rsidRDefault="00ED306F" w:rsidP="00ED306F">
      <w:pPr>
        <w:pStyle w:val="BodyText"/>
      </w:pPr>
      <w:r w:rsidRPr="00554791">
        <w:rPr>
          <w:u w:val="single"/>
        </w:rPr>
        <w:t xml:space="preserve">Step </w:t>
      </w:r>
      <w:r>
        <w:rPr>
          <w:u w:val="single"/>
        </w:rPr>
        <w:t>3</w:t>
      </w:r>
      <w:r w:rsidRPr="00554791">
        <w:rPr>
          <w:u w:val="single"/>
        </w:rPr>
        <w:t>. Monitoring site spatial information</w:t>
      </w:r>
      <w:r w:rsidRPr="00554791">
        <w:t xml:space="preserve">. The following spatial data were associated with each river monitoring site: </w:t>
      </w:r>
      <w:proofErr w:type="spellStart"/>
      <w:r w:rsidR="00CD1E7E">
        <w:t>lawaid</w:t>
      </w:r>
      <w:proofErr w:type="spellEnd"/>
      <w:r w:rsidR="00CD1E7E">
        <w:t xml:space="preserve">, </w:t>
      </w:r>
      <w:r w:rsidRPr="00554791">
        <w:t xml:space="preserve">site name, location and regional council identifier (if available), </w:t>
      </w:r>
      <w:r w:rsidR="00CD1E7E">
        <w:t>latitude and longitude (WGS84)</w:t>
      </w:r>
      <w:r w:rsidRPr="00554791">
        <w:t xml:space="preserve">, and </w:t>
      </w:r>
      <w:r w:rsidR="00CD1E7E">
        <w:t>nzsegment</w:t>
      </w:r>
      <w:r w:rsidR="00CD1E7E" w:rsidRPr="00554791">
        <w:t xml:space="preserve"> </w:t>
      </w:r>
      <w:r w:rsidRPr="00554791">
        <w:t>number</w:t>
      </w:r>
      <w:r>
        <w:t>.</w:t>
      </w:r>
      <w:r w:rsidRPr="00554791">
        <w:t xml:space="preserve"> </w:t>
      </w:r>
      <w:r w:rsidR="00CD1E7E">
        <w:t xml:space="preserve">Nzsegments </w:t>
      </w:r>
      <w:r>
        <w:t>are unique river network section identifiers stored in the River Environment Classification (REC) geodatabase (Snelder et al. 2010)</w:t>
      </w:r>
      <w:r w:rsidRPr="00554791">
        <w:t xml:space="preserve">. Sites were mapped to reveal and correct georeferencing errors. </w:t>
      </w:r>
    </w:p>
    <w:p w14:paraId="396C69B3" w14:textId="0EAFA22C" w:rsidR="00ED306F" w:rsidRDefault="00ED306F" w:rsidP="00ED306F">
      <w:pPr>
        <w:pStyle w:val="BodyText"/>
        <w:rPr>
          <w:rFonts w:asciiTheme="minorHAnsi" w:hAnsiTheme="minorHAnsi" w:cs="AdvOT1ef757c0"/>
          <w:color w:val="000000"/>
          <w:szCs w:val="22"/>
          <w:lang w:eastAsia="en-NZ"/>
        </w:rPr>
      </w:pPr>
      <w:r>
        <w:t>In addition to the site-specific spatial data listed above, the catchment upstream of each monitoring site was delineated using the digital network in the REC. Each catchment is linked to a wide range of spatial data in the REC. For the current report, the following spatial data were extracted for each site: land cover data from the Land</w:t>
      </w:r>
      <w:r w:rsidRPr="00D26AC5">
        <w:rPr>
          <w:rFonts w:asciiTheme="minorHAnsi" w:hAnsiTheme="minorHAnsi" w:cstheme="minorHAnsi"/>
          <w:szCs w:val="22"/>
          <w:lang w:eastAsia="en-NZ"/>
        </w:rPr>
        <w:t xml:space="preserve"> Cover Database</w:t>
      </w:r>
      <w:r>
        <w:rPr>
          <w:rFonts w:asciiTheme="minorHAnsi" w:hAnsiTheme="minorHAnsi" w:cstheme="minorHAnsi"/>
          <w:szCs w:val="22"/>
          <w:lang w:eastAsia="en-NZ"/>
        </w:rPr>
        <w:t xml:space="preserve"> Version </w:t>
      </w:r>
      <w:r w:rsidR="00D643D8">
        <w:rPr>
          <w:rFonts w:asciiTheme="minorHAnsi" w:hAnsiTheme="minorHAnsi" w:cstheme="minorHAnsi"/>
          <w:szCs w:val="22"/>
          <w:lang w:eastAsia="en-NZ"/>
        </w:rPr>
        <w:t>5</w:t>
      </w:r>
      <w:r>
        <w:rPr>
          <w:rFonts w:asciiTheme="minorHAnsi" w:hAnsiTheme="minorHAnsi" w:cstheme="minorHAnsi"/>
          <w:szCs w:val="22"/>
          <w:lang w:eastAsia="en-NZ"/>
        </w:rPr>
        <w:t>.</w:t>
      </w:r>
      <w:r w:rsidR="00D643D8">
        <w:rPr>
          <w:rFonts w:asciiTheme="minorHAnsi" w:hAnsiTheme="minorHAnsi" w:cstheme="minorHAnsi"/>
          <w:szCs w:val="22"/>
          <w:lang w:eastAsia="en-NZ"/>
        </w:rPr>
        <w:t>0</w:t>
      </w:r>
      <w:r>
        <w:rPr>
          <w:rFonts w:asciiTheme="minorHAnsi" w:hAnsiTheme="minorHAnsi" w:cstheme="minorHAnsi"/>
          <w:szCs w:val="22"/>
          <w:lang w:eastAsia="en-NZ"/>
        </w:rPr>
        <w:t xml:space="preserve"> (LCDB</w:t>
      </w:r>
      <w:r w:rsidR="00CD1E7E">
        <w:rPr>
          <w:rFonts w:asciiTheme="minorHAnsi" w:hAnsiTheme="minorHAnsi" w:cstheme="minorHAnsi"/>
          <w:szCs w:val="22"/>
          <w:lang w:eastAsia="en-NZ"/>
        </w:rPr>
        <w:t>5</w:t>
      </w:r>
      <w:r>
        <w:rPr>
          <w:rFonts w:asciiTheme="minorHAnsi" w:hAnsiTheme="minorHAnsi" w:cstheme="minorHAnsi"/>
          <w:szCs w:val="22"/>
          <w:lang w:eastAsia="en-NZ"/>
        </w:rPr>
        <w:t>)</w:t>
      </w:r>
      <w:r>
        <w:rPr>
          <w:rStyle w:val="FootnoteReference"/>
          <w:rFonts w:asciiTheme="minorHAnsi" w:hAnsiTheme="minorHAnsi" w:cstheme="minorHAnsi"/>
          <w:szCs w:val="22"/>
          <w:lang w:eastAsia="en-NZ"/>
        </w:rPr>
        <w:footnoteReference w:id="1"/>
      </w:r>
      <w:r>
        <w:rPr>
          <w:rFonts w:asciiTheme="minorHAnsi" w:hAnsiTheme="minorHAnsi" w:cstheme="minorHAnsi"/>
          <w:szCs w:val="22"/>
          <w:lang w:eastAsia="en-NZ"/>
        </w:rPr>
        <w:t xml:space="preserve"> and the categorical REC classes. The LCDB</w:t>
      </w:r>
      <w:r w:rsidR="00D643D8">
        <w:rPr>
          <w:rFonts w:asciiTheme="minorHAnsi" w:hAnsiTheme="minorHAnsi" w:cstheme="minorHAnsi"/>
          <w:szCs w:val="22"/>
          <w:lang w:eastAsia="en-NZ"/>
        </w:rPr>
        <w:t>5</w:t>
      </w:r>
      <w:r>
        <w:rPr>
          <w:rFonts w:asciiTheme="minorHAnsi" w:hAnsiTheme="minorHAnsi" w:cstheme="minorHAnsi"/>
          <w:szCs w:val="22"/>
          <w:lang w:eastAsia="en-NZ"/>
        </w:rPr>
        <w:t xml:space="preserve"> comprises</w:t>
      </w:r>
      <w:r w:rsidRPr="0011247B">
        <w:rPr>
          <w:rFonts w:asciiTheme="minorHAnsi" w:hAnsiTheme="minorHAnsi" w:cstheme="minorHAnsi"/>
          <w:szCs w:val="22"/>
          <w:lang w:eastAsia="en-NZ"/>
        </w:rPr>
        <w:t xml:space="preserve"> proportional cover of 33 land-cover classes, generated from satellite imagery </w:t>
      </w:r>
      <w:r>
        <w:rPr>
          <w:rFonts w:asciiTheme="minorHAnsi" w:hAnsiTheme="minorHAnsi" w:cstheme="minorHAnsi"/>
          <w:szCs w:val="22"/>
          <w:lang w:eastAsia="en-NZ"/>
        </w:rPr>
        <w:t xml:space="preserve">collected </w:t>
      </w:r>
      <w:r w:rsidRPr="0011247B">
        <w:rPr>
          <w:rFonts w:asciiTheme="minorHAnsi" w:hAnsiTheme="minorHAnsi" w:cstheme="minorHAnsi"/>
          <w:szCs w:val="22"/>
          <w:lang w:eastAsia="en-NZ"/>
        </w:rPr>
        <w:t>in summer 201</w:t>
      </w:r>
      <w:r w:rsidR="00D643D8">
        <w:rPr>
          <w:rFonts w:asciiTheme="minorHAnsi" w:hAnsiTheme="minorHAnsi" w:cstheme="minorHAnsi"/>
          <w:szCs w:val="22"/>
          <w:lang w:eastAsia="en-NZ"/>
        </w:rPr>
        <w:t>8</w:t>
      </w:r>
      <w:r w:rsidRPr="0011247B">
        <w:rPr>
          <w:rFonts w:asciiTheme="minorHAnsi" w:hAnsiTheme="minorHAnsi" w:cstheme="minorHAnsi"/>
          <w:szCs w:val="22"/>
          <w:lang w:eastAsia="en-NZ"/>
        </w:rPr>
        <w:t>-1</w:t>
      </w:r>
      <w:r w:rsidR="00D643D8">
        <w:rPr>
          <w:rFonts w:asciiTheme="minorHAnsi" w:hAnsiTheme="minorHAnsi" w:cstheme="minorHAnsi"/>
          <w:szCs w:val="22"/>
          <w:lang w:eastAsia="en-NZ"/>
        </w:rPr>
        <w:t>9</w:t>
      </w:r>
      <w:r w:rsidRPr="0011247B">
        <w:rPr>
          <w:rFonts w:asciiTheme="minorHAnsi" w:hAnsiTheme="minorHAnsi" w:cstheme="minorHAnsi"/>
          <w:szCs w:val="22"/>
          <w:lang w:eastAsia="en-NZ"/>
        </w:rPr>
        <w:t>).</w:t>
      </w:r>
      <w:r w:rsidRPr="008D00C1">
        <w:rPr>
          <w:rFonts w:asciiTheme="minorHAnsi" w:hAnsiTheme="minorHAnsi" w:cstheme="minorHAnsi"/>
          <w:szCs w:val="22"/>
          <w:lang w:eastAsia="en-NZ"/>
        </w:rPr>
        <w:t xml:space="preserve"> </w:t>
      </w:r>
      <w:r>
        <w:rPr>
          <w:rFonts w:asciiTheme="minorHAnsi" w:hAnsiTheme="minorHAnsi" w:cstheme="minorHAnsi"/>
          <w:szCs w:val="22"/>
          <w:lang w:eastAsia="en-NZ"/>
        </w:rPr>
        <w:t>The REC classes are composed of multiple hierarchical levels, each corresponding to a factor that influences river environmental conditions</w:t>
      </w:r>
      <w:r w:rsidR="00DC7D4E">
        <w:rPr>
          <w:rFonts w:asciiTheme="minorHAnsi" w:hAnsiTheme="minorHAnsi" w:cstheme="minorHAnsi"/>
          <w:szCs w:val="22"/>
          <w:lang w:eastAsia="en-NZ"/>
        </w:rPr>
        <w:t xml:space="preserve"> </w:t>
      </w:r>
      <w:r w:rsidR="00DC7D4E">
        <w:rPr>
          <w:rFonts w:asciiTheme="minorHAnsi" w:hAnsiTheme="minorHAnsi" w:cstheme="minorHAnsi"/>
          <w:szCs w:val="22"/>
          <w:lang w:eastAsia="en-NZ"/>
        </w:rPr>
        <w:fldChar w:fldCharType="begin" w:fldLock="1"/>
      </w:r>
      <w:r w:rsidR="007E5E7B">
        <w:rPr>
          <w:rFonts w:asciiTheme="minorHAnsi" w:hAnsiTheme="minorHAnsi" w:cstheme="minorHAnsi"/>
          <w:szCs w:val="22"/>
          <w:lang w:eastAsia="en-NZ"/>
        </w:rPr>
        <w:instrText>ADDIN CSL_CITATION {"citationItems":[{"id":"ITEM-1","itemData":{"DOI":"10.1111/j.1752-1688.2002.tb04344.x","ISSN":"1093-474X","abstract":"River Environment Classification (REC) is a new system for classifying river environments that is based on climate, topography, geology, and land cover factors that control spatial patterns in river ecosystems. REC builds on existing principles for environmental regionalization and introduces three specific additions to the ``ecoregion{''} approach. First, the REC assumes that ecological patterns are dependent on a range of factors and associated landscape scale processes, some of which may show significant variation within an ecoregion. REC arranges the controlling factors in a hierarchy with each level defining the cause of ecological variation at a given characteristic scale. Second, REC assumes that ecological characteristics of rivers are responses to fluvial (i.e., hydrological and hydraulic) processes. Thus, REC uses a network of channels and associated watersheds to classify specific sections of river. When mapped, REC has the form of a linear mosaic in which classes change in the downstream direction as the integrated characteristics of the watershed change, producing longitudinal spatial patterns that are typical of river ecosystems. Third, REC assigns individual river sections to a class independently and objectively according to criteria that result in a geographically independent framework in which classes may show wide geographic dispersion rather than the geographically dependent schemes that result from the ecoregion approach. REC has been developed to provide a multiscale spatial framework for river management and has been used to map the rivers of New Zealand at a 1:50,000 mapping scale.","author":[{"dropping-particle":"","family":"Snelder","given":"Ton H","non-dropping-particle":"","parse-names":false,"suffix":""},{"dropping-particle":"","family":"Biggs","given":"Barry J F","non-dropping-particle":"","parse-names":false,"suffix":""}],"container-title":"Journal of the American Water Resources Association","id":"ITEM-1","issue":"5","issued":{"date-parts":[["2002","10"]]},"page":"1225-1239","publisher":"Blackwell Publishing Ltd","title":"Multiscale River Environment Classification for Water Resources Management","type":"article-journal","volume":"38"},"uris":["http://www.mendeley.com/documents/?uuid=3fb48924-73bc-4f08-98bc-3ce0bb72c593"]}],"mendeley":{"formattedCitation":"(Snelder and Biggs 2002)","plainTextFormattedCitation":"(Snelder and Biggs 2002)","previouslyFormattedCitation":"(Snelder and Biggs 2002)"},"properties":{"noteIndex":0},"schema":"https://github.com/citation-style-language/schema/raw/master/csl-citation.json"}</w:instrText>
      </w:r>
      <w:r w:rsidR="00DC7D4E">
        <w:rPr>
          <w:rFonts w:asciiTheme="minorHAnsi" w:hAnsiTheme="minorHAnsi" w:cstheme="minorHAnsi"/>
          <w:szCs w:val="22"/>
          <w:lang w:eastAsia="en-NZ"/>
        </w:rPr>
        <w:fldChar w:fldCharType="separate"/>
      </w:r>
      <w:r w:rsidR="00DC7D4E" w:rsidRPr="00DC7D4E">
        <w:rPr>
          <w:rFonts w:asciiTheme="minorHAnsi" w:hAnsiTheme="minorHAnsi" w:cstheme="minorHAnsi"/>
          <w:noProof/>
          <w:szCs w:val="22"/>
          <w:lang w:eastAsia="en-NZ"/>
        </w:rPr>
        <w:t>(Snelder and Biggs 2002)</w:t>
      </w:r>
      <w:r w:rsidR="00DC7D4E">
        <w:rPr>
          <w:rFonts w:asciiTheme="minorHAnsi" w:hAnsiTheme="minorHAnsi" w:cstheme="minorHAnsi"/>
          <w:szCs w:val="22"/>
          <w:lang w:eastAsia="en-NZ"/>
        </w:rPr>
        <w:fldChar w:fldCharType="end"/>
      </w:r>
      <w:r>
        <w:rPr>
          <w:rFonts w:asciiTheme="minorHAnsi" w:hAnsiTheme="minorHAnsi" w:cstheme="minorHAnsi"/>
          <w:szCs w:val="22"/>
          <w:lang w:eastAsia="en-NZ"/>
        </w:rPr>
        <w:t xml:space="preserve">. In the current study, we grouped river monitoring sites into REC land-cover classes and pooled across the three higher hierarchical levels (climate, </w:t>
      </w:r>
      <w:proofErr w:type="gramStart"/>
      <w:r>
        <w:rPr>
          <w:rFonts w:asciiTheme="minorHAnsi" w:hAnsiTheme="minorHAnsi" w:cstheme="minorHAnsi"/>
          <w:szCs w:val="22"/>
          <w:lang w:eastAsia="en-NZ"/>
        </w:rPr>
        <w:t>topography</w:t>
      </w:r>
      <w:proofErr w:type="gramEnd"/>
      <w:r>
        <w:rPr>
          <w:rFonts w:asciiTheme="minorHAnsi" w:hAnsiTheme="minorHAnsi" w:cstheme="minorHAnsi"/>
          <w:szCs w:val="22"/>
          <w:lang w:eastAsia="en-NZ"/>
        </w:rPr>
        <w:t xml:space="preserve"> and geology). This approach results in substantial variation in water quality within land-cover classes, while ensuring that classes with </w:t>
      </w:r>
      <w:r>
        <w:rPr>
          <w:rFonts w:asciiTheme="minorHAnsi" w:hAnsiTheme="minorHAnsi" w:cstheme="minorHAnsi"/>
          <w:szCs w:val="22"/>
          <w:lang w:eastAsia="en-NZ"/>
        </w:rPr>
        <w:lastRenderedPageBreak/>
        <w:t>relatively few monitoring sites have sufficient data for statistical analyses. In previous studies of New Zealand river water quality, REC land-cover classes were shown to account for a substantial level of variability in some water-quality variables</w:t>
      </w:r>
      <w:r w:rsidR="007E5E7B">
        <w:rPr>
          <w:rFonts w:asciiTheme="minorHAnsi" w:hAnsiTheme="minorHAnsi" w:cstheme="minorHAnsi"/>
          <w:szCs w:val="22"/>
          <w:lang w:eastAsia="en-NZ"/>
        </w:rPr>
        <w:t xml:space="preserve"> </w:t>
      </w:r>
      <w:r w:rsidR="007E5E7B">
        <w:rPr>
          <w:rFonts w:asciiTheme="minorHAnsi" w:hAnsiTheme="minorHAnsi" w:cstheme="minorHAnsi"/>
          <w:szCs w:val="22"/>
          <w:lang w:eastAsia="en-NZ"/>
        </w:rPr>
        <w:fldChar w:fldCharType="begin" w:fldLock="1"/>
      </w:r>
      <w:r w:rsidR="007E5E7B">
        <w:rPr>
          <w:rFonts w:asciiTheme="minorHAnsi" w:hAnsiTheme="minorHAnsi" w:cstheme="minorHAnsi"/>
          <w:szCs w:val="22"/>
          <w:lang w:eastAsia="en-NZ"/>
        </w:rPr>
        <w:instrText>ADDIN CSL_CITATION {"citationItems":[{"id":"ITEM-1","itemData":{"DOI":"10.1080/00288330.2004.9517243","ISBN":"0028-8330","ISSN":"00288330","abstract":"River water quality in New Zealand is at great risk of impairment in low elevation catch- ments because of pervasive land-use changes, yet there has been no nationwide assessment of the state of these rivers. Data from the surface-water moni- toring programmes of 15 regional councils and uni- tary authorities, and the National River Water Quality Network were used to assess the recent state (1998–2002) and trends (1996–2002) in water qual- ity in low-elevation rivers across New Zealand. Assessments were made at the national level, and within four land-cover classes (native forest, plan- tation forest, pastoral, and urban). Finer-scaled as- sessments were made by subdividing the large number of pastoral sites into six climate classes, and seven stream orders. At the national level, median concentrations of the faecal indicator bacterium Escherichia coli, and dissolved inorganic nitrogen and dissolved reactive phosphorus exceeded guide- lines recommended for the protection of aquatic ecosystems and human health. Water quality state varied widely within land-cover classes: E. coli and dissolved nitrogen and phosphorus concentrations in the pastoral and urban classes were 2–7 times higher than in the native and plantation forest classes, and median water clarity in the pastoral and urban classes was 40–70% lower than in the native and plantation forest classes. Water quality state in the pastoral class was not statistically different from that of the urban class, and water quality state in the plantation forest class was not statistically different from that of the native forest class. Significant trends in low-eleva- tion rivers were limited to four parameters: flow (trending down in all instances), and temperature, clarity, and conductivity (trending up in all in- stances). The trends in flow, temperature, and clar- ity were apparent at the national scale, and within the pastoral class. The magnitudes of these trends were very low, corresponding to changes of £0.5%/ year in parameter medians.","author":[{"dropping-particle":"","family":"Larned","given":"Scott T","non-dropping-particle":"","parse-names":false,"suffix":""},{"dropping-particle":"","family":"Scarsbrook","given":"Mike R.","non-dropping-particle":"","parse-names":false,"suffix":""},{"dropping-particle":"","family":"Snelder","given":"Ton H","non-dropping-particle":"","parse-names":false,"suffix":""},{"dropping-particle":"","family":"Norton","given":"Ned J.","non-dropping-particle":"","parse-names":false,"suffix":""},{"dropping-particle":"","family":"Biggs","given":"Barry J F","non-dropping-particle":"","parse-names":false,"suffix":""}],"container-title":"New Zealand Journal of Marine and Freshwater Research","id":"ITEM-1","issue":"2","issued":{"date-parts":[["2004","6"]]},"page":"347-366","publisher":" Taylor &amp; Francis Group ","title":"Water quality in low-elevation streams and rivers of New Zealand: Recent state and trends in contrasting land-cover classes","type":"article-journal","volume":"38"},"uris":["http://www.mendeley.com/documents/?uuid=5df10277-5922-4a28-baad-5f60a763fc64"]},{"id":"ITEM-2","itemData":{"DOI":"10.1080/00288330.2016.1150309","ISSN":"0028-8330","author":[{"dropping-particle":"","family":"Larned","given":"Scott T","non-dropping-particle":"","parse-names":false,"suffix":""},{"dropping-particle":"","family":"Snelder","given":"Ton H","non-dropping-particle":"","parse-names":false,"suffix":""},{"dropping-particle":"","family":"Unwin","given":"Martin J","non-dropping-particle":"","parse-names":false,"suffix":""},{"dropping-particle":"","family":"McBride","given":"Graham B","non-dropping-particle":"","parse-names":false,"suffix":""}],"container-title":"New Zealand Journal of Marine and Freshwater Research","id":"ITEM-2","issue":"3","issued":{"date-parts":[["2016","7","2"]]},"page":"389-417","title":"Water quality in New Zealand rivers: current state and trends","type":"article-journal","volume":"50"},"uris":["http://www.mendeley.com/documents/?uuid=6a2e2d29-5491-4115-ad83-34422c4e664f"]}],"mendeley":{"formattedCitation":"(Larned et al. 2004, 2016)","plainTextFormattedCitation":"(Larned et al. 2004, 2016)","previouslyFormattedCitation":"(Larned et al. 2004, 2016)"},"properties":{"noteIndex":0},"schema":"https://github.com/citation-style-language/schema/raw/master/csl-citation.json"}</w:instrText>
      </w:r>
      <w:r w:rsidR="007E5E7B">
        <w:rPr>
          <w:rFonts w:asciiTheme="minorHAnsi" w:hAnsiTheme="minorHAnsi" w:cstheme="minorHAnsi"/>
          <w:szCs w:val="22"/>
          <w:lang w:eastAsia="en-NZ"/>
        </w:rPr>
        <w:fldChar w:fldCharType="separate"/>
      </w:r>
      <w:r w:rsidR="007E5E7B" w:rsidRPr="007E5E7B">
        <w:rPr>
          <w:rFonts w:asciiTheme="minorHAnsi" w:hAnsiTheme="minorHAnsi" w:cstheme="minorHAnsi"/>
          <w:noProof/>
          <w:szCs w:val="22"/>
          <w:lang w:eastAsia="en-NZ"/>
        </w:rPr>
        <w:t>(Larned et al. 2004, 2016)</w:t>
      </w:r>
      <w:r w:rsidR="007E5E7B">
        <w:rPr>
          <w:rFonts w:asciiTheme="minorHAnsi" w:hAnsiTheme="minorHAnsi" w:cstheme="minorHAnsi"/>
          <w:szCs w:val="22"/>
          <w:lang w:eastAsia="en-NZ"/>
        </w:rPr>
        <w:fldChar w:fldCharType="end"/>
      </w:r>
      <w:r>
        <w:rPr>
          <w:rFonts w:asciiTheme="minorHAnsi" w:hAnsiTheme="minorHAnsi" w:cstheme="minorHAnsi"/>
          <w:szCs w:val="22"/>
          <w:lang w:eastAsia="en-NZ"/>
        </w:rPr>
        <w:t>. As in the previous studies, four land-cover classes were used</w:t>
      </w:r>
      <w:r w:rsidRPr="003450D1">
        <w:rPr>
          <w:rFonts w:asciiTheme="minorHAnsi" w:hAnsiTheme="minorHAnsi"/>
          <w:szCs w:val="22"/>
        </w:rPr>
        <w:t xml:space="preserve">: </w:t>
      </w:r>
      <w:r w:rsidRPr="003450D1">
        <w:rPr>
          <w:rFonts w:asciiTheme="minorHAnsi" w:hAnsiTheme="minorHAnsi" w:cs="AdvOT1ef757c0"/>
          <w:color w:val="000000"/>
          <w:szCs w:val="22"/>
          <w:lang w:eastAsia="en-NZ"/>
        </w:rPr>
        <w:t>pastoral (P), exotic forest (EF)</w:t>
      </w:r>
      <w:r>
        <w:rPr>
          <w:rFonts w:asciiTheme="minorHAnsi" w:hAnsiTheme="minorHAnsi" w:cs="AdvOT1ef757c0"/>
          <w:color w:val="000000"/>
          <w:szCs w:val="22"/>
          <w:lang w:eastAsia="en-NZ"/>
        </w:rPr>
        <w:t xml:space="preserve">, </w:t>
      </w:r>
      <w:r w:rsidRPr="003450D1">
        <w:rPr>
          <w:rFonts w:asciiTheme="minorHAnsi" w:hAnsiTheme="minorHAnsi" w:cs="AdvOT1ef757c0"/>
          <w:color w:val="000000"/>
          <w:szCs w:val="22"/>
          <w:lang w:eastAsia="en-NZ"/>
        </w:rPr>
        <w:t xml:space="preserve">urban (U) and a natural (N) category </w:t>
      </w:r>
      <w:r>
        <w:rPr>
          <w:rFonts w:asciiTheme="minorHAnsi" w:hAnsiTheme="minorHAnsi" w:cs="AdvOT1ef757c0"/>
          <w:color w:val="000000"/>
          <w:szCs w:val="22"/>
          <w:lang w:eastAsia="en-NZ"/>
        </w:rPr>
        <w:t>that incorporates</w:t>
      </w:r>
      <w:r w:rsidRPr="003450D1">
        <w:rPr>
          <w:rFonts w:asciiTheme="minorHAnsi" w:hAnsiTheme="minorHAnsi" w:cs="AdvOT1ef757c0"/>
          <w:color w:val="000000"/>
          <w:szCs w:val="22"/>
          <w:lang w:eastAsia="en-NZ"/>
        </w:rPr>
        <w:t xml:space="preserve"> the indigenous forest,</w:t>
      </w:r>
      <w:r>
        <w:rPr>
          <w:rFonts w:asciiTheme="minorHAnsi" w:hAnsiTheme="minorHAnsi" w:cs="AdvOT1ef757c0"/>
          <w:color w:val="000000"/>
          <w:szCs w:val="22"/>
          <w:lang w:eastAsia="en-NZ"/>
        </w:rPr>
        <w:t xml:space="preserve"> </w:t>
      </w:r>
      <w:r w:rsidRPr="003450D1">
        <w:rPr>
          <w:rFonts w:asciiTheme="minorHAnsi" w:hAnsiTheme="minorHAnsi" w:cs="AdvOT1ef757c0"/>
          <w:color w:val="000000"/>
          <w:szCs w:val="22"/>
          <w:lang w:eastAsia="en-NZ"/>
        </w:rPr>
        <w:t xml:space="preserve">tussock, scrub and bare-land categories. </w:t>
      </w:r>
      <w:r>
        <w:rPr>
          <w:rFonts w:asciiTheme="minorHAnsi" w:hAnsiTheme="minorHAnsi" w:cs="AdvOT1ef757c0"/>
          <w:color w:val="000000"/>
          <w:szCs w:val="22"/>
          <w:lang w:eastAsia="en-NZ"/>
        </w:rPr>
        <w:t xml:space="preserve">Following the classification rules in </w:t>
      </w:r>
      <w:r w:rsidRPr="00232074">
        <w:rPr>
          <w:rFonts w:asciiTheme="minorHAnsi" w:hAnsiTheme="minorHAnsi" w:cs="AdvOT1ef757c0"/>
          <w:color w:val="000000"/>
          <w:szCs w:val="22"/>
          <w:lang w:eastAsia="en-NZ"/>
        </w:rPr>
        <w:t>Snelder and Biggs</w:t>
      </w:r>
      <w:r w:rsidR="007E5E7B">
        <w:rPr>
          <w:rFonts w:asciiTheme="minorHAnsi" w:hAnsiTheme="minorHAnsi" w:cs="AdvOT1ef757c0"/>
          <w:color w:val="000000"/>
          <w:szCs w:val="22"/>
          <w:lang w:eastAsia="en-NZ"/>
        </w:rPr>
        <w:t xml:space="preserve"> </w:t>
      </w:r>
      <w:r w:rsidR="007E5E7B">
        <w:rPr>
          <w:rFonts w:asciiTheme="minorHAnsi" w:hAnsiTheme="minorHAnsi" w:cstheme="minorHAnsi"/>
          <w:szCs w:val="22"/>
          <w:lang w:eastAsia="en-NZ"/>
        </w:rPr>
        <w:fldChar w:fldCharType="begin" w:fldLock="1"/>
      </w:r>
      <w:r w:rsidR="007E5E7B">
        <w:rPr>
          <w:rFonts w:asciiTheme="minorHAnsi" w:hAnsiTheme="minorHAnsi" w:cstheme="minorHAnsi"/>
          <w:szCs w:val="22"/>
          <w:lang w:eastAsia="en-NZ"/>
        </w:rPr>
        <w:instrText>ADDIN CSL_CITATION {"citationItems":[{"id":"ITEM-1","itemData":{"DOI":"10.1111/j.1752-1688.2002.tb04344.x","ISSN":"1093-474X","abstract":"River Environment Classification (REC) is a new system for classifying river environments that is based on climate, topography, geology, and land cover factors that control spatial patterns in river ecosystems. REC builds on existing principles for environmental regionalization and introduces three specific additions to the ``ecoregion{''} approach. First, the REC assumes that ecological patterns are dependent on a range of factors and associated landscape scale processes, some of which may show significant variation within an ecoregion. REC arranges the controlling factors in a hierarchy with each level defining the cause of ecological variation at a given characteristic scale. Second, REC assumes that ecological characteristics of rivers are responses to fluvial (i.e., hydrological and hydraulic) processes. Thus, REC uses a network of channels and associated watersheds to classify specific sections of river. When mapped, REC has the form of a linear mosaic in which classes change in the downstream direction as the integrated characteristics of the watershed change, producing longitudinal spatial patterns that are typical of river ecosystems. Third, REC assigns individual river sections to a class independently and objectively according to criteria that result in a geographically independent framework in which classes may show wide geographic dispersion rather than the geographically dependent schemes that result from the ecoregion approach. REC has been developed to provide a multiscale spatial framework for river management and has been used to map the rivers of New Zealand at a 1:50,000 mapping scale.","author":[{"dropping-particle":"","family":"Snelder","given":"Ton H","non-dropping-particle":"","parse-names":false,"suffix":""},{"dropping-particle":"","family":"Biggs","given":"Barry J F","non-dropping-particle":"","parse-names":false,"suffix":""}],"container-title":"Journal of the American Water Resources Association","id":"ITEM-1","issue":"5","issued":{"date-parts":[["2002","10"]]},"page":"1225-1239","publisher":"Blackwell Publishing Ltd","title":"Multiscale River Environment Classification for Water Resources Management","type":"article-journal","volume":"38"},"label":"part","suppress-author":1,"uris":["http://www.mendeley.com/documents/?uuid=3fb48924-73bc-4f08-98bc-3ce0bb72c593"]}],"mendeley":{"formattedCitation":"(2002)","plainTextFormattedCitation":"(2002)","previouslyFormattedCitation":"(2002)"},"properties":{"noteIndex":0},"schema":"https://github.com/citation-style-language/schema/raw/master/csl-citation.json"}</w:instrText>
      </w:r>
      <w:r w:rsidR="007E5E7B">
        <w:rPr>
          <w:rFonts w:asciiTheme="minorHAnsi" w:hAnsiTheme="minorHAnsi" w:cstheme="minorHAnsi"/>
          <w:szCs w:val="22"/>
          <w:lang w:eastAsia="en-NZ"/>
        </w:rPr>
        <w:fldChar w:fldCharType="separate"/>
      </w:r>
      <w:r w:rsidR="007E5E7B" w:rsidRPr="007E5E7B">
        <w:rPr>
          <w:rFonts w:asciiTheme="minorHAnsi" w:hAnsiTheme="minorHAnsi" w:cstheme="minorHAnsi"/>
          <w:noProof/>
          <w:szCs w:val="22"/>
          <w:lang w:eastAsia="en-NZ"/>
        </w:rPr>
        <w:t>(2002)</w:t>
      </w:r>
      <w:r w:rsidR="007E5E7B">
        <w:rPr>
          <w:rFonts w:asciiTheme="minorHAnsi" w:hAnsiTheme="minorHAnsi" w:cstheme="minorHAnsi"/>
          <w:szCs w:val="22"/>
          <w:lang w:eastAsia="en-NZ"/>
        </w:rPr>
        <w:fldChar w:fldCharType="end"/>
      </w:r>
      <w:r>
        <w:rPr>
          <w:rFonts w:asciiTheme="minorHAnsi" w:hAnsiTheme="minorHAnsi" w:cs="AdvOT1ef757c0"/>
          <w:color w:val="000000"/>
          <w:szCs w:val="22"/>
          <w:lang w:eastAsia="en-NZ"/>
        </w:rPr>
        <w:t>, river s</w:t>
      </w:r>
      <w:r w:rsidRPr="003450D1">
        <w:rPr>
          <w:rFonts w:asciiTheme="minorHAnsi" w:hAnsiTheme="minorHAnsi" w:cs="AdvOT1ef757c0"/>
          <w:color w:val="000000"/>
          <w:szCs w:val="22"/>
          <w:lang w:eastAsia="en-NZ"/>
        </w:rPr>
        <w:t>ites were classi</w:t>
      </w:r>
      <w:r w:rsidRPr="003450D1">
        <w:rPr>
          <w:rFonts w:asciiTheme="minorHAnsi" w:hAnsiTheme="minorHAnsi" w:cs="AdvOT1ef757c0+fb"/>
          <w:color w:val="000000"/>
          <w:szCs w:val="22"/>
          <w:lang w:eastAsia="en-NZ"/>
        </w:rPr>
        <w:t>fi</w:t>
      </w:r>
      <w:r w:rsidRPr="003450D1">
        <w:rPr>
          <w:rFonts w:asciiTheme="minorHAnsi" w:hAnsiTheme="minorHAnsi" w:cs="AdvOT1ef757c0"/>
          <w:color w:val="000000"/>
          <w:szCs w:val="22"/>
          <w:lang w:eastAsia="en-NZ"/>
        </w:rPr>
        <w:t>ed as exotic forest or</w:t>
      </w:r>
      <w:r>
        <w:rPr>
          <w:rFonts w:asciiTheme="minorHAnsi" w:hAnsiTheme="minorHAnsi" w:cs="AdvOT1ef757c0"/>
          <w:color w:val="000000"/>
          <w:szCs w:val="22"/>
          <w:lang w:eastAsia="en-NZ"/>
        </w:rPr>
        <w:t xml:space="preserve"> </w:t>
      </w:r>
      <w:r w:rsidRPr="003450D1">
        <w:rPr>
          <w:rFonts w:asciiTheme="minorHAnsi" w:hAnsiTheme="minorHAnsi" w:cs="AdvOT1ef757c0"/>
          <w:color w:val="000000"/>
          <w:szCs w:val="22"/>
          <w:lang w:eastAsia="en-NZ"/>
        </w:rPr>
        <w:t>natural if those categories account</w:t>
      </w:r>
      <w:r>
        <w:rPr>
          <w:rFonts w:asciiTheme="minorHAnsi" w:hAnsiTheme="minorHAnsi" w:cs="AdvOT1ef757c0"/>
          <w:color w:val="000000"/>
          <w:szCs w:val="22"/>
          <w:lang w:eastAsia="en-NZ"/>
        </w:rPr>
        <w:t>ed</w:t>
      </w:r>
      <w:r w:rsidRPr="003450D1">
        <w:rPr>
          <w:rFonts w:asciiTheme="minorHAnsi" w:hAnsiTheme="minorHAnsi" w:cs="AdvOT1ef757c0"/>
          <w:color w:val="000000"/>
          <w:szCs w:val="22"/>
          <w:lang w:eastAsia="en-NZ"/>
        </w:rPr>
        <w:t xml:space="preserve"> for the largest proportion of the upstream catchment</w:t>
      </w:r>
      <w:r>
        <w:rPr>
          <w:rFonts w:asciiTheme="minorHAnsi" w:hAnsiTheme="minorHAnsi" w:cs="AdvOT1ef757c0"/>
          <w:color w:val="000000"/>
          <w:szCs w:val="22"/>
          <w:lang w:eastAsia="en-NZ"/>
        </w:rPr>
        <w:t xml:space="preserve"> </w:t>
      </w:r>
      <w:r w:rsidRPr="003450D1">
        <w:rPr>
          <w:rFonts w:asciiTheme="minorHAnsi" w:hAnsiTheme="minorHAnsi" w:cs="AdvOT1ef757c0"/>
          <w:color w:val="000000"/>
          <w:szCs w:val="22"/>
          <w:lang w:eastAsia="en-NZ"/>
        </w:rPr>
        <w:t>area, unless pastoral land exceeded 25% of the catchment, in which case the segment was</w:t>
      </w:r>
      <w:r>
        <w:rPr>
          <w:rFonts w:asciiTheme="minorHAnsi" w:hAnsiTheme="minorHAnsi" w:cs="AdvOT1ef757c0"/>
          <w:color w:val="000000"/>
          <w:szCs w:val="22"/>
          <w:lang w:eastAsia="en-NZ"/>
        </w:rPr>
        <w:t xml:space="preserve"> </w:t>
      </w:r>
      <w:r w:rsidRPr="003450D1">
        <w:rPr>
          <w:rFonts w:asciiTheme="minorHAnsi" w:hAnsiTheme="minorHAnsi" w:cs="AdvOT1ef757c0"/>
          <w:color w:val="000000"/>
          <w:szCs w:val="22"/>
          <w:lang w:eastAsia="en-NZ"/>
        </w:rPr>
        <w:t>classi</w:t>
      </w:r>
      <w:r w:rsidRPr="003450D1">
        <w:rPr>
          <w:rFonts w:asciiTheme="minorHAnsi" w:hAnsiTheme="minorHAnsi" w:cs="AdvOT1ef757c0+fb"/>
          <w:color w:val="000000"/>
          <w:szCs w:val="22"/>
          <w:lang w:eastAsia="en-NZ"/>
        </w:rPr>
        <w:t>fi</w:t>
      </w:r>
      <w:r w:rsidRPr="003450D1">
        <w:rPr>
          <w:rFonts w:asciiTheme="minorHAnsi" w:hAnsiTheme="minorHAnsi" w:cs="AdvOT1ef757c0"/>
          <w:color w:val="000000"/>
          <w:szCs w:val="22"/>
          <w:lang w:eastAsia="en-NZ"/>
        </w:rPr>
        <w:t xml:space="preserve">ed as pastoral, or </w:t>
      </w:r>
      <w:r>
        <w:rPr>
          <w:rFonts w:asciiTheme="minorHAnsi" w:hAnsiTheme="minorHAnsi" w:cs="AdvOT1ef757c0"/>
          <w:color w:val="000000"/>
          <w:szCs w:val="22"/>
          <w:lang w:eastAsia="en-NZ"/>
        </w:rPr>
        <w:t xml:space="preserve">where </w:t>
      </w:r>
      <w:r w:rsidRPr="003450D1">
        <w:rPr>
          <w:rFonts w:asciiTheme="minorHAnsi" w:hAnsiTheme="minorHAnsi" w:cs="AdvOT1ef757c0"/>
          <w:color w:val="000000"/>
          <w:szCs w:val="22"/>
          <w:lang w:eastAsia="en-NZ"/>
        </w:rPr>
        <w:t>urban land exceeded 15% of the catchment, in which case the</w:t>
      </w:r>
      <w:r>
        <w:rPr>
          <w:rFonts w:asciiTheme="minorHAnsi" w:hAnsiTheme="minorHAnsi" w:cs="AdvOT1ef757c0"/>
          <w:color w:val="000000"/>
          <w:szCs w:val="22"/>
          <w:lang w:eastAsia="en-NZ"/>
        </w:rPr>
        <w:t xml:space="preserve"> </w:t>
      </w:r>
      <w:r w:rsidRPr="003450D1">
        <w:rPr>
          <w:rFonts w:asciiTheme="minorHAnsi" w:hAnsiTheme="minorHAnsi" w:cs="AdvOT1ef757c0"/>
          <w:color w:val="000000"/>
          <w:szCs w:val="22"/>
          <w:lang w:eastAsia="en-NZ"/>
        </w:rPr>
        <w:t>segment was classi</w:t>
      </w:r>
      <w:r w:rsidRPr="003450D1">
        <w:rPr>
          <w:rFonts w:asciiTheme="minorHAnsi" w:hAnsiTheme="minorHAnsi" w:cs="AdvOT1ef757c0+fb"/>
          <w:color w:val="000000"/>
          <w:szCs w:val="22"/>
          <w:lang w:eastAsia="en-NZ"/>
        </w:rPr>
        <w:t>fi</w:t>
      </w:r>
      <w:r w:rsidRPr="003450D1">
        <w:rPr>
          <w:rFonts w:asciiTheme="minorHAnsi" w:hAnsiTheme="minorHAnsi" w:cs="AdvOT1ef757c0"/>
          <w:color w:val="000000"/>
          <w:szCs w:val="22"/>
          <w:lang w:eastAsia="en-NZ"/>
        </w:rPr>
        <w:t>ed as urban.</w:t>
      </w:r>
    </w:p>
    <w:p w14:paraId="0F1FCB80" w14:textId="2D2B48F4" w:rsidR="00ED306F" w:rsidRPr="009E463C" w:rsidRDefault="00ED306F" w:rsidP="00ED306F">
      <w:pPr>
        <w:pStyle w:val="BodyText"/>
      </w:pPr>
      <w:r w:rsidRPr="009E463C">
        <w:rPr>
          <w:u w:val="single"/>
        </w:rPr>
        <w:t xml:space="preserve">Step </w:t>
      </w:r>
      <w:r>
        <w:rPr>
          <w:u w:val="single"/>
        </w:rPr>
        <w:t>4</w:t>
      </w:r>
      <w:r w:rsidRPr="009E463C">
        <w:rPr>
          <w:u w:val="single"/>
        </w:rPr>
        <w:t>. Comparable field and laboratory methods.</w:t>
      </w:r>
      <w:r w:rsidRPr="009E463C">
        <w:t xml:space="preserve"> The </w:t>
      </w:r>
      <w:r>
        <w:t>next</w:t>
      </w:r>
      <w:r w:rsidRPr="009E463C">
        <w:t xml:space="preserve"> data processing step was to assess methodological differences </w:t>
      </w:r>
      <w:r>
        <w:t>between data sources in the measurement of water quality</w:t>
      </w:r>
      <w:r w:rsidRPr="009E463C">
        <w:t xml:space="preserve"> variables. For most variables, two or more measurement procedures were represented in the datasets. We grouped data by procedure, then pooled data for which different procedures gave comparable results, based on assessments </w:t>
      </w:r>
      <w:r>
        <w:t xml:space="preserve">set out </w:t>
      </w:r>
      <w:r w:rsidRPr="009E463C">
        <w:t xml:space="preserve">in </w:t>
      </w:r>
      <w:r>
        <w:t>Larned et al.</w:t>
      </w:r>
      <w:r w:rsidR="007E5E7B">
        <w:t xml:space="preserve"> </w:t>
      </w:r>
      <w:r w:rsidR="007E5E7B">
        <w:fldChar w:fldCharType="begin" w:fldLock="1"/>
      </w:r>
      <w:r w:rsidR="007E5E7B">
        <w:instrText>ADDIN CSL_CITATION {"citationItems":[{"id":"ITEM-1","itemData":{"DOI":"10.1080/00288330.2016.1150309","ISSN":"0028-8330","author":[{"dropping-particle":"","family":"Larned","given":"Scott T","non-dropping-particle":"","parse-names":false,"suffix":""},{"dropping-particle":"","family":"Snelder","given":"Ton H","non-dropping-particle":"","parse-names":false,"suffix":""},{"dropping-particle":"","family":"Unwin","given":"Martin J","non-dropping-particle":"","parse-names":false,"suffix":""},{"dropping-particle":"","family":"McBride","given":"Graham B","non-dropping-particle":"","parse-names":false,"suffix":""}],"container-title":"New Zealand Journal of Marine and Freshwater Research","id":"ITEM-1","issue":"3","issued":{"date-parts":[["2016","7","2"]]},"page":"389-417","title":"Water quality in New Zealand rivers: current state and trends","type":"article-journal","volume":"50"},"label":"part","suppress-author":1,"uris":["http://www.mendeley.com/documents/?uuid=6a2e2d29-5491-4115-ad83-34422c4e664f"]}],"mendeley":{"formattedCitation":"(2016)","plainTextFormattedCitation":"(2016)","previouslyFormattedCitation":"(2016)"},"properties":{"noteIndex":0},"schema":"https://github.com/citation-style-language/schema/raw/master/csl-citation.json"}</w:instrText>
      </w:r>
      <w:r w:rsidR="007E5E7B">
        <w:fldChar w:fldCharType="separate"/>
      </w:r>
      <w:r w:rsidR="007E5E7B" w:rsidRPr="007E5E7B">
        <w:rPr>
          <w:noProof/>
        </w:rPr>
        <w:t>(2016)</w:t>
      </w:r>
      <w:r w:rsidR="007E5E7B">
        <w:fldChar w:fldCharType="end"/>
      </w:r>
      <w:r>
        <w:t xml:space="preserve">. </w:t>
      </w:r>
      <w:r w:rsidRPr="009E463C">
        <w:t xml:space="preserve">Data measured using the </w:t>
      </w:r>
      <w:proofErr w:type="gramStart"/>
      <w:r w:rsidRPr="009E463C">
        <w:t>less-common</w:t>
      </w:r>
      <w:proofErr w:type="gramEnd"/>
      <w:r w:rsidRPr="009E463C">
        <w:t xml:space="preserve"> and non-comparable methods were eliminated. Table 2-</w:t>
      </w:r>
      <w:r>
        <w:t>2</w:t>
      </w:r>
      <w:r w:rsidRPr="009E463C">
        <w:t xml:space="preserve"> lists the most common procedures used for each variable, and the procedures corresponding to data retained for analysis.</w:t>
      </w:r>
    </w:p>
    <w:p w14:paraId="51CEAE50" w14:textId="72814522" w:rsidR="00ED306F" w:rsidRPr="009E463C" w:rsidRDefault="00ED306F" w:rsidP="00ED306F">
      <w:pPr>
        <w:pStyle w:val="BodyText"/>
      </w:pPr>
      <w:r w:rsidRPr="009E463C">
        <w:t xml:space="preserve">The data produced by multiple procedures used to measure ECOLI, </w:t>
      </w:r>
      <w:r w:rsidR="00D643D8" w:rsidRPr="009E463C">
        <w:t>N</w:t>
      </w:r>
      <w:r w:rsidR="00D643D8">
        <w:t>N</w:t>
      </w:r>
      <w:r w:rsidR="00D643D8" w:rsidRPr="009E463C">
        <w:t>N</w:t>
      </w:r>
      <w:r w:rsidRPr="009E463C">
        <w:t>, CLAR</w:t>
      </w:r>
      <w:r>
        <w:t>, TURB</w:t>
      </w:r>
      <w:r w:rsidRPr="009E463C">
        <w:t xml:space="preserve"> and MCI were pooled, </w:t>
      </w:r>
      <w:proofErr w:type="gramStart"/>
      <w:r w:rsidRPr="009E463C">
        <w:t>assum</w:t>
      </w:r>
      <w:r>
        <w:t xml:space="preserve">ing </w:t>
      </w:r>
      <w:r w:rsidRPr="009E463C">
        <w:t>that</w:t>
      </w:r>
      <w:proofErr w:type="gramEnd"/>
      <w:r w:rsidRPr="009E463C">
        <w:t xml:space="preserve"> the different procedures gave comparable results. In contrast, some procedures used to measure TN and TP are unlikely to give comparable results. Most councils and the NRWQN use the alkaline persulfate digestion method and unfiltered water samples. A smaller group of councils uses a sulphuric acid digestion procedure to measure total Kjeldahl nitrogen (TKN) </w:t>
      </w:r>
      <w:r>
        <w:t>from which</w:t>
      </w:r>
      <w:r w:rsidRPr="009E463C">
        <w:t xml:space="preserve"> TN </w:t>
      </w:r>
      <w:r>
        <w:t xml:space="preserve">is calculated </w:t>
      </w:r>
      <w:r w:rsidRPr="009E463C">
        <w:t>as TKN + NO3N. At least one council uses filtered samples for the data labelled TN and TP, although the</w:t>
      </w:r>
      <w:r>
        <w:t xml:space="preserve"> results derived from</w:t>
      </w:r>
      <w:r w:rsidRPr="009E463C">
        <w:t xml:space="preserve"> filtered samples are more correctly labelled total dissolved nitrogen and total dissolved phosphorus. The alternative methods could generate substantial differences in reported TN and TP concentrations</w:t>
      </w:r>
      <w:r>
        <w:t xml:space="preserve"> </w:t>
      </w:r>
      <w:r w:rsidR="002048E4">
        <w:fldChar w:fldCharType="begin" w:fldLock="1"/>
      </w:r>
      <w:r w:rsidR="002048E4">
        <w:instrText>ADDIN CSL_CITATION {"citationItems":[{"id":"ITEM-1","itemData":{"abstract":"Patton CJ, Kryskalla JR. (2003) Evaluation of alkaline persulfate digestion as an alternative to Kjeldahl digestion for determination of total and dissolved nitrogen and phosphorus in water. US Geological Survey Water Resources Investigations Report 3-4174. http://nwql.usgs.gov/pubs/WRIR/WRIR-03-4174.pdf.","author":[{"dropping-particle":"","family":"Patton","given":"C J","non-dropping-particle":"","parse-names":false,"suffix":""},{"dropping-particle":"","family":"Kryskalla","given":"J R","non-dropping-particle":"","parse-names":false,"suffix":""}],"collection-title":"Resources Investigations Report 3-4174","id":"ITEM-1","issued":{"date-parts":[["2003"]]},"title":"Evaluation of alkaline persulfate digestion as an alternative to Kjeldahl digestion for determination of total and dissolved nitrogen and phosphorus in water","type":"report"},"uris":["http://www.mendeley.com/documents/?uuid=fac958d9-d4cc-488c-a002-dbba68363741"]},{"id":"ITEM-2","itemData":{"DOI":"10.1021/es304058q","ISSN":"0013-936X","author":[{"dropping-particle":"","family":"Horowitz","given":"Arthur J.","non-dropping-particle":"","parse-names":false,"suffix":""}],"container-title":"Environmental Science &amp; Technology","id":"ITEM-2","issue":"6","issued":{"date-parts":[["2013","3","19"]]},"page":"2471-2486","title":"A Review of Selected Inorganic Surface Water Quality-Monitoring Practices: Are We Really Measuring What We Think, and If So, Are We Doing It Right?","type":"article-journal","volume":"47"},"uris":["http://www.mendeley.com/documents/?uuid=be241f7a-e492-48ab-bd20-ea3710a365af"]}],"mendeley":{"formattedCitation":"(Horowitz 2013; Patton and Kryskalla 2003)","plainTextFormattedCitation":"(Horowitz 2013; Patton and Kryskalla 2003)","previouslyFormattedCitation":"(Horowitz 2013; Patton and Kryskalla 2003)"},"properties":{"noteIndex":0},"schema":"https://github.com/citation-style-language/schema/raw/master/csl-citation.json"}</w:instrText>
      </w:r>
      <w:r w:rsidR="002048E4">
        <w:fldChar w:fldCharType="separate"/>
      </w:r>
      <w:r w:rsidR="002048E4" w:rsidRPr="002048E4">
        <w:rPr>
          <w:noProof/>
        </w:rPr>
        <w:t>(Horowitz 2013; Patton and Kryskalla 2003)</w:t>
      </w:r>
      <w:r w:rsidR="002048E4">
        <w:fldChar w:fldCharType="end"/>
      </w:r>
      <w:r w:rsidRPr="009E463C">
        <w:t>. Therefore, only TN and TP measured by the persulfate digestion method with unfiltered samples were retained for analysis.</w:t>
      </w:r>
    </w:p>
    <w:p w14:paraId="0102117A" w14:textId="63E2ED8D" w:rsidR="00ED306F" w:rsidRPr="00DB62D9" w:rsidRDefault="00ED306F" w:rsidP="00ED306F">
      <w:pPr>
        <w:pStyle w:val="BodyText"/>
      </w:pPr>
      <w:r w:rsidRPr="009E463C">
        <w:t xml:space="preserve">At the completion of </w:t>
      </w:r>
      <w:r>
        <w:t xml:space="preserve">the </w:t>
      </w:r>
      <w:r w:rsidRPr="009E463C">
        <w:t>data processing</w:t>
      </w:r>
      <w:r>
        <w:t xml:space="preserve"> steps</w:t>
      </w:r>
      <w:r w:rsidRPr="009E463C">
        <w:t xml:space="preserve">, our dataset comprised </w:t>
      </w:r>
      <w:r w:rsidR="004F05DC">
        <w:t>1155</w:t>
      </w:r>
      <w:r w:rsidRPr="009E463C">
        <w:t xml:space="preserve"> river monitoring sites, </w:t>
      </w:r>
      <w:r>
        <w:t xml:space="preserve">with values for some or </w:t>
      </w:r>
      <w:proofErr w:type="gramStart"/>
      <w:r>
        <w:t>all of</w:t>
      </w:r>
      <w:proofErr w:type="gramEnd"/>
      <w:r>
        <w:t xml:space="preserve"> the variables listed in Table 2-1.</w:t>
      </w:r>
    </w:p>
    <w:p w14:paraId="476523B3" w14:textId="41358CDF" w:rsidR="00ED306F" w:rsidRPr="001A18DE" w:rsidRDefault="00ED306F" w:rsidP="00ED306F">
      <w:pPr>
        <w:pStyle w:val="Heading2"/>
      </w:pPr>
      <w:bookmarkStart w:id="62" w:name="_Toc531357122"/>
      <w:bookmarkStart w:id="63" w:name="_Toc531357277"/>
      <w:bookmarkStart w:id="64" w:name="_Toc531426565"/>
      <w:bookmarkStart w:id="65" w:name="_Toc531426987"/>
      <w:bookmarkStart w:id="66" w:name="_Toc531427043"/>
      <w:bookmarkStart w:id="67" w:name="_Toc531428277"/>
      <w:bookmarkStart w:id="68" w:name="_Toc531428332"/>
      <w:bookmarkStart w:id="69" w:name="_Toc531428387"/>
      <w:bookmarkStart w:id="70" w:name="_Toc531428585"/>
      <w:bookmarkStart w:id="71" w:name="_Toc531428715"/>
      <w:bookmarkStart w:id="72" w:name="_Toc531428861"/>
      <w:bookmarkStart w:id="73" w:name="_Toc531428961"/>
      <w:bookmarkStart w:id="74" w:name="_Toc531429192"/>
      <w:bookmarkStart w:id="75" w:name="_Toc531429313"/>
      <w:bookmarkStart w:id="76" w:name="_Toc9246654"/>
      <w:bookmarkStart w:id="77" w:name="_Toc84596469"/>
      <w:bookmarkEnd w:id="62"/>
      <w:bookmarkEnd w:id="63"/>
      <w:bookmarkEnd w:id="64"/>
      <w:bookmarkEnd w:id="65"/>
      <w:bookmarkEnd w:id="66"/>
      <w:bookmarkEnd w:id="67"/>
      <w:bookmarkEnd w:id="68"/>
      <w:bookmarkEnd w:id="69"/>
      <w:bookmarkEnd w:id="70"/>
      <w:bookmarkEnd w:id="71"/>
      <w:bookmarkEnd w:id="72"/>
      <w:bookmarkEnd w:id="73"/>
      <w:bookmarkEnd w:id="74"/>
      <w:bookmarkEnd w:id="75"/>
      <w:r w:rsidRPr="001A18DE">
        <w:t>Note on censored values</w:t>
      </w:r>
      <w:bookmarkEnd w:id="76"/>
      <w:bookmarkEnd w:id="77"/>
    </w:p>
    <w:p w14:paraId="0E177494" w14:textId="5671B121" w:rsidR="00ED306F" w:rsidRPr="00DC4C47" w:rsidRDefault="00ED306F" w:rsidP="00ED306F">
      <w:pPr>
        <w:pStyle w:val="BodyText"/>
      </w:pPr>
      <w:r w:rsidRPr="00DC4C47">
        <w:t xml:space="preserve">For several water-quality variables, some true values are too low or too high </w:t>
      </w:r>
      <w:r>
        <w:t>to be measured</w:t>
      </w:r>
      <w:r w:rsidRPr="00DC4C47">
        <w:t xml:space="preserve"> with precision. For very low values of a variable, the minimum acceptable precision corresponds to the </w:t>
      </w:r>
      <w:r>
        <w:t xml:space="preserve">analytical </w:t>
      </w:r>
      <w:r>
        <w:rPr>
          <w:rFonts w:cs="Calibri"/>
        </w:rPr>
        <w:t>‟</w:t>
      </w:r>
      <w:r w:rsidRPr="00DC4C47">
        <w:t xml:space="preserve">detection limit” for that variable; for very high values of a variable, the minimum acceptable precision corresponds to the </w:t>
      </w:r>
      <w:r>
        <w:rPr>
          <w:rFonts w:cs="Calibri"/>
        </w:rPr>
        <w:t>‟</w:t>
      </w:r>
      <w:r w:rsidRPr="00DC4C47">
        <w:t xml:space="preserve">reporting limit” for that variable. Cases where values of variables are below the detection limit or above the reporting limit are often indicated by the data entries </w:t>
      </w:r>
      <w:r>
        <w:rPr>
          <w:rFonts w:cs="Calibri"/>
        </w:rPr>
        <w:t>‟</w:t>
      </w:r>
      <w:r w:rsidRPr="00DC4C47">
        <w:t xml:space="preserve">&lt;DL” and </w:t>
      </w:r>
      <w:r>
        <w:rPr>
          <w:rFonts w:cs="Calibri"/>
        </w:rPr>
        <w:t>‟</w:t>
      </w:r>
      <w:r w:rsidRPr="00DC4C47">
        <w:t>&gt;RL”, where DL and RL are the laboratory detection limit and reporting limit, respectively. In some cases, the censored values had been replaced (by the monitoring agency) with substituted values to facilitate statistical analyses. Common substituted values are 0.5</w:t>
      </w:r>
      <w:r>
        <w:t xml:space="preserve"> </w:t>
      </w:r>
      <w:r w:rsidRPr="00DC4C47">
        <w:t>×</w:t>
      </w:r>
      <w:r>
        <w:t xml:space="preserve"> </w:t>
      </w:r>
      <w:r w:rsidRPr="00DC4C47">
        <w:t>detection limit and 1.1</w:t>
      </w:r>
      <w:r>
        <w:t xml:space="preserve"> </w:t>
      </w:r>
      <w:r w:rsidRPr="00DC4C47">
        <w:t>×</w:t>
      </w:r>
      <w:r>
        <w:t xml:space="preserve"> </w:t>
      </w:r>
      <w:r w:rsidRPr="00DC4C47">
        <w:t xml:space="preserve">reporting limit. Water-quality datasets from New Zealand rivers often include DRP, TP and </w:t>
      </w:r>
      <w:r w:rsidRPr="00DC4C47">
        <w:rPr>
          <w:lang w:val="en-GB"/>
        </w:rPr>
        <w:t>NH4N</w:t>
      </w:r>
      <w:r w:rsidRPr="00DC4C47">
        <w:t xml:space="preserve"> measurements that are below detection limits, and ECOLI and CLAR measurements that are above reporting limits. Although common, replacement of censored values with constant multiples of the detection and reporting limits can result in misleading results when statistical tests are subsequently applied to those data </w:t>
      </w:r>
      <w:r w:rsidR="002048E4">
        <w:fldChar w:fldCharType="begin" w:fldLock="1"/>
      </w:r>
      <w:r w:rsidR="002048E4">
        <w:instrText>ADDIN CSL_CITATION {"citationItems":[{"id":"ITEM-1","itemData":{"DOI":"10.1002/9781118162729","ISBN":"978-0-470-47988-9","author":[{"dropping-particle":"","family":"Helsel","given":"Dennis R","non-dropping-particle":"","parse-names":false,"suffix":""}],"collection-title":"Statistics in Practice","edition":"Second edi","id":"ITEM-1","issued":{"date-parts":[["2012"]]},"note":"PDF: \\url{http://git.psylab.info/r-library/downloads/Helsel2012.pdf}","publisher":"Wiley","title":"Statistics for Censored Environmental Data Using Minitab and R","type":"book"},"uris":["http://www.mendeley.com/documents/?uuid=c7364b70-f750-4eb2-9cee-3a421229c68d"]}],"mendeley":{"formattedCitation":"(Helsel 2012)","plainTextFormattedCitation":"(Helsel 2012)","previouslyFormattedCitation":"(Helsel 2012)"},"properties":{"noteIndex":0},"schema":"https://github.com/citation-style-language/schema/raw/master/csl-citation.json"}</w:instrText>
      </w:r>
      <w:r w:rsidR="002048E4">
        <w:fldChar w:fldCharType="separate"/>
      </w:r>
      <w:r w:rsidR="002048E4" w:rsidRPr="002048E4">
        <w:rPr>
          <w:noProof/>
        </w:rPr>
        <w:t>(Helsel 2012)</w:t>
      </w:r>
      <w:r w:rsidR="002048E4">
        <w:fldChar w:fldCharType="end"/>
      </w:r>
      <w:r w:rsidRPr="00DC4C47">
        <w:t>.</w:t>
      </w:r>
    </w:p>
    <w:p w14:paraId="34E01BF2" w14:textId="77777777" w:rsidR="00ED306F" w:rsidRDefault="00ED306F" w:rsidP="00ED306F">
      <w:pPr>
        <w:pStyle w:val="BodyText"/>
      </w:pPr>
      <w:r w:rsidRPr="00DC4C47">
        <w:lastRenderedPageBreak/>
        <w:t>In this study, different procedures were used to handle censored data in the state and trend analyses. The procedure used for state analyses is set out in Section 3.1.2</w:t>
      </w:r>
      <w:r>
        <w:t>, and t</w:t>
      </w:r>
      <w:r w:rsidRPr="00DC4C47">
        <w:t>he procedure use</w:t>
      </w:r>
      <w:r>
        <w:t>d</w:t>
      </w:r>
      <w:r w:rsidRPr="00DC4C47">
        <w:t xml:space="preserve"> for trend analyses is set out in </w:t>
      </w:r>
      <w:r>
        <w:t>S</w:t>
      </w:r>
      <w:r w:rsidRPr="00DC4C47">
        <w:t>ection 3.2.3.</w:t>
      </w:r>
    </w:p>
    <w:p w14:paraId="0412B341" w14:textId="32ED46ED" w:rsidR="00ED306F" w:rsidRPr="005F3DA6" w:rsidRDefault="00ED306F" w:rsidP="00ED306F">
      <w:pPr>
        <w:pStyle w:val="Caption"/>
        <w:spacing w:after="120"/>
        <w:rPr>
          <w:vanish/>
          <w:specVanish/>
        </w:rPr>
      </w:pPr>
      <w:bookmarkStart w:id="78" w:name="_Ref82770708"/>
      <w:bookmarkStart w:id="79" w:name="_Toc9246668"/>
      <w:bookmarkStart w:id="80" w:name="_Toc84596488"/>
      <w:bookmarkEnd w:id="35"/>
      <w:r>
        <w:t xml:space="preserve">Table </w:t>
      </w:r>
      <w:r w:rsidR="00025B93">
        <w:fldChar w:fldCharType="begin"/>
      </w:r>
      <w:r w:rsidR="00025B93" w:rsidRPr="005F1D15">
        <w:instrText xml:space="preserve"> STYLEREF 1 \s </w:instrText>
      </w:r>
      <w:r w:rsidR="00025B93">
        <w:fldChar w:fldCharType="separate"/>
      </w:r>
      <w:r w:rsidR="005A78FC">
        <w:rPr>
          <w:noProof/>
        </w:rPr>
        <w:t>2</w:t>
      </w:r>
      <w:r w:rsidR="00025B93">
        <w:rPr>
          <w:noProof/>
        </w:rPr>
        <w:fldChar w:fldCharType="end"/>
      </w:r>
      <w:r w:rsidR="00B83C18">
        <w:t>-</w:t>
      </w:r>
      <w:fldSimple w:instr=" SEQ Table \* ARABIC \s 1 ">
        <w:r w:rsidR="005A78FC">
          <w:rPr>
            <w:noProof/>
          </w:rPr>
          <w:t>2</w:t>
        </w:r>
      </w:fldSimple>
      <w:bookmarkEnd w:id="78"/>
      <w:r>
        <w:t>:</w:t>
      </w:r>
      <w:r>
        <w:tab/>
      </w:r>
      <w:r w:rsidRPr="005F3DA6">
        <w:t>Measurement procedures for water quality variables. MCI procedures are from Stark et al. (2001).</w:t>
      </w:r>
      <w:bookmarkEnd w:id="79"/>
      <w:bookmarkEnd w:id="80"/>
    </w:p>
    <w:p w14:paraId="5C73711F" w14:textId="56465FCE" w:rsidR="00ED306F" w:rsidRPr="005F3DA6" w:rsidRDefault="00B940C3" w:rsidP="00ED306F">
      <w:pPr>
        <w:pStyle w:val="CaptionText"/>
        <w:keepNext/>
        <w:spacing w:after="120"/>
      </w:pPr>
      <w:r w:rsidRPr="005F3DA6">
        <w:t xml:space="preserve"> </w:t>
      </w:r>
      <w:r w:rsidR="00ED306F" w:rsidRPr="005F3DA6">
        <w:t xml:space="preserve"> Where multiple measurement procedures existed, “Procedures retained” refers to data generated by preferred procedures that were retained for analysis in this study.</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7"/>
        <w:gridCol w:w="3772"/>
        <w:gridCol w:w="3771"/>
      </w:tblGrid>
      <w:tr w:rsidR="00ED306F" w:rsidRPr="005F3DA6" w14:paraId="5DDC5D28" w14:textId="77777777" w:rsidTr="00ED306F">
        <w:tc>
          <w:tcPr>
            <w:tcW w:w="1527" w:type="dxa"/>
            <w:tcBorders>
              <w:top w:val="single" w:sz="4" w:space="0" w:color="auto"/>
              <w:bottom w:val="single" w:sz="4" w:space="0" w:color="auto"/>
            </w:tcBorders>
            <w:vAlign w:val="center"/>
          </w:tcPr>
          <w:p w14:paraId="53C7880E" w14:textId="77777777" w:rsidR="00ED306F" w:rsidRPr="005F3DA6" w:rsidRDefault="00ED306F" w:rsidP="00ED306F">
            <w:pPr>
              <w:pStyle w:val="TableHeading"/>
              <w:spacing w:line="288" w:lineRule="atLeast"/>
            </w:pPr>
            <w:r w:rsidRPr="005F3DA6">
              <w:t>Variable</w:t>
            </w:r>
          </w:p>
        </w:tc>
        <w:tc>
          <w:tcPr>
            <w:tcW w:w="3772" w:type="dxa"/>
            <w:tcBorders>
              <w:top w:val="single" w:sz="4" w:space="0" w:color="auto"/>
              <w:bottom w:val="single" w:sz="4" w:space="0" w:color="auto"/>
            </w:tcBorders>
            <w:vAlign w:val="center"/>
          </w:tcPr>
          <w:p w14:paraId="28BB5A1A" w14:textId="77777777" w:rsidR="00ED306F" w:rsidRPr="005F3DA6" w:rsidRDefault="00ED306F" w:rsidP="00ED306F">
            <w:pPr>
              <w:pStyle w:val="TableHeading"/>
              <w:spacing w:line="288" w:lineRule="atLeast"/>
            </w:pPr>
            <w:r w:rsidRPr="005F3DA6">
              <w:t>Measurement procedure(s)</w:t>
            </w:r>
          </w:p>
        </w:tc>
        <w:tc>
          <w:tcPr>
            <w:tcW w:w="3771" w:type="dxa"/>
            <w:tcBorders>
              <w:top w:val="single" w:sz="4" w:space="0" w:color="auto"/>
              <w:bottom w:val="single" w:sz="4" w:space="0" w:color="auto"/>
            </w:tcBorders>
            <w:vAlign w:val="center"/>
          </w:tcPr>
          <w:p w14:paraId="367C6931" w14:textId="77777777" w:rsidR="00ED306F" w:rsidRPr="005F3DA6" w:rsidRDefault="00ED306F" w:rsidP="00ED306F">
            <w:pPr>
              <w:pStyle w:val="TableHeading"/>
              <w:spacing w:line="288" w:lineRule="atLeast"/>
            </w:pPr>
            <w:r w:rsidRPr="005F3DA6">
              <w:t>Procedures retained</w:t>
            </w:r>
          </w:p>
        </w:tc>
      </w:tr>
      <w:tr w:rsidR="00ED306F" w:rsidRPr="00DB62D9" w14:paraId="343157B2" w14:textId="77777777" w:rsidTr="00ED306F">
        <w:tc>
          <w:tcPr>
            <w:tcW w:w="1527" w:type="dxa"/>
            <w:tcBorders>
              <w:top w:val="single" w:sz="4" w:space="0" w:color="auto"/>
              <w:bottom w:val="single" w:sz="4" w:space="0" w:color="auto"/>
            </w:tcBorders>
            <w:vAlign w:val="center"/>
          </w:tcPr>
          <w:p w14:paraId="69EEB7FF" w14:textId="77777777" w:rsidR="00ED306F" w:rsidRPr="005F3DA6" w:rsidRDefault="00ED306F" w:rsidP="00ED306F">
            <w:pPr>
              <w:pStyle w:val="TableBodyText"/>
              <w:spacing w:line="288" w:lineRule="atLeast"/>
            </w:pPr>
            <w:r w:rsidRPr="005F3DA6">
              <w:t>ECOLI</w:t>
            </w:r>
          </w:p>
        </w:tc>
        <w:tc>
          <w:tcPr>
            <w:tcW w:w="3772" w:type="dxa"/>
            <w:tcBorders>
              <w:top w:val="single" w:sz="4" w:space="0" w:color="auto"/>
              <w:bottom w:val="single" w:sz="4" w:space="0" w:color="auto"/>
            </w:tcBorders>
            <w:vAlign w:val="center"/>
          </w:tcPr>
          <w:p w14:paraId="0615A422" w14:textId="77777777" w:rsidR="00ED306F" w:rsidRPr="005F3DA6" w:rsidRDefault="00ED306F" w:rsidP="00ED306F">
            <w:pPr>
              <w:pStyle w:val="TableBodyText"/>
              <w:spacing w:line="288" w:lineRule="atLeast"/>
            </w:pPr>
            <w:r w:rsidRPr="005F3DA6">
              <w:t xml:space="preserve">Colilert </w:t>
            </w:r>
            <w:proofErr w:type="spellStart"/>
            <w:r w:rsidRPr="005F3DA6">
              <w:t>QuantiTray</w:t>
            </w:r>
            <w:proofErr w:type="spellEnd"/>
            <w:r w:rsidRPr="005F3DA6">
              <w:t xml:space="preserve"> 2000</w:t>
            </w:r>
          </w:p>
          <w:p w14:paraId="07464E73" w14:textId="77777777" w:rsidR="00ED306F" w:rsidRPr="005F3DA6" w:rsidRDefault="00ED306F" w:rsidP="00ED306F">
            <w:pPr>
              <w:pStyle w:val="TableBodyText"/>
              <w:spacing w:line="288" w:lineRule="atLeast"/>
            </w:pPr>
            <w:r w:rsidRPr="005F3DA6">
              <w:t>Membrane filtration</w:t>
            </w:r>
          </w:p>
        </w:tc>
        <w:tc>
          <w:tcPr>
            <w:tcW w:w="3771" w:type="dxa"/>
            <w:tcBorders>
              <w:top w:val="single" w:sz="4" w:space="0" w:color="auto"/>
              <w:bottom w:val="single" w:sz="4" w:space="0" w:color="auto"/>
            </w:tcBorders>
            <w:vAlign w:val="center"/>
          </w:tcPr>
          <w:p w14:paraId="2F3C37B1" w14:textId="77777777" w:rsidR="00ED306F" w:rsidRPr="00DB62D9" w:rsidRDefault="00ED306F" w:rsidP="00ED306F">
            <w:pPr>
              <w:pStyle w:val="TableBodyText"/>
              <w:spacing w:line="288" w:lineRule="atLeast"/>
              <w:rPr>
                <w:b/>
              </w:rPr>
            </w:pPr>
            <w:r w:rsidRPr="005F3DA6">
              <w:t>Both procedures (presumed to give comparable results)</w:t>
            </w:r>
          </w:p>
        </w:tc>
      </w:tr>
      <w:tr w:rsidR="00ED306F" w:rsidRPr="00DB62D9" w14:paraId="4AABA7A8" w14:textId="77777777" w:rsidTr="00ED306F">
        <w:tc>
          <w:tcPr>
            <w:tcW w:w="1527" w:type="dxa"/>
            <w:tcBorders>
              <w:top w:val="single" w:sz="4" w:space="0" w:color="auto"/>
              <w:bottom w:val="single" w:sz="4" w:space="0" w:color="auto"/>
            </w:tcBorders>
            <w:vAlign w:val="center"/>
          </w:tcPr>
          <w:p w14:paraId="63FE0BB2" w14:textId="64D652D3" w:rsidR="00ED306F" w:rsidRPr="00DB62D9" w:rsidRDefault="00ED306F" w:rsidP="00ED306F">
            <w:pPr>
              <w:pStyle w:val="TableBodyText"/>
              <w:spacing w:line="288" w:lineRule="atLeast"/>
            </w:pPr>
            <w:r w:rsidRPr="00DB62D9">
              <w:t>N</w:t>
            </w:r>
            <w:r w:rsidR="00B032AA">
              <w:t>N</w:t>
            </w:r>
            <w:r w:rsidRPr="00DB62D9">
              <w:t>N</w:t>
            </w:r>
          </w:p>
        </w:tc>
        <w:tc>
          <w:tcPr>
            <w:tcW w:w="3772" w:type="dxa"/>
            <w:tcBorders>
              <w:top w:val="single" w:sz="4" w:space="0" w:color="auto"/>
              <w:bottom w:val="single" w:sz="4" w:space="0" w:color="auto"/>
            </w:tcBorders>
            <w:vAlign w:val="center"/>
          </w:tcPr>
          <w:p w14:paraId="2413A92C" w14:textId="77777777" w:rsidR="00ED306F" w:rsidRPr="00334F9C" w:rsidRDefault="00ED306F" w:rsidP="00ED306F">
            <w:pPr>
              <w:pStyle w:val="TableBodyText"/>
              <w:spacing w:line="288" w:lineRule="atLeast"/>
              <w:rPr>
                <w:rFonts w:asciiTheme="minorHAnsi" w:hAnsiTheme="minorHAnsi" w:cstheme="minorHAnsi"/>
                <w:szCs w:val="20"/>
              </w:rPr>
            </w:pPr>
            <w:r w:rsidRPr="00334F9C">
              <w:rPr>
                <w:rFonts w:asciiTheme="minorHAnsi" w:hAnsiTheme="minorHAnsi" w:cstheme="minorHAnsi"/>
                <w:szCs w:val="20"/>
              </w:rPr>
              <w:t>Ion chromatography, filtered samples</w:t>
            </w:r>
          </w:p>
          <w:p w14:paraId="214DB9FA" w14:textId="77777777" w:rsidR="00ED306F" w:rsidRPr="00334F9C" w:rsidRDefault="00ED306F" w:rsidP="00ED306F">
            <w:pPr>
              <w:pStyle w:val="TableBodyText"/>
              <w:spacing w:line="288" w:lineRule="atLeast"/>
              <w:rPr>
                <w:rFonts w:asciiTheme="minorHAnsi" w:hAnsiTheme="minorHAnsi" w:cstheme="minorHAnsi"/>
                <w:szCs w:val="20"/>
              </w:rPr>
            </w:pPr>
            <w:r w:rsidRPr="00334F9C">
              <w:rPr>
                <w:rFonts w:asciiTheme="minorHAnsi" w:hAnsiTheme="minorHAnsi" w:cstheme="minorHAnsi"/>
                <w:szCs w:val="20"/>
              </w:rPr>
              <w:t>Cadmium reduction, filtered samples</w:t>
            </w:r>
          </w:p>
          <w:p w14:paraId="3DE4801D" w14:textId="77777777" w:rsidR="00ED306F" w:rsidRPr="00334F9C" w:rsidRDefault="00ED306F" w:rsidP="00ED306F">
            <w:pPr>
              <w:pStyle w:val="TableBodyText"/>
              <w:spacing w:line="288" w:lineRule="atLeast"/>
              <w:rPr>
                <w:rFonts w:asciiTheme="minorHAnsi" w:hAnsiTheme="minorHAnsi" w:cstheme="minorHAnsi"/>
                <w:szCs w:val="20"/>
              </w:rPr>
            </w:pPr>
            <w:r w:rsidRPr="00334F9C">
              <w:rPr>
                <w:rFonts w:asciiTheme="minorHAnsi" w:hAnsiTheme="minorHAnsi" w:cstheme="minorHAnsi"/>
                <w:szCs w:val="20"/>
              </w:rPr>
              <w:t>Azo dye colourimetry, filtered samples</w:t>
            </w:r>
          </w:p>
        </w:tc>
        <w:tc>
          <w:tcPr>
            <w:tcW w:w="3771" w:type="dxa"/>
            <w:tcBorders>
              <w:top w:val="single" w:sz="4" w:space="0" w:color="auto"/>
              <w:bottom w:val="single" w:sz="4" w:space="0" w:color="auto"/>
            </w:tcBorders>
            <w:vAlign w:val="center"/>
          </w:tcPr>
          <w:p w14:paraId="0213BFA4" w14:textId="77777777" w:rsidR="00ED306F" w:rsidRPr="00DB62D9" w:rsidRDefault="00ED306F" w:rsidP="00ED306F">
            <w:pPr>
              <w:pStyle w:val="TableBodyText"/>
              <w:spacing w:line="288" w:lineRule="atLeast"/>
            </w:pPr>
            <w:r w:rsidRPr="00DB62D9">
              <w:t xml:space="preserve">All procedures (nitrite </w:t>
            </w:r>
            <w:r>
              <w:t xml:space="preserve">in cadmium-reduction and Azo-dye measurements is </w:t>
            </w:r>
            <w:r w:rsidRPr="00DB62D9">
              <w:t>presumed to be negligible in unpolluted water)</w:t>
            </w:r>
          </w:p>
        </w:tc>
      </w:tr>
      <w:tr w:rsidR="00ED306F" w:rsidRPr="00DB62D9" w14:paraId="2AFBD6C1" w14:textId="77777777" w:rsidTr="00ED306F">
        <w:tc>
          <w:tcPr>
            <w:tcW w:w="1527" w:type="dxa"/>
            <w:tcBorders>
              <w:top w:val="single" w:sz="4" w:space="0" w:color="auto"/>
              <w:bottom w:val="single" w:sz="4" w:space="0" w:color="auto"/>
            </w:tcBorders>
            <w:vAlign w:val="center"/>
          </w:tcPr>
          <w:p w14:paraId="364BB0E6" w14:textId="77777777" w:rsidR="00ED306F" w:rsidRPr="00ED3CC1" w:rsidRDefault="00ED306F" w:rsidP="00ED306F">
            <w:pPr>
              <w:pStyle w:val="TableBodyText"/>
              <w:spacing w:line="288" w:lineRule="atLeast"/>
              <w:rPr>
                <w:highlight w:val="yellow"/>
              </w:rPr>
            </w:pPr>
            <w:r w:rsidRPr="00334F9C">
              <w:t>NH4N</w:t>
            </w:r>
          </w:p>
        </w:tc>
        <w:tc>
          <w:tcPr>
            <w:tcW w:w="3772" w:type="dxa"/>
            <w:tcBorders>
              <w:top w:val="single" w:sz="4" w:space="0" w:color="auto"/>
              <w:bottom w:val="single" w:sz="4" w:space="0" w:color="auto"/>
            </w:tcBorders>
            <w:vAlign w:val="center"/>
          </w:tcPr>
          <w:p w14:paraId="10CE425F" w14:textId="77777777" w:rsidR="00ED306F" w:rsidRPr="00334F9C" w:rsidRDefault="00ED306F" w:rsidP="00ED306F">
            <w:pPr>
              <w:autoSpaceDE w:val="0"/>
              <w:autoSpaceDN w:val="0"/>
              <w:adjustRightInd w:val="0"/>
              <w:spacing w:line="288" w:lineRule="atLeast"/>
              <w:rPr>
                <w:rFonts w:asciiTheme="minorHAnsi" w:hAnsiTheme="minorHAnsi" w:cstheme="minorHAnsi"/>
                <w:sz w:val="20"/>
                <w:szCs w:val="20"/>
                <w:highlight w:val="yellow"/>
              </w:rPr>
            </w:pPr>
            <w:r w:rsidRPr="00334F9C">
              <w:rPr>
                <w:rFonts w:asciiTheme="minorHAnsi" w:hAnsiTheme="minorHAnsi" w:cstheme="minorHAnsi"/>
                <w:sz w:val="20"/>
                <w:szCs w:val="20"/>
                <w:lang w:eastAsia="en-NZ"/>
              </w:rPr>
              <w:t xml:space="preserve">Phenol/hypochlorite colorimetry, </w:t>
            </w:r>
            <w:r w:rsidRPr="00334F9C">
              <w:rPr>
                <w:rFonts w:asciiTheme="minorHAnsi" w:hAnsiTheme="minorHAnsi" w:cstheme="minorHAnsi"/>
                <w:sz w:val="20"/>
                <w:szCs w:val="20"/>
              </w:rPr>
              <w:t>filtered samples</w:t>
            </w:r>
          </w:p>
        </w:tc>
        <w:tc>
          <w:tcPr>
            <w:tcW w:w="3771" w:type="dxa"/>
            <w:tcBorders>
              <w:top w:val="single" w:sz="4" w:space="0" w:color="auto"/>
              <w:bottom w:val="single" w:sz="4" w:space="0" w:color="auto"/>
            </w:tcBorders>
            <w:vAlign w:val="center"/>
          </w:tcPr>
          <w:p w14:paraId="53D4EFAE" w14:textId="77777777" w:rsidR="00ED306F" w:rsidRPr="00ED3CC1" w:rsidRDefault="00ED306F" w:rsidP="00ED306F">
            <w:pPr>
              <w:pStyle w:val="TableBodyText"/>
              <w:spacing w:line="288" w:lineRule="atLeast"/>
              <w:rPr>
                <w:highlight w:val="yellow"/>
              </w:rPr>
            </w:pPr>
            <w:r w:rsidRPr="00334F9C">
              <w:rPr>
                <w:rFonts w:asciiTheme="minorHAnsi" w:hAnsiTheme="minorHAnsi" w:cstheme="minorHAnsi"/>
                <w:szCs w:val="20"/>
                <w:lang w:eastAsia="en-NZ"/>
              </w:rPr>
              <w:t xml:space="preserve">Phenol/hypochlorite colorimetry, </w:t>
            </w:r>
            <w:r w:rsidRPr="00334F9C">
              <w:rPr>
                <w:rFonts w:asciiTheme="minorHAnsi" w:hAnsiTheme="minorHAnsi" w:cstheme="minorHAnsi"/>
                <w:szCs w:val="20"/>
              </w:rPr>
              <w:t>filtered samples</w:t>
            </w:r>
          </w:p>
        </w:tc>
      </w:tr>
      <w:tr w:rsidR="00ED306F" w:rsidRPr="00DB62D9" w14:paraId="3E36409D" w14:textId="77777777" w:rsidTr="00ED306F">
        <w:tc>
          <w:tcPr>
            <w:tcW w:w="1527" w:type="dxa"/>
            <w:tcBorders>
              <w:top w:val="single" w:sz="4" w:space="0" w:color="auto"/>
              <w:bottom w:val="single" w:sz="4" w:space="0" w:color="auto"/>
            </w:tcBorders>
            <w:vAlign w:val="center"/>
          </w:tcPr>
          <w:p w14:paraId="1A6A7D36" w14:textId="77777777" w:rsidR="00ED306F" w:rsidRPr="00DB62D9" w:rsidRDefault="00ED306F" w:rsidP="00ED306F">
            <w:pPr>
              <w:pStyle w:val="TableBodyText"/>
              <w:spacing w:line="288" w:lineRule="atLeast"/>
            </w:pPr>
            <w:r w:rsidRPr="00DB62D9">
              <w:t>TN</w:t>
            </w:r>
          </w:p>
        </w:tc>
        <w:tc>
          <w:tcPr>
            <w:tcW w:w="3772" w:type="dxa"/>
            <w:tcBorders>
              <w:top w:val="single" w:sz="4" w:space="0" w:color="auto"/>
              <w:bottom w:val="single" w:sz="4" w:space="0" w:color="auto"/>
            </w:tcBorders>
            <w:vAlign w:val="center"/>
          </w:tcPr>
          <w:p w14:paraId="025244F5" w14:textId="77777777" w:rsidR="00ED306F" w:rsidRPr="00334F9C" w:rsidRDefault="00ED306F" w:rsidP="00ED306F">
            <w:pPr>
              <w:pStyle w:val="TableBodyText"/>
              <w:spacing w:line="288" w:lineRule="atLeast"/>
              <w:rPr>
                <w:rFonts w:asciiTheme="minorHAnsi" w:hAnsiTheme="minorHAnsi" w:cstheme="minorHAnsi"/>
                <w:szCs w:val="20"/>
              </w:rPr>
            </w:pPr>
            <w:r w:rsidRPr="00334F9C">
              <w:rPr>
                <w:rFonts w:asciiTheme="minorHAnsi" w:hAnsiTheme="minorHAnsi" w:cstheme="minorHAnsi"/>
                <w:szCs w:val="20"/>
              </w:rPr>
              <w:t>Persulfate digestion, unfiltered samples</w:t>
            </w:r>
          </w:p>
          <w:p w14:paraId="292C114B" w14:textId="77777777" w:rsidR="00ED306F" w:rsidRPr="00334F9C" w:rsidRDefault="00ED306F" w:rsidP="00ED306F">
            <w:pPr>
              <w:pStyle w:val="TableBodyText"/>
              <w:spacing w:line="288" w:lineRule="atLeast"/>
              <w:rPr>
                <w:rFonts w:asciiTheme="minorHAnsi" w:hAnsiTheme="minorHAnsi" w:cstheme="minorHAnsi"/>
                <w:szCs w:val="20"/>
              </w:rPr>
            </w:pPr>
            <w:r w:rsidRPr="00334F9C">
              <w:rPr>
                <w:rFonts w:asciiTheme="minorHAnsi" w:hAnsiTheme="minorHAnsi" w:cstheme="minorHAnsi"/>
                <w:szCs w:val="20"/>
              </w:rPr>
              <w:t xml:space="preserve">Dissolved </w:t>
            </w:r>
            <w:proofErr w:type="spellStart"/>
            <w:r w:rsidRPr="00334F9C">
              <w:rPr>
                <w:rFonts w:asciiTheme="minorHAnsi" w:hAnsiTheme="minorHAnsi" w:cstheme="minorHAnsi"/>
                <w:szCs w:val="20"/>
              </w:rPr>
              <w:t>inorganic+organic</w:t>
            </w:r>
            <w:proofErr w:type="spellEnd"/>
            <w:r w:rsidRPr="00334F9C">
              <w:rPr>
                <w:rFonts w:asciiTheme="minorHAnsi" w:hAnsiTheme="minorHAnsi" w:cstheme="minorHAnsi"/>
                <w:szCs w:val="20"/>
              </w:rPr>
              <w:t xml:space="preserve"> nitrogen, filtered samples</w:t>
            </w:r>
          </w:p>
          <w:p w14:paraId="1AA03D1F" w14:textId="77777777" w:rsidR="00ED306F" w:rsidRPr="00334F9C" w:rsidRDefault="00ED306F" w:rsidP="00ED306F">
            <w:pPr>
              <w:pStyle w:val="TableBodyText"/>
              <w:spacing w:line="288" w:lineRule="atLeast"/>
              <w:rPr>
                <w:rFonts w:asciiTheme="minorHAnsi" w:hAnsiTheme="minorHAnsi" w:cstheme="minorHAnsi"/>
                <w:szCs w:val="20"/>
              </w:rPr>
            </w:pPr>
            <w:r w:rsidRPr="00334F9C">
              <w:rPr>
                <w:rFonts w:asciiTheme="minorHAnsi" w:hAnsiTheme="minorHAnsi" w:cstheme="minorHAnsi"/>
                <w:szCs w:val="20"/>
              </w:rPr>
              <w:t>Kjeldahl digestion (TKN + NNN)</w:t>
            </w:r>
          </w:p>
        </w:tc>
        <w:tc>
          <w:tcPr>
            <w:tcW w:w="3771" w:type="dxa"/>
            <w:tcBorders>
              <w:top w:val="single" w:sz="4" w:space="0" w:color="auto"/>
              <w:bottom w:val="single" w:sz="4" w:space="0" w:color="auto"/>
            </w:tcBorders>
            <w:vAlign w:val="center"/>
          </w:tcPr>
          <w:p w14:paraId="105594B3" w14:textId="77777777" w:rsidR="00ED306F" w:rsidRPr="00DB62D9" w:rsidRDefault="00ED306F" w:rsidP="00ED306F">
            <w:pPr>
              <w:pStyle w:val="TableBodyText"/>
              <w:spacing w:line="288" w:lineRule="atLeast"/>
            </w:pPr>
            <w:r>
              <w:t>P</w:t>
            </w:r>
            <w:r w:rsidRPr="00DB62D9">
              <w:t>ersulfate digestion</w:t>
            </w:r>
            <w:r>
              <w:t>, unfiltered samples</w:t>
            </w:r>
          </w:p>
        </w:tc>
      </w:tr>
      <w:tr w:rsidR="00ED306F" w:rsidRPr="00DB62D9" w14:paraId="644941C8" w14:textId="77777777" w:rsidTr="00ED306F">
        <w:tc>
          <w:tcPr>
            <w:tcW w:w="1527" w:type="dxa"/>
            <w:tcBorders>
              <w:top w:val="single" w:sz="4" w:space="0" w:color="auto"/>
              <w:bottom w:val="single" w:sz="4" w:space="0" w:color="auto"/>
            </w:tcBorders>
            <w:vAlign w:val="center"/>
          </w:tcPr>
          <w:p w14:paraId="4259999B" w14:textId="77777777" w:rsidR="00ED306F" w:rsidRPr="00DB62D9" w:rsidRDefault="00ED306F" w:rsidP="00ED306F">
            <w:pPr>
              <w:pStyle w:val="TableBodyText"/>
              <w:spacing w:line="288" w:lineRule="atLeast"/>
            </w:pPr>
            <w:r w:rsidRPr="00DB62D9">
              <w:t>TP</w:t>
            </w:r>
          </w:p>
        </w:tc>
        <w:tc>
          <w:tcPr>
            <w:tcW w:w="3772" w:type="dxa"/>
            <w:tcBorders>
              <w:top w:val="single" w:sz="4" w:space="0" w:color="auto"/>
              <w:bottom w:val="single" w:sz="4" w:space="0" w:color="auto"/>
            </w:tcBorders>
            <w:vAlign w:val="center"/>
          </w:tcPr>
          <w:p w14:paraId="0266AF98" w14:textId="77777777" w:rsidR="00ED306F" w:rsidRPr="00DB62D9" w:rsidRDefault="00ED306F" w:rsidP="00ED306F">
            <w:pPr>
              <w:pStyle w:val="TableBodyText"/>
              <w:spacing w:line="288" w:lineRule="atLeast"/>
            </w:pPr>
            <w:r>
              <w:t>P</w:t>
            </w:r>
            <w:r w:rsidRPr="00DB62D9">
              <w:t>ersulfate digestion</w:t>
            </w:r>
            <w:r>
              <w:t>, unfiltered samples</w:t>
            </w:r>
          </w:p>
          <w:p w14:paraId="386B1D5B" w14:textId="77777777" w:rsidR="00ED306F" w:rsidRPr="00DB62D9" w:rsidRDefault="00ED306F" w:rsidP="00ED306F">
            <w:pPr>
              <w:pStyle w:val="TableBodyText"/>
              <w:spacing w:line="288" w:lineRule="atLeast"/>
            </w:pPr>
            <w:r>
              <w:t>D</w:t>
            </w:r>
            <w:r w:rsidRPr="00DB62D9">
              <w:t xml:space="preserve">issolved </w:t>
            </w:r>
            <w:proofErr w:type="spellStart"/>
            <w:r w:rsidRPr="00DB62D9">
              <w:t>inorganic+organic</w:t>
            </w:r>
            <w:proofErr w:type="spellEnd"/>
            <w:r w:rsidRPr="00DB62D9">
              <w:t xml:space="preserve"> phosphorus</w:t>
            </w:r>
            <w:r>
              <w:t>, filtered samples</w:t>
            </w:r>
          </w:p>
        </w:tc>
        <w:tc>
          <w:tcPr>
            <w:tcW w:w="3771" w:type="dxa"/>
            <w:tcBorders>
              <w:top w:val="single" w:sz="4" w:space="0" w:color="auto"/>
              <w:bottom w:val="single" w:sz="4" w:space="0" w:color="auto"/>
            </w:tcBorders>
            <w:vAlign w:val="center"/>
          </w:tcPr>
          <w:p w14:paraId="0051FC50" w14:textId="77777777" w:rsidR="00ED306F" w:rsidRPr="00DB62D9" w:rsidRDefault="00ED306F" w:rsidP="00ED306F">
            <w:pPr>
              <w:pStyle w:val="TableBodyText"/>
              <w:spacing w:line="288" w:lineRule="atLeast"/>
            </w:pPr>
            <w:r>
              <w:t>P</w:t>
            </w:r>
            <w:r w:rsidRPr="00DB62D9">
              <w:t>ersulfate digestion</w:t>
            </w:r>
            <w:r>
              <w:t>, unfiltered samples</w:t>
            </w:r>
          </w:p>
        </w:tc>
      </w:tr>
      <w:tr w:rsidR="00ED306F" w:rsidRPr="00DB62D9" w14:paraId="42849033" w14:textId="77777777" w:rsidTr="00ED306F">
        <w:tc>
          <w:tcPr>
            <w:tcW w:w="1527" w:type="dxa"/>
            <w:tcBorders>
              <w:top w:val="single" w:sz="4" w:space="0" w:color="auto"/>
              <w:bottom w:val="single" w:sz="4" w:space="0" w:color="auto"/>
            </w:tcBorders>
            <w:vAlign w:val="center"/>
          </w:tcPr>
          <w:p w14:paraId="696D82C0" w14:textId="77777777" w:rsidR="00ED306F" w:rsidRPr="00DB62D9" w:rsidRDefault="00ED306F" w:rsidP="00ED306F">
            <w:pPr>
              <w:pStyle w:val="TableBodyText"/>
              <w:spacing w:line="288" w:lineRule="atLeast"/>
            </w:pPr>
            <w:r w:rsidRPr="00DB62D9">
              <w:t>DRP</w:t>
            </w:r>
          </w:p>
        </w:tc>
        <w:tc>
          <w:tcPr>
            <w:tcW w:w="3772" w:type="dxa"/>
            <w:tcBorders>
              <w:top w:val="single" w:sz="4" w:space="0" w:color="auto"/>
              <w:bottom w:val="single" w:sz="4" w:space="0" w:color="auto"/>
            </w:tcBorders>
            <w:vAlign w:val="center"/>
          </w:tcPr>
          <w:p w14:paraId="293DF9F6" w14:textId="77777777" w:rsidR="00ED306F" w:rsidRPr="00DB62D9" w:rsidRDefault="00ED306F" w:rsidP="00ED306F">
            <w:pPr>
              <w:pStyle w:val="TableBodyText"/>
              <w:spacing w:line="288" w:lineRule="atLeast"/>
            </w:pPr>
            <w:r>
              <w:t>M</w:t>
            </w:r>
            <w:r w:rsidRPr="00DB62D9">
              <w:t>olybdenum blue colourimetry</w:t>
            </w:r>
            <w:r>
              <w:t>, filtered samples</w:t>
            </w:r>
          </w:p>
        </w:tc>
        <w:tc>
          <w:tcPr>
            <w:tcW w:w="3771" w:type="dxa"/>
            <w:tcBorders>
              <w:top w:val="single" w:sz="4" w:space="0" w:color="auto"/>
              <w:bottom w:val="single" w:sz="4" w:space="0" w:color="auto"/>
            </w:tcBorders>
            <w:vAlign w:val="center"/>
          </w:tcPr>
          <w:p w14:paraId="49AB0FA9" w14:textId="77777777" w:rsidR="00ED306F" w:rsidRPr="00DB62D9" w:rsidRDefault="00ED306F" w:rsidP="00ED306F">
            <w:pPr>
              <w:pStyle w:val="TableBodyText"/>
              <w:spacing w:line="288" w:lineRule="atLeast"/>
            </w:pPr>
            <w:r>
              <w:t>M</w:t>
            </w:r>
            <w:r w:rsidRPr="00DB62D9">
              <w:t>olybdenum blue colourimetry</w:t>
            </w:r>
            <w:r>
              <w:t>, unfiltered samples</w:t>
            </w:r>
          </w:p>
        </w:tc>
      </w:tr>
      <w:tr w:rsidR="00ED306F" w:rsidRPr="00DB62D9" w14:paraId="6562D876" w14:textId="77777777" w:rsidTr="00ED306F">
        <w:tc>
          <w:tcPr>
            <w:tcW w:w="1527" w:type="dxa"/>
            <w:tcBorders>
              <w:top w:val="single" w:sz="4" w:space="0" w:color="auto"/>
              <w:bottom w:val="single" w:sz="4" w:space="0" w:color="auto"/>
            </w:tcBorders>
            <w:vAlign w:val="center"/>
          </w:tcPr>
          <w:p w14:paraId="729CCB24" w14:textId="77777777" w:rsidR="00ED306F" w:rsidRPr="00DB62D9" w:rsidRDefault="00ED306F" w:rsidP="00ED306F">
            <w:pPr>
              <w:pStyle w:val="TableBodyText"/>
              <w:spacing w:line="288" w:lineRule="atLeast"/>
            </w:pPr>
            <w:r w:rsidRPr="00DB62D9">
              <w:t>CLAR</w:t>
            </w:r>
          </w:p>
        </w:tc>
        <w:tc>
          <w:tcPr>
            <w:tcW w:w="3772" w:type="dxa"/>
            <w:tcBorders>
              <w:top w:val="single" w:sz="4" w:space="0" w:color="auto"/>
              <w:bottom w:val="single" w:sz="4" w:space="0" w:color="auto"/>
            </w:tcBorders>
            <w:vAlign w:val="center"/>
          </w:tcPr>
          <w:p w14:paraId="042A2363" w14:textId="77777777" w:rsidR="00ED306F" w:rsidRPr="00DB62D9" w:rsidRDefault="00ED306F" w:rsidP="00ED306F">
            <w:pPr>
              <w:pStyle w:val="TableBodyText"/>
              <w:spacing w:line="288" w:lineRule="atLeast"/>
            </w:pPr>
            <w:proofErr w:type="gramStart"/>
            <w:r w:rsidRPr="00DB62D9">
              <w:t>Black-disk</w:t>
            </w:r>
            <w:proofErr w:type="gramEnd"/>
          </w:p>
          <w:p w14:paraId="5F9C3174" w14:textId="77777777" w:rsidR="00ED306F" w:rsidRPr="00DB62D9" w:rsidRDefault="00ED306F" w:rsidP="00ED306F">
            <w:pPr>
              <w:pStyle w:val="TableBodyText"/>
              <w:spacing w:line="288" w:lineRule="atLeast"/>
            </w:pPr>
            <w:r w:rsidRPr="00DB62D9">
              <w:t>Horizontal clarity tube</w:t>
            </w:r>
          </w:p>
        </w:tc>
        <w:tc>
          <w:tcPr>
            <w:tcW w:w="3771" w:type="dxa"/>
            <w:tcBorders>
              <w:top w:val="single" w:sz="4" w:space="0" w:color="auto"/>
              <w:bottom w:val="single" w:sz="4" w:space="0" w:color="auto"/>
            </w:tcBorders>
            <w:vAlign w:val="center"/>
          </w:tcPr>
          <w:p w14:paraId="06221A97" w14:textId="77777777" w:rsidR="00ED306F" w:rsidRPr="00DB62D9" w:rsidRDefault="00ED306F" w:rsidP="00ED306F">
            <w:pPr>
              <w:pStyle w:val="TableBodyText"/>
              <w:spacing w:line="288" w:lineRule="atLeast"/>
            </w:pPr>
            <w:r w:rsidRPr="00DB62D9">
              <w:t>Both procedures (presumed to give comparable results)</w:t>
            </w:r>
          </w:p>
        </w:tc>
      </w:tr>
      <w:tr w:rsidR="00ED306F" w:rsidRPr="00DB62D9" w14:paraId="54F00463" w14:textId="77777777" w:rsidTr="00ED306F">
        <w:tc>
          <w:tcPr>
            <w:tcW w:w="1527" w:type="dxa"/>
            <w:tcBorders>
              <w:top w:val="single" w:sz="4" w:space="0" w:color="auto"/>
              <w:bottom w:val="single" w:sz="4" w:space="0" w:color="auto"/>
            </w:tcBorders>
            <w:vAlign w:val="center"/>
          </w:tcPr>
          <w:p w14:paraId="1C171D42" w14:textId="77777777" w:rsidR="00ED306F" w:rsidRPr="00DB62D9" w:rsidRDefault="00ED306F" w:rsidP="00ED306F">
            <w:pPr>
              <w:pStyle w:val="TableBodyText"/>
              <w:spacing w:line="288" w:lineRule="atLeast"/>
            </w:pPr>
            <w:r>
              <w:t>TURB</w:t>
            </w:r>
          </w:p>
        </w:tc>
        <w:tc>
          <w:tcPr>
            <w:tcW w:w="3772" w:type="dxa"/>
            <w:tcBorders>
              <w:top w:val="single" w:sz="4" w:space="0" w:color="auto"/>
              <w:bottom w:val="single" w:sz="4" w:space="0" w:color="auto"/>
            </w:tcBorders>
            <w:vAlign w:val="center"/>
          </w:tcPr>
          <w:p w14:paraId="3DCA2027" w14:textId="77777777" w:rsidR="00ED306F" w:rsidRPr="00DB62D9" w:rsidRDefault="00ED306F" w:rsidP="00ED306F">
            <w:pPr>
              <w:pStyle w:val="TableBodyText"/>
              <w:spacing w:line="288" w:lineRule="atLeast"/>
            </w:pPr>
            <w:r>
              <w:t>Field or laboratory nephelometer</w:t>
            </w:r>
          </w:p>
        </w:tc>
        <w:tc>
          <w:tcPr>
            <w:tcW w:w="3771" w:type="dxa"/>
            <w:tcBorders>
              <w:top w:val="single" w:sz="4" w:space="0" w:color="auto"/>
              <w:bottom w:val="single" w:sz="4" w:space="0" w:color="auto"/>
            </w:tcBorders>
            <w:vAlign w:val="center"/>
          </w:tcPr>
          <w:p w14:paraId="0E405455" w14:textId="77777777" w:rsidR="00ED306F" w:rsidRPr="00DB62D9" w:rsidRDefault="00ED306F" w:rsidP="00ED306F">
            <w:pPr>
              <w:pStyle w:val="TableBodyText"/>
              <w:spacing w:line="288" w:lineRule="atLeast"/>
            </w:pPr>
            <w:r w:rsidRPr="00DB62D9">
              <w:t>Both procedures (presumed to give comparable results)</w:t>
            </w:r>
          </w:p>
        </w:tc>
      </w:tr>
      <w:tr w:rsidR="00ED306F" w:rsidRPr="00DB62D9" w14:paraId="6D4FAEF8" w14:textId="77777777" w:rsidTr="00ED306F">
        <w:tc>
          <w:tcPr>
            <w:tcW w:w="1527" w:type="dxa"/>
            <w:tcBorders>
              <w:top w:val="single" w:sz="4" w:space="0" w:color="auto"/>
              <w:bottom w:val="single" w:sz="4" w:space="0" w:color="auto"/>
            </w:tcBorders>
            <w:vAlign w:val="center"/>
          </w:tcPr>
          <w:p w14:paraId="16E53D0F" w14:textId="77777777" w:rsidR="00ED306F" w:rsidRPr="00DB62D9" w:rsidRDefault="00ED306F" w:rsidP="00ED306F">
            <w:pPr>
              <w:pStyle w:val="TableBodyText"/>
              <w:spacing w:line="288" w:lineRule="atLeast"/>
            </w:pPr>
            <w:r w:rsidRPr="00DB62D9">
              <w:t>MCI</w:t>
            </w:r>
          </w:p>
        </w:tc>
        <w:tc>
          <w:tcPr>
            <w:tcW w:w="3772" w:type="dxa"/>
            <w:tcBorders>
              <w:top w:val="single" w:sz="4" w:space="0" w:color="auto"/>
              <w:bottom w:val="single" w:sz="4" w:space="0" w:color="auto"/>
            </w:tcBorders>
            <w:vAlign w:val="center"/>
          </w:tcPr>
          <w:p w14:paraId="73641BEC" w14:textId="77777777" w:rsidR="00ED306F" w:rsidRPr="00DB62D9" w:rsidRDefault="00ED306F" w:rsidP="00ED306F">
            <w:pPr>
              <w:pStyle w:val="TableBodyText"/>
              <w:spacing w:line="288" w:lineRule="atLeast"/>
            </w:pPr>
            <w:r w:rsidRPr="00DB62D9">
              <w:t>Collection procedures C1, C2, C3, C4</w:t>
            </w:r>
          </w:p>
          <w:p w14:paraId="629024C5" w14:textId="77777777" w:rsidR="00ED306F" w:rsidRPr="00DB62D9" w:rsidRDefault="00ED306F" w:rsidP="00ED306F">
            <w:pPr>
              <w:pStyle w:val="TableBodyText"/>
              <w:spacing w:line="288" w:lineRule="atLeast"/>
            </w:pPr>
            <w:r w:rsidRPr="00DB62D9">
              <w:t>Processing procedures P1, P2, P3</w:t>
            </w:r>
          </w:p>
        </w:tc>
        <w:tc>
          <w:tcPr>
            <w:tcW w:w="3771" w:type="dxa"/>
            <w:tcBorders>
              <w:top w:val="single" w:sz="4" w:space="0" w:color="auto"/>
              <w:bottom w:val="single" w:sz="4" w:space="0" w:color="auto"/>
            </w:tcBorders>
            <w:vAlign w:val="center"/>
          </w:tcPr>
          <w:p w14:paraId="4EDF731B" w14:textId="77777777" w:rsidR="00ED306F" w:rsidRPr="00DB62D9" w:rsidRDefault="00ED306F" w:rsidP="00ED306F">
            <w:pPr>
              <w:pStyle w:val="TableBodyText"/>
              <w:spacing w:line="288" w:lineRule="atLeast"/>
            </w:pPr>
            <w:r w:rsidRPr="00DB62D9">
              <w:t>All procedures (presumed to give comparable presence/absence data for calculating non-quantitative MCI scores</w:t>
            </w:r>
          </w:p>
        </w:tc>
      </w:tr>
    </w:tbl>
    <w:p w14:paraId="6D6432C7" w14:textId="77777777" w:rsidR="00ED306F" w:rsidRPr="00ED306F" w:rsidRDefault="00ED306F" w:rsidP="00ED306F">
      <w:pPr>
        <w:pStyle w:val="BodyText"/>
      </w:pPr>
    </w:p>
    <w:p w14:paraId="4708CA29" w14:textId="46DC80CB" w:rsidR="00B940C3" w:rsidRDefault="00B940C3" w:rsidP="00B940C3">
      <w:pPr>
        <w:pStyle w:val="Heading1"/>
      </w:pPr>
      <w:bookmarkStart w:id="81" w:name="_Toc82600396"/>
      <w:bookmarkStart w:id="82" w:name="_Toc84596470"/>
      <w:r>
        <w:lastRenderedPageBreak/>
        <w:t>Analysis methods</w:t>
      </w:r>
      <w:bookmarkEnd w:id="81"/>
      <w:bookmarkEnd w:id="82"/>
    </w:p>
    <w:p w14:paraId="374068AB" w14:textId="77777777" w:rsidR="00B940C3" w:rsidRDefault="00B940C3" w:rsidP="00B940C3">
      <w:pPr>
        <w:pStyle w:val="Heading2"/>
      </w:pPr>
      <w:bookmarkStart w:id="83" w:name="_Toc82600397"/>
      <w:bookmarkStart w:id="84" w:name="_Toc84596471"/>
      <w:r>
        <w:t>Water quality state analyses</w:t>
      </w:r>
      <w:bookmarkEnd w:id="83"/>
      <w:bookmarkEnd w:id="84"/>
    </w:p>
    <w:p w14:paraId="3CFC3440" w14:textId="77777777" w:rsidR="00B940C3" w:rsidRDefault="00B940C3" w:rsidP="00B940C3">
      <w:pPr>
        <w:pStyle w:val="Heading3"/>
      </w:pPr>
      <w:bookmarkStart w:id="85" w:name="_Toc62124970"/>
      <w:bookmarkStart w:id="86" w:name="_Toc82600398"/>
      <w:r>
        <w:t>Grading of monitoring sites</w:t>
      </w:r>
      <w:bookmarkEnd w:id="85"/>
      <w:bookmarkEnd w:id="86"/>
    </w:p>
    <w:p w14:paraId="326D43B5" w14:textId="751ACD15" w:rsidR="00B940C3" w:rsidRDefault="004168FB" w:rsidP="00B940C3">
      <w:pPr>
        <w:pStyle w:val="BodyText"/>
      </w:pPr>
      <w:r>
        <w:t>W</w:t>
      </w:r>
      <w:r w:rsidR="00B940C3">
        <w:t xml:space="preserve">ater quality state for river monitoring sites </w:t>
      </w:r>
      <w:r>
        <w:t>wa</w:t>
      </w:r>
      <w:r w:rsidR="00B940C3">
        <w:t>s graded based on attributes and associated attribute state bands defined by the National Objectives Framework (NOF) of the</w:t>
      </w:r>
      <w:r w:rsidR="00B940C3" w:rsidRPr="00D207AB">
        <w:t xml:space="preserve"> NPS-FM</w:t>
      </w:r>
      <w:r w:rsidR="007E5E7B">
        <w:t xml:space="preserve"> </w:t>
      </w:r>
      <w:r w:rsidR="007E5E7B">
        <w:fldChar w:fldCharType="begin" w:fldLock="1"/>
      </w:r>
      <w:r w:rsidR="007E5E7B">
        <w:instrText>ADDIN CSL_CITATION {"citationItems":[{"id":"ITEM-1","itemData":{"author":[{"dropping-particle":"","family":"New Zealand Government","given":"","non-dropping-particle":"","parse-names":false,"suffix":""}],"id":"ITEM-1","issued":{"date-parts":[["2020"]]},"publisher":"Ministry for the Environment","publisher-place":"Wellington","title":"National Policy Statement for Freshwater Management 2020","type":"report"},"uris":["http://www.mendeley.com/documents/?uuid=dfc82c55-e29c-4fbf-9a67-ae13db2858de"]}],"mendeley":{"formattedCitation":"(New Zealand Government 2020)","plainTextFormattedCitation":"(New Zealand Government 2020)","previouslyFormattedCitation":"(New Zealand Government 2020)"},"properties":{"noteIndex":0},"schema":"https://github.com/citation-style-language/schema/raw/master/csl-citation.json"}</w:instrText>
      </w:r>
      <w:r w:rsidR="007E5E7B">
        <w:fldChar w:fldCharType="separate"/>
      </w:r>
      <w:r w:rsidR="007E5E7B" w:rsidRPr="007E5E7B">
        <w:rPr>
          <w:noProof/>
        </w:rPr>
        <w:t>(New Zealand Government 2020)</w:t>
      </w:r>
      <w:r w:rsidR="007E5E7B">
        <w:fldChar w:fldCharType="end"/>
      </w:r>
      <w:r w:rsidR="00B940C3">
        <w:rPr>
          <w:rFonts w:cs="Arial"/>
        </w:rPr>
        <w:t xml:space="preserve"> </w:t>
      </w:r>
      <w:r w:rsidR="00B940C3">
        <w:t>(</w:t>
      </w:r>
      <w:r w:rsidR="00232074">
        <w:fldChar w:fldCharType="begin"/>
      </w:r>
      <w:r w:rsidR="00232074">
        <w:instrText xml:space="preserve"> REF _Ref82766104 \h </w:instrText>
      </w:r>
      <w:r w:rsidR="00232074">
        <w:fldChar w:fldCharType="separate"/>
      </w:r>
      <w:r w:rsidR="005A78FC">
        <w:t xml:space="preserve">Table </w:t>
      </w:r>
      <w:r w:rsidR="005A78FC">
        <w:rPr>
          <w:noProof/>
        </w:rPr>
        <w:t>3</w:t>
      </w:r>
      <w:r w:rsidR="005A78FC">
        <w:t>-</w:t>
      </w:r>
      <w:r w:rsidR="005A78FC">
        <w:rPr>
          <w:noProof/>
        </w:rPr>
        <w:t>1</w:t>
      </w:r>
      <w:r w:rsidR="00232074">
        <w:fldChar w:fldCharType="end"/>
      </w:r>
      <w:r w:rsidR="00B940C3">
        <w:t>).</w:t>
      </w:r>
    </w:p>
    <w:p w14:paraId="24CB4308" w14:textId="75EC7630" w:rsidR="00B940C3" w:rsidRDefault="00B940C3" w:rsidP="00B940C3">
      <w:pPr>
        <w:pStyle w:val="BodyText"/>
      </w:pPr>
      <w:r>
        <w:t xml:space="preserve">Each table of </w:t>
      </w:r>
      <w:r w:rsidR="00E52CDE">
        <w:t>A</w:t>
      </w:r>
      <w:r>
        <w:t xml:space="preserve">ppendix 2 of the NPS-FM (2020) represents an </w:t>
      </w:r>
      <w:r w:rsidRPr="005F51F0">
        <w:rPr>
          <w:b/>
          <w:bCs/>
        </w:rPr>
        <w:t>attribute</w:t>
      </w:r>
      <w:r>
        <w:t xml:space="preserve"> that must be used to define an objective that provides for a particular environmental </w:t>
      </w:r>
      <w:r w:rsidRPr="0048651E">
        <w:rPr>
          <w:b/>
          <w:bCs/>
        </w:rPr>
        <w:t>value</w:t>
      </w:r>
      <w:r>
        <w:t>. For example, Appendix 2A, Table 6, defines the nitrate toxicity attribute, which is defined by nitrate-nitrogen concentrations that will ensure an acceptable level of support for</w:t>
      </w:r>
      <w:r w:rsidR="000F2960">
        <w:t xml:space="preserve"> the</w:t>
      </w:r>
      <w:r>
        <w:t xml:space="preserve"> “Ecosystem health (Water quality)” value. Objectives are defined by one or more </w:t>
      </w:r>
      <w:bookmarkStart w:id="87" w:name="_Hlk62132599"/>
      <w:r w:rsidRPr="005F51F0">
        <w:rPr>
          <w:b/>
          <w:bCs/>
        </w:rPr>
        <w:t>numeric attribute states</w:t>
      </w:r>
      <w:r>
        <w:t xml:space="preserve"> </w:t>
      </w:r>
      <w:bookmarkEnd w:id="87"/>
      <w:r>
        <w:t>associated with each attribute. For example, for the nitrate-nitrogen attribute there are two numeric attribute states defined by the annual median and the 95</w:t>
      </w:r>
      <w:r w:rsidRPr="00092189">
        <w:rPr>
          <w:vertAlign w:val="superscript"/>
        </w:rPr>
        <w:t>th</w:t>
      </w:r>
      <w:r>
        <w:t xml:space="preserve"> percentile concentrations. </w:t>
      </w:r>
    </w:p>
    <w:p w14:paraId="24D7604D" w14:textId="24B376A6" w:rsidR="00B940C3" w:rsidRDefault="00B940C3" w:rsidP="00B940C3">
      <w:pPr>
        <w:pStyle w:val="BodyText"/>
      </w:pPr>
      <w:r>
        <w:t xml:space="preserve">For each attribute, the NOF defines categorical </w:t>
      </w:r>
      <w:r w:rsidRPr="00920620">
        <w:t>attribute states</w:t>
      </w:r>
      <w:r>
        <w:rPr>
          <w:b/>
          <w:bCs/>
        </w:rPr>
        <w:t xml:space="preserve"> </w:t>
      </w:r>
      <w:r w:rsidR="000507F6">
        <w:t>in</w:t>
      </w:r>
      <w:r>
        <w:t xml:space="preserve"> four (or five) </w:t>
      </w:r>
      <w:r w:rsidRPr="005F51F0">
        <w:rPr>
          <w:b/>
          <w:bCs/>
        </w:rPr>
        <w:t>attribute bands</w:t>
      </w:r>
      <w:r>
        <w:t xml:space="preserve">, which are designated A to D (or A to E, in the case of the </w:t>
      </w:r>
      <w:r w:rsidRPr="00734AE3">
        <w:rPr>
          <w:i/>
        </w:rPr>
        <w:t>E. coli</w:t>
      </w:r>
      <w:r>
        <w:t xml:space="preserve"> attribute). The attribute bands represent a graduated range of support for environmental </w:t>
      </w:r>
      <w:r w:rsidRPr="00920620">
        <w:t>values</w:t>
      </w:r>
      <w:r>
        <w:rPr>
          <w:b/>
          <w:bCs/>
        </w:rPr>
        <w:t xml:space="preserve"> </w:t>
      </w:r>
      <w:r w:rsidRPr="00920620">
        <w:t>from high (</w:t>
      </w:r>
      <w:r w:rsidRPr="00197620">
        <w:t>A</w:t>
      </w:r>
      <w:r w:rsidRPr="00A13300">
        <w:t xml:space="preserve"> </w:t>
      </w:r>
      <w:r>
        <w:t>b</w:t>
      </w:r>
      <w:r w:rsidRPr="00920620">
        <w:t>and) to low (</w:t>
      </w:r>
      <w:r w:rsidRPr="00C8440D">
        <w:t>D or E</w:t>
      </w:r>
      <w:r w:rsidRPr="00A13300">
        <w:t xml:space="preserve"> </w:t>
      </w:r>
      <w:r>
        <w:t>b</w:t>
      </w:r>
      <w:r w:rsidRPr="00920620">
        <w:t>and)</w:t>
      </w:r>
      <w:r>
        <w:t xml:space="preserve">. The ranges for attribute states that define each attribute band are defined in Appendix 2 of the NPS-FM (2020). For most attributes, the D band represents a condition that is unacceptable (with the threshold between the C and the D band being referred to as </w:t>
      </w:r>
      <w:r w:rsidRPr="005F51F0">
        <w:rPr>
          <w:b/>
          <w:bCs/>
        </w:rPr>
        <w:t>bottom line</w:t>
      </w:r>
      <w:r>
        <w:t xml:space="preserve">) in any waterbody nationally. In the case of the nitrate (toxicity) and ammonia (toxicity) attributes in the 2020 NPS-FM, the C band is unacceptable, and for the DRP attribute, no bottom line is specified. </w:t>
      </w:r>
    </w:p>
    <w:p w14:paraId="75962E01" w14:textId="4252BD65" w:rsidR="00B940C3" w:rsidRDefault="00B940C3" w:rsidP="00B940C3">
      <w:pPr>
        <w:pStyle w:val="BodyText"/>
      </w:pPr>
      <w:r>
        <w:t xml:space="preserve">The primary aim of the attribute bands designated in the NPS-FM is as a basis for objective setting as part of the NOF process. The attribute bands are intended to be simple shorthand for communities and decision makers to discuss options and aspirations for acceptable water quality and to define objectives. Attribute bands avoid the need to discuss objectives in terms of technically complicated </w:t>
      </w:r>
      <w:r w:rsidRPr="00920620">
        <w:t>numeric</w:t>
      </w:r>
      <w:r w:rsidRPr="002D4C44">
        <w:t xml:space="preserve"> </w:t>
      </w:r>
      <w:r>
        <w:t xml:space="preserve">ranges. Each band is associated with a narrative description of the outcomes for values that can be expected if that </w:t>
      </w:r>
      <w:r w:rsidRPr="00831C0C">
        <w:t>attribute band</w:t>
      </w:r>
      <w:r>
        <w:t xml:space="preserve"> is chosen as the objective. However, it is also logical to use attribute bands to provide a grading of the current state of water quality; either as a starting point for objective setting or to track progress toward objectives.</w:t>
      </w:r>
    </w:p>
    <w:p w14:paraId="1D6FD9DF" w14:textId="135121F1" w:rsidR="00B940C3" w:rsidRDefault="00B940C3" w:rsidP="00B940C3">
      <w:pPr>
        <w:pStyle w:val="BodyText"/>
      </w:pPr>
      <w:r>
        <w:t xml:space="preserve">A site can be </w:t>
      </w:r>
      <w:r w:rsidRPr="005F51F0">
        <w:rPr>
          <w:b/>
          <w:bCs/>
        </w:rPr>
        <w:t>graded</w:t>
      </w:r>
      <w:r>
        <w:t xml:space="preserve"> for each attribute by assigning it to attribute bands (e.g., a site can be assigned to the A band for the </w:t>
      </w:r>
      <w:r w:rsidR="00A262D6">
        <w:t>n</w:t>
      </w:r>
      <w:r>
        <w:t xml:space="preserve">itrate toxicity attribute). </w:t>
      </w:r>
      <w:r w:rsidR="001951F7">
        <w:t xml:space="preserve">The grades are referred to as ‘NOF grades’ in the results below. </w:t>
      </w:r>
      <w:r w:rsidR="004D5927">
        <w:t>S</w:t>
      </w:r>
      <w:r>
        <w:t xml:space="preserve">ite grading is done by using the numeric attribute state (e.g., annual median nitrate-nitrogen) as a </w:t>
      </w:r>
      <w:r w:rsidRPr="00920620">
        <w:rPr>
          <w:b/>
          <w:bCs/>
        </w:rPr>
        <w:t>compliance statistic</w:t>
      </w:r>
      <w:r>
        <w:t xml:space="preserve">. The value of the compliance statistic for a site is calculated from a record of the relevant water quality variable (e.g., the median value is calculated from the observed monthly nitrate-nitrogen concentrations). The site’s compliance statistic is then compared against the numeric ranges associated with each attribute band and a grade assigned for the site (e.g., an annual median nitrate-nitrogen concentration of 1.3 mg/l would be graded as “B-band”, because it lies in the range </w:t>
      </w:r>
      <w:r w:rsidRPr="005F51F0">
        <w:t xml:space="preserve">&gt;1.0 </w:t>
      </w:r>
      <w:r>
        <w:t>to</w:t>
      </w:r>
      <w:r w:rsidRPr="005F51F0">
        <w:t xml:space="preserve"> ≤2.4</w:t>
      </w:r>
      <w:r>
        <w:t xml:space="preserve"> mg/l). Note that for attributes with more than one </w:t>
      </w:r>
      <w:r w:rsidRPr="00A56C35">
        <w:t>numeric attribute state</w:t>
      </w:r>
      <w:r>
        <w:t>, we have provided a grade for each numeric attribute state (e.g., for the nitrate (toxicity) attribute, grades are defined for both the median and 95</w:t>
      </w:r>
      <w:r w:rsidRPr="00092189">
        <w:rPr>
          <w:vertAlign w:val="superscript"/>
        </w:rPr>
        <w:t>th</w:t>
      </w:r>
      <w:r>
        <w:t xml:space="preserve"> percentile concentrations). </w:t>
      </w:r>
    </w:p>
    <w:p w14:paraId="6705FD14" w14:textId="1EAE5B56" w:rsidR="00B940C3" w:rsidRDefault="00232074" w:rsidP="00B940C3">
      <w:pPr>
        <w:pStyle w:val="BodyText"/>
      </w:pPr>
      <w:r>
        <w:fldChar w:fldCharType="begin"/>
      </w:r>
      <w:r>
        <w:instrText xml:space="preserve"> REF _Ref82766104 \h </w:instrText>
      </w:r>
      <w:r>
        <w:fldChar w:fldCharType="separate"/>
      </w:r>
      <w:r w:rsidR="005A78FC">
        <w:t xml:space="preserve">Table </w:t>
      </w:r>
      <w:r w:rsidR="005A78FC">
        <w:rPr>
          <w:noProof/>
        </w:rPr>
        <w:t>3</w:t>
      </w:r>
      <w:r w:rsidR="005A78FC">
        <w:t>-</w:t>
      </w:r>
      <w:r w:rsidR="005A78FC">
        <w:rPr>
          <w:noProof/>
        </w:rPr>
        <w:t>1</w:t>
      </w:r>
      <w:r>
        <w:fldChar w:fldCharType="end"/>
      </w:r>
      <w:r w:rsidR="00B940C3">
        <w:t xml:space="preserve"> provides a summary of the NOF attributes and numeric attribute states calculated as part of this study. In addition to the NOF attributes in </w:t>
      </w:r>
      <w:r>
        <w:fldChar w:fldCharType="begin"/>
      </w:r>
      <w:r>
        <w:instrText xml:space="preserve"> REF _Ref82766104 \h </w:instrText>
      </w:r>
      <w:r>
        <w:fldChar w:fldCharType="separate"/>
      </w:r>
      <w:r w:rsidR="005A78FC">
        <w:t xml:space="preserve">Table </w:t>
      </w:r>
      <w:r w:rsidR="005A78FC">
        <w:rPr>
          <w:noProof/>
        </w:rPr>
        <w:t>3</w:t>
      </w:r>
      <w:r w:rsidR="005A78FC">
        <w:t>-</w:t>
      </w:r>
      <w:r w:rsidR="005A78FC">
        <w:rPr>
          <w:noProof/>
        </w:rPr>
        <w:t>1</w:t>
      </w:r>
      <w:r>
        <w:fldChar w:fldCharType="end"/>
      </w:r>
      <w:r>
        <w:t xml:space="preserve">, </w:t>
      </w:r>
      <w:r w:rsidR="00B940C3">
        <w:t xml:space="preserve">we also report on water quality state for </w:t>
      </w:r>
      <w:r w:rsidR="00B940C3">
        <w:lastRenderedPageBreak/>
        <w:t>Total Nitrogen (TN), Total Phosphorous (TP), raw (not pH adjusted) Ammoniacal Nitrogen (NH4N), and Turbidity (TURB). For these variables, we report the median of the observations.</w:t>
      </w:r>
    </w:p>
    <w:p w14:paraId="6AED1450" w14:textId="5C8B5EC7" w:rsidR="00690DC4" w:rsidRDefault="00690DC4" w:rsidP="00690DC4">
      <w:pPr>
        <w:pStyle w:val="BodyText"/>
      </w:pPr>
      <w:r>
        <w:t xml:space="preserve">We used median site NNN concentrations rather than NO3N concentrations to grade sites in terms of the NOF nitrate toxicity attribute for the following reasons. The biological mechanisms of nitrite toxicity in freshwater animals are relatively well characterised </w:t>
      </w:r>
      <w:r>
        <w:fldChar w:fldCharType="begin" w:fldLock="1"/>
      </w:r>
      <w:r>
        <w:instrText>ADDIN CSL_CITATION {"citationItems":[{"id":"ITEM-1","itemData":{"DOI":"10.1016/j.chemosphere.2004.10.044","ISSN":"00456535","author":[{"dropping-particle":"","family":"Camargo","given":"Julio A.","non-dropping-particle":"","parse-names":false,"suffix":""},{"dropping-particle":"","family":"Alonso","given":"Alvaro","non-dropping-particle":"","parse-names":false,"suffix":""},{"dropping-particle":"","family":"Salamanca","given":"Annabella","non-dropping-particle":"","parse-names":false,"suffix":""}],"container-title":"Chemosphere","id":"ITEM-1","issue":"9","issued":{"date-parts":[["2005","3"]]},"page":"1255-1267","title":"Nitrate toxicity to aquatic animals: a review with new data for freshwater invertebrates","type":"article-journal","volume":"58"},"uris":["http://www.mendeley.com/documents/?uuid=f12dca22-6104-4e93-b92f-dd66ba3d2d6a"]}],"mendeley":{"formattedCitation":"(Camargo et al. 2005)","plainTextFormattedCitation":"(Camargo et al. 2005)"},"properties":{"noteIndex":0},"schema":"https://github.com/citation-style-language/schema/raw/master/csl-citation.json"}</w:instrText>
      </w:r>
      <w:r>
        <w:fldChar w:fldCharType="separate"/>
      </w:r>
      <w:r w:rsidRPr="00690DC4">
        <w:rPr>
          <w:noProof/>
        </w:rPr>
        <w:t>(Camargo et al. 2005)</w:t>
      </w:r>
      <w:r>
        <w:fldChar w:fldCharType="end"/>
      </w:r>
      <w:r>
        <w:t xml:space="preserve">. The primary mechanism is </w:t>
      </w:r>
      <w:proofErr w:type="spellStart"/>
      <w:r>
        <w:t>methaemoglobinemia</w:t>
      </w:r>
      <w:proofErr w:type="spellEnd"/>
      <w:r>
        <w:t>, which occurs when nitrite converts haemoglobin to methaemoglobin. Methaemoglobin cannot bind oxygen, resulting in decreased oxygen transport and tissue hypoxia. Additional mechanisms of nitrite toxicity include electrolyte imbalance and, possibly, the formation of carcinogenic N-nitroso compounds. Nitrite is either ingested directly or generated internally through the bacterial reduction of ingested nitrate. The direct toxic effects of ionic nitrate on freshwater animals have not be</w:t>
      </w:r>
      <w:r w:rsidR="00E95F33">
        <w:t>en</w:t>
      </w:r>
      <w:r>
        <w:t xml:space="preserve"> identified with certainty. Instead nitrate toxicity is predominantly indirect, mediated by the conversion of nitrate to nitrite by gut bacteria, and the subsequent direct effects of nitrite listed above. Therefore ‘nitrate toxicity’ is more accurately described as ‘nitrate/nitrite toxicity’ </w:t>
      </w:r>
      <w:r>
        <w:fldChar w:fldCharType="begin" w:fldLock="1"/>
      </w:r>
      <w:r>
        <w:instrText>ADDIN CSL_CITATION {"citationItems":[{"id":"ITEM-1","itemData":{"author":[{"dropping-particle":"","family":"Gehl","given":"K","non-dropping-particle":"","parse-names":false,"suffix":""}],"collection-title":"Case studies in Environmental Medicine","id":"ITEM-1","issued":{"date-parts":[["2009"]]},"publisher":"Agency for Toxic Substances and Disease Registry","title":"Nitrate/nitrite toxicity","type":"report"},"uris":["http://www.mendeley.com/documents/?uuid=a43c8c1d-a1c5-4e20-8099-9a1fc2062655"]}],"mendeley":{"formattedCitation":"(Gehl 2009)","plainTextFormattedCitation":"(Gehl 2009)","previouslyFormattedCitation":"(Gehl 2009)"},"properties":{"noteIndex":0},"schema":"https://github.com/citation-style-language/schema/raw/master/csl-citation.json"}</w:instrText>
      </w:r>
      <w:r>
        <w:fldChar w:fldCharType="separate"/>
      </w:r>
      <w:r w:rsidRPr="00690DC4">
        <w:rPr>
          <w:noProof/>
        </w:rPr>
        <w:t>(Gehl 2009)</w:t>
      </w:r>
      <w:r>
        <w:fldChar w:fldCharType="end"/>
      </w:r>
      <w:r>
        <w:t>.</w:t>
      </w:r>
    </w:p>
    <w:p w14:paraId="04A2A135" w14:textId="2FBB2E53" w:rsidR="00690DC4" w:rsidRDefault="00690DC4" w:rsidP="00690DC4">
      <w:pPr>
        <w:pStyle w:val="BodyText"/>
      </w:pPr>
      <w:r>
        <w:t xml:space="preserve">The most common laboratory method for analysing nitrate and nitrite in water samples from NZ freshwater monitoring programmes involves the reduction of all </w:t>
      </w:r>
      <w:proofErr w:type="gramStart"/>
      <w:r>
        <w:t>nitrate</w:t>
      </w:r>
      <w:proofErr w:type="gramEnd"/>
      <w:r>
        <w:t xml:space="preserve"> to nitrite, followed by the colorimetric measurement of nitrite-N concentration based on a standard curve (</w:t>
      </w:r>
      <w:r w:rsidR="00D86384">
        <w:fldChar w:fldCharType="begin"/>
      </w:r>
      <w:r w:rsidR="00D86384">
        <w:instrText xml:space="preserve"> REF _Ref82770708 \h </w:instrText>
      </w:r>
      <w:r w:rsidR="00D86384">
        <w:fldChar w:fldCharType="separate"/>
      </w:r>
      <w:r w:rsidR="005A78FC">
        <w:t xml:space="preserve">Table </w:t>
      </w:r>
      <w:r w:rsidR="005A78FC">
        <w:rPr>
          <w:noProof/>
        </w:rPr>
        <w:t>2</w:t>
      </w:r>
      <w:r w:rsidR="005A78FC">
        <w:t>-</w:t>
      </w:r>
      <w:r w:rsidR="005A78FC">
        <w:rPr>
          <w:noProof/>
        </w:rPr>
        <w:t>2</w:t>
      </w:r>
      <w:r w:rsidR="00D86384">
        <w:fldChar w:fldCharType="end"/>
      </w:r>
      <w:r>
        <w:t>). The results represent the sum of nitrate-N and nitrite-N (abbreviated NNN) in the water samples.</w:t>
      </w:r>
      <w:r w:rsidR="00D86384">
        <w:t xml:space="preserve"> Therefore, because</w:t>
      </w:r>
      <w:r>
        <w:t xml:space="preserve"> ‘nitrate toxicity’ results from the combined ingestion of nitrate and nitrite, and most regional councils monitor NNN concentrations in their freshwater SOE programmes, we used NNN for site grading in lieu of NO3N.</w:t>
      </w:r>
      <w:r w:rsidR="00D86384">
        <w:t xml:space="preserve"> This approach </w:t>
      </w:r>
      <w:r w:rsidR="00E95F33">
        <w:t xml:space="preserve">differs from that used </w:t>
      </w:r>
      <w:r w:rsidR="00F40699">
        <w:t>in the previous national reporting (Larned et al. 2018</w:t>
      </w:r>
      <w:proofErr w:type="gramStart"/>
      <w:r w:rsidR="00F40699">
        <w:t>), but</w:t>
      </w:r>
      <w:proofErr w:type="gramEnd"/>
      <w:r w:rsidR="00F40699">
        <w:t xml:space="preserve"> maximises available nitrate toxicity data and</w:t>
      </w:r>
      <w:r w:rsidR="00D86384">
        <w:t xml:space="preserve"> aligns with the approach taken by LAWA.</w:t>
      </w:r>
    </w:p>
    <w:p w14:paraId="3D8F61DD" w14:textId="77777777" w:rsidR="00232074" w:rsidRDefault="00232074" w:rsidP="00232074">
      <w:pPr>
        <w:pStyle w:val="Heading3"/>
      </w:pPr>
      <w:bookmarkStart w:id="88" w:name="_Toc62124971"/>
      <w:bookmarkStart w:id="89" w:name="_Ref81897694"/>
      <w:bookmarkStart w:id="90" w:name="_Toc82600399"/>
      <w:r>
        <w:t>Handling censored values</w:t>
      </w:r>
      <w:bookmarkEnd w:id="88"/>
      <w:bookmarkEnd w:id="89"/>
      <w:bookmarkEnd w:id="90"/>
    </w:p>
    <w:p w14:paraId="40AA3E6A" w14:textId="4A56AF00" w:rsidR="00232074" w:rsidRDefault="00232074" w:rsidP="00025B93">
      <w:pPr>
        <w:pStyle w:val="BodyText"/>
      </w:pPr>
      <w:r w:rsidRPr="00502F6C">
        <w:t xml:space="preserve">Censored values were replaced by imputation for the purposes of calculating the </w:t>
      </w:r>
      <w:r>
        <w:t>compliance</w:t>
      </w:r>
      <w:r w:rsidRPr="00502F6C">
        <w:t xml:space="preserve"> statistics. Left censored values (values below the detection limit(s)) were replaced with imputed values generated using ROS </w:t>
      </w:r>
      <w:bookmarkStart w:id="91" w:name="_Hlk83048197"/>
      <w:r w:rsidR="002048E4">
        <w:fldChar w:fldCharType="begin" w:fldLock="1"/>
      </w:r>
      <w:r w:rsidR="002048E4">
        <w:instrText>ADDIN CSL_CITATION {"citationItems":[{"id":"ITEM-1","itemData":{"DOI":"10.1002/9781118162729","ISBN":"978-0-470-47988-9","author":[{"dropping-particle":"","family":"Helsel","given":"Dennis R","non-dropping-particle":"","parse-names":false,"suffix":""}],"collection-title":"Statistics in Practice","edition":"Second edi","id":"ITEM-1","issued":{"date-parts":[["2012"]]},"note":"PDF: \\url{http://git.psylab.info/r-library/downloads/Helsel2012.pdf}","publisher":"Wiley","title":"Statistics for Censored Environmental Data Using Minitab and R","type":"book"},"label":"part","prefix":"Regression on Order Statistics; ","uris":["http://www.mendeley.com/documents/?uuid=c7364b70-f750-4eb2-9cee-3a421229c68d"]}],"mendeley":{"formattedCitation":"(Regression on Order Statistics; Helsel 2012)","plainTextFormattedCitation":"(Regression on Order Statistics; Helsel 2012)","previouslyFormattedCitation":"(Regression on Order Statistics; Helsel 2012)"},"properties":{"noteIndex":0},"schema":"https://github.com/citation-style-language/schema/raw/master/csl-citation.json"}</w:instrText>
      </w:r>
      <w:r w:rsidR="002048E4">
        <w:fldChar w:fldCharType="separate"/>
      </w:r>
      <w:r w:rsidR="002048E4" w:rsidRPr="002048E4">
        <w:rPr>
          <w:noProof/>
        </w:rPr>
        <w:t>(Regression on Order Statistics; Helsel 2012)</w:t>
      </w:r>
      <w:r w:rsidR="002048E4">
        <w:fldChar w:fldCharType="end"/>
      </w:r>
      <w:bookmarkEnd w:id="91"/>
      <w:r w:rsidRPr="00502F6C">
        <w:t xml:space="preserve">, following the procedure described in Larned </w:t>
      </w:r>
      <w:r w:rsidRPr="00025B93">
        <w:rPr>
          <w:iCs/>
        </w:rPr>
        <w:t>et al.</w:t>
      </w:r>
      <w:r w:rsidRPr="00A17F7D">
        <w:rPr>
          <w:iCs/>
        </w:rPr>
        <w:t xml:space="preserve"> </w:t>
      </w:r>
      <w:bookmarkStart w:id="92" w:name="_Hlk83048362"/>
      <w:r w:rsidR="007E5E7B">
        <w:fldChar w:fldCharType="begin" w:fldLock="1"/>
      </w:r>
      <w:r w:rsidR="00AC1F0B">
        <w:instrText>ADDIN CSL_CITATION {"citationItems":[{"id":"ITEM-1","itemData":{"abstract":"This report provides the methods and results for the first stage of a two-stage project to develop a national-scale freshwater quality model for the New Zealand Ministry for the Environment (MfE). The model is to be used to: 1) predict water quality state and trends in rivers and lakes across New Zealand; 2) assess spatial and temporal variation in the environmental pressures that affect freshwater quality; and 3) identify and quantify relationships between pressures and water quality. In the first stage of the project we updated national river and lake water quality databases and analysed water quality state and trends at river and lake sites with adequate data. In the second stage of the project we will compile agricultural pressure data and incorporate the water quality and pressure data in national-scale spatial models. This report represents the completion of the first stage of the project. It consists of detailed methods for data processing and analysis, a concise summary of national-scale state and trends, supplementary files with site-specific information, and minimal interpretation. The analyses in the report were aligned where possible with attributes in the National Policy Statement for Freshwater Management of 2014 (NPS-FM). The supplementary files are spreadsheets with spatial data and results of the water-quality state and trends analyses for every site that met basic criteria for sampling duration and frequency. The reason for the focus on methods in this report and tabulated results in the supplementary files is that those results are intended to be used in a synthesis report by MfE, as proposed in the national Environmental Reporting Bill. The methods used in the state and trend analyses include three advances over the methods used in previous national-scale analyses. First, we replaced censored and substituted values in the datasets with imputed values. This step alleviated problems caused by multiple tied values. Second, we developed and applied a procedure for flow-adjusting trends at all river monitoring sites, including those without flow recorders. This procedure predicts mean daily flow at each site on each sampling date using the national hydrological model TopNet. Third, we applied a new, two-step procedure for trend analysis. The new procedure first uses confidence intervals to determine trend direction where possible, then uses recognised thresholds such as NPS-FM ‘bottom-lines’ (the boundaries between C and D bands for ecolo…","author":[{"dropping-particle":"","family":"Larned","given":"Scott T","non-dropping-particle":"","parse-names":false,"suffix":""},{"dropping-particle":"","family":"Snelder","given":"Ton H","non-dropping-particle":"","parse-names":false,"suffix":""},{"dropping-particle":"","family":"Unwin","given":"Martin J","non-dropping-particle":"","parse-names":false,"suffix":""},{"dropping-particle":"","family":"McBride","given":"Graham B","non-dropping-particle":"","parse-names":false,"suffix":""},{"dropping-particle":"","family":"Verburg","given":"Peter H","non-dropping-particle":"","parse-names":false,"suffix":""},{"dropping-particle":"","family":"McMillan","given":"Hilary K","non-dropping-particle":"","parse-names":false,"suffix":""}],"collection-title":"NIWA Client Report CHC2015-033 prepared for Ministry for the Environment","container-title":"Prepared for Ministry for the Environment","id":"ITEM-1","issue":"February","issued":{"date-parts":[["2015"]]},"number-of-pages":"107","publisher":"NIWA","publisher-place":"Christchurch","title":"Analysis of water quality in New Zealand lakes and rivers","type":"report","volume":"CHC2015-03"},"label":"part","suppress-author":1,"uris":["http://www.mendeley.com/documents/?uuid=bfffb671-db5b-4af9-84f9-b4b54bb02631"]}],"mendeley":{"formattedCitation":"(2015)","plainTextFormattedCitation":"(2015)","previouslyFormattedCitation":"(2015)"},"properties":{"noteIndex":0},"schema":"https://github.com/citation-style-language/schema/raw/master/csl-citation.json"}</w:instrText>
      </w:r>
      <w:r w:rsidR="007E5E7B">
        <w:fldChar w:fldCharType="separate"/>
      </w:r>
      <w:r w:rsidR="007E5E7B" w:rsidRPr="007E5E7B">
        <w:rPr>
          <w:noProof/>
        </w:rPr>
        <w:t>(2015)</w:t>
      </w:r>
      <w:r w:rsidR="007E5E7B">
        <w:fldChar w:fldCharType="end"/>
      </w:r>
      <w:bookmarkEnd w:id="92"/>
      <w:r w:rsidRPr="00502F6C">
        <w:t xml:space="preserve">. </w:t>
      </w:r>
      <w:r w:rsidRPr="00502F6C">
        <w:rPr>
          <w:rFonts w:cs="ArialMT"/>
        </w:rPr>
        <w:t xml:space="preserve">The ROS procedure produces estimated values for the </w:t>
      </w:r>
      <w:r w:rsidRPr="00186AC6">
        <w:rPr>
          <w:rFonts w:cs="ArialMT"/>
        </w:rPr>
        <w:t>censored data that are consistent with the distribution of the uncensored values and can accommodate multiple censoring limits.</w:t>
      </w:r>
      <w:r>
        <w:rPr>
          <w:rFonts w:cs="ArialMT"/>
        </w:rPr>
        <w:t xml:space="preserve"> </w:t>
      </w:r>
      <w:r w:rsidRPr="00186AC6">
        <w:rPr>
          <w:rFonts w:cs="ArialMT"/>
        </w:rPr>
        <w:t xml:space="preserve">When there are insufficient non-censored data to evaluate a distribution from which to estimate values for the censored observations, censored values are replaced with half of their </w:t>
      </w:r>
      <w:r>
        <w:rPr>
          <w:rFonts w:cs="ArialMT"/>
        </w:rPr>
        <w:t>reported</w:t>
      </w:r>
      <w:r w:rsidRPr="00186AC6">
        <w:rPr>
          <w:rFonts w:cs="ArialMT"/>
        </w:rPr>
        <w:t xml:space="preserve"> value.</w:t>
      </w:r>
      <w:r w:rsidRPr="00186AC6">
        <w:t xml:space="preserve"> </w:t>
      </w:r>
    </w:p>
    <w:p w14:paraId="5E294E42" w14:textId="1C336036" w:rsidR="00232074" w:rsidRDefault="00232074" w:rsidP="00025B93">
      <w:pPr>
        <w:pStyle w:val="BodyText"/>
      </w:pPr>
      <w:r w:rsidRPr="00186AC6">
        <w:t>Censored</w:t>
      </w:r>
      <w:r w:rsidRPr="00502F6C">
        <w:t xml:space="preserve"> values above the detection limit were replaced with values estimated using a procedure based on “survival analysis” </w:t>
      </w:r>
      <w:r w:rsidR="002048E4">
        <w:fldChar w:fldCharType="begin" w:fldLock="1"/>
      </w:r>
      <w:r w:rsidR="00B646FA">
        <w:instrText>ADDIN CSL_CITATION {"citationItems":[{"id":"ITEM-1","itemData":{"DOI":"10.1002/9781118162729","ISBN":"978-0-470-47988-9","author":[{"dropping-particle":"","family":"Helsel","given":"Dennis R","non-dropping-particle":"","parse-names":false,"suffix":""}],"collection-title":"Statistics in Practice","edition":"Second edi","id":"ITEM-1","issued":{"date-parts":[["2012"]]},"note":"PDF: \\url{http://git.psylab.info/r-library/downloads/Helsel2012.pdf}","publisher":"Wiley","title":"Statistics for Censored Environmental Data Using Minitab and R","type":"book"},"uris":["http://www.mendeley.com/documents/?uuid=c7364b70-f750-4eb2-9cee-3a421229c68d"]}],"mendeley":{"formattedCitation":"(Helsel 2012)","plainTextFormattedCitation":"(Helsel 2012)","previouslyFormattedCitation":"(Helsel 2012)"},"properties":{"noteIndex":0},"schema":"https://github.com/citation-style-language/schema/raw/master/csl-citation.json"}</w:instrText>
      </w:r>
      <w:r w:rsidR="002048E4">
        <w:fldChar w:fldCharType="separate"/>
      </w:r>
      <w:r w:rsidR="002048E4" w:rsidRPr="002048E4">
        <w:rPr>
          <w:noProof/>
        </w:rPr>
        <w:t>(Helsel 2012)</w:t>
      </w:r>
      <w:r w:rsidR="002048E4">
        <w:fldChar w:fldCharType="end"/>
      </w:r>
      <w:r w:rsidRPr="00502F6C">
        <w:t>. A parametric distribution is fitted to the uncensored observations and then values for the censored observations are estimated by randomly sampling values larger than the censored values from the distribution.</w:t>
      </w:r>
      <w:r>
        <w:t xml:space="preserve"> </w:t>
      </w:r>
      <w:r w:rsidRPr="00502F6C">
        <w:t>The survival analysis require</w:t>
      </w:r>
      <w:r>
        <w:t>s</w:t>
      </w:r>
      <w:r w:rsidRPr="00502F6C">
        <w:t xml:space="preserve"> a minimum number of observations for the distribution to be fitted</w:t>
      </w:r>
      <w:r>
        <w:t>;</w:t>
      </w:r>
      <w:r w:rsidRPr="00502F6C">
        <w:t xml:space="preserve"> hence in the case that there were fewer than 24 observations, censored values above the detection limit were replaced with 1.1* the detection limit. </w:t>
      </w:r>
      <w:r>
        <w:t>The supplementary file outputs provide details about whether and how imputation was conducted for each site by attribute assessment.</w:t>
      </w:r>
    </w:p>
    <w:p w14:paraId="073B0C1B" w14:textId="77777777" w:rsidR="00232074" w:rsidRPr="007C39B9" w:rsidRDefault="00232074" w:rsidP="00232074">
      <w:pPr>
        <w:pStyle w:val="Heading3"/>
      </w:pPr>
      <w:bookmarkStart w:id="93" w:name="_Toc62124972"/>
      <w:bookmarkStart w:id="94" w:name="_Ref81989563"/>
      <w:bookmarkStart w:id="95" w:name="_Toc82600400"/>
      <w:r>
        <w:t>Time period for assessments</w:t>
      </w:r>
      <w:bookmarkEnd w:id="93"/>
      <w:r>
        <w:t xml:space="preserve"> and minimum data requirements</w:t>
      </w:r>
      <w:bookmarkEnd w:id="94"/>
      <w:bookmarkEnd w:id="95"/>
    </w:p>
    <w:p w14:paraId="7F4C2B64" w14:textId="7A8CF53C" w:rsidR="00232074" w:rsidRDefault="00232074" w:rsidP="00232074">
      <w:pPr>
        <w:pStyle w:val="BodyText"/>
      </w:pPr>
      <w:r>
        <w:t>When grading sites based on NPS-FM attributes</w:t>
      </w:r>
      <w:r w:rsidRPr="00D74BB0">
        <w:t xml:space="preserve">, it is general practice to define consistent time periods </w:t>
      </w:r>
      <w:r>
        <w:t>for</w:t>
      </w:r>
      <w:r w:rsidRPr="00D74BB0">
        <w:t xml:space="preserve"> all sites </w:t>
      </w:r>
      <w:r>
        <w:t>and</w:t>
      </w:r>
      <w:r w:rsidRPr="00D74BB0">
        <w:t xml:space="preserve"> to define the acceptable proportion of </w:t>
      </w:r>
      <w:r>
        <w:t xml:space="preserve">missing observations (i.e., data </w:t>
      </w:r>
      <w:r w:rsidRPr="00D74BB0">
        <w:t>gaps</w:t>
      </w:r>
      <w:r>
        <w:t>)</w:t>
      </w:r>
      <w:r w:rsidRPr="00D74BB0">
        <w:t xml:space="preserve"> </w:t>
      </w:r>
      <w:r w:rsidRPr="00D74BB0">
        <w:lastRenderedPageBreak/>
        <w:t xml:space="preserve">and how these are distributed across sample intervals so that </w:t>
      </w:r>
      <w:r>
        <w:t>site grades</w:t>
      </w:r>
      <w:r w:rsidRPr="00D74BB0">
        <w:t xml:space="preserve"> are assessed from comparable data. The </w:t>
      </w:r>
      <w:r>
        <w:t xml:space="preserve">time period, </w:t>
      </w:r>
      <w:r w:rsidRPr="00D74BB0">
        <w:t>acceptable proportion of gaps and representation of sample intervals by observations within the time period are commonly referred to as site inclusion or filtering rules</w:t>
      </w:r>
      <w:r w:rsidR="007E5E7B">
        <w:t xml:space="preserve"> </w:t>
      </w:r>
      <w:r w:rsidR="007E5E7B">
        <w:fldChar w:fldCharType="begin" w:fldLock="1"/>
      </w:r>
      <w:r w:rsidR="007E5E7B">
        <w:instrText>ADDIN CSL_CITATION {"citationItems":[{"id":"ITEM-1","itemData":{"author":[{"dropping-particle":"","family":"Larned","given":"Scott T","non-dropping-particle":"","parse-names":false,"suffix":""},{"dropping-particle":"","family":"Whitehead","given":"Amy L","non-dropping-particle":"","parse-names":false,"suffix":""},{"dropping-particle":"","family":"Snelder","given":"Ton H","non-dropping-particle":"","parse-names":false,"suffix":""},{"dropping-particle":"","family":"Fraser","given":"Caroline","non-dropping-particle":"","parse-names":false,"suffix":""},{"dropping-particle":"","family":"Yang","given":"Jing","non-dropping-particle":"","parse-names":false,"suffix":""}],"collection-title":"NIWA Client Report 2018347CH prepared for the Ministry for the Environment","id":"ITEM-1","issue":"December","issued":{"date-parts":[["2018"]]},"number-of-pages":"67","publisher":"NIWA","publisher-place":"Christchurch","title":"Water quality state and trends in New Zealand rivers: Analyses of national data ending in 2017","type":"report"},"label":"part","prefix":"e.g., ","uris":["http://www.mendeley.com/documents/?uuid=05109eda-7f69-4c74-b1fe-d77e8dcbc0cb"]}],"mendeley":{"formattedCitation":"(e.g., Larned et al. 2018)","plainTextFormattedCitation":"(e.g., Larned et al. 2018)","previouslyFormattedCitation":"(e.g., Larned et al. 2018)"},"properties":{"noteIndex":0},"schema":"https://github.com/citation-style-language/schema/raw/master/csl-citation.json"}</w:instrText>
      </w:r>
      <w:r w:rsidR="007E5E7B">
        <w:fldChar w:fldCharType="separate"/>
      </w:r>
      <w:r w:rsidR="007E5E7B" w:rsidRPr="007E5E7B">
        <w:rPr>
          <w:noProof/>
        </w:rPr>
        <w:t>(e.g., Larned et al. 2018)</w:t>
      </w:r>
      <w:r w:rsidR="007E5E7B">
        <w:fldChar w:fldCharType="end"/>
      </w:r>
      <w:r>
        <w:t xml:space="preserve"> but are also termed</w:t>
      </w:r>
      <w:r w:rsidRPr="004672CE">
        <w:t xml:space="preserve"> ‘site screening criteria’</w:t>
      </w:r>
      <w:r>
        <w:t xml:space="preserve"> and ‘completeness criteria’</w:t>
      </w:r>
      <w:r w:rsidR="007E5E7B">
        <w:rPr>
          <w:rFonts w:cs="Arial"/>
        </w:rPr>
        <w:t xml:space="preserve"> </w:t>
      </w:r>
      <w:r w:rsidR="007E5E7B">
        <w:rPr>
          <w:rFonts w:cs="Arial"/>
        </w:rPr>
        <w:fldChar w:fldCharType="begin" w:fldLock="1"/>
      </w:r>
      <w:r w:rsidR="007E5E7B">
        <w:rPr>
          <w:rFonts w:cs="Arial"/>
        </w:rPr>
        <w:instrText>ADDIN CSL_CITATION {"citationItems":[{"id":"ITEM-1","itemData":{"author":[{"dropping-particle":"","family":"Snelder","given":"Ton H","non-dropping-particle":"","parse-names":false,"suffix":""},{"dropping-particle":"","family":"Fraser","given":"Caroline","non-dropping-particle":"","parse-names":false,"suffix":""},{"dropping-particle":"","family":"Larned","given":"Scott T","non-dropping-particle":"","parse-names":false,"suffix":""},{"dropping-particle":"","family":"Whitehead","given":"Amy L","non-dropping-particle":"","parse-names":false,"suffix":""}],"collection-title":"NIWA Client Report 2021017WN prepared for Envirolink (MBIE)","id":"ITEM-1","issued":{"date-parts":[["2021"]]},"number-of-pages":"99","publisher":"NIWA","publisher-place":"Christchurch","title":"Guidance for the analysis of temporal trends in environmental data","type":"report"},"uris":["http://www.mendeley.com/documents/?uuid=f66b8c02-a862-4ae3-b03b-537f741fc6a3"]}],"mendeley":{"formattedCitation":"(Snelder et al. 2021)","plainTextFormattedCitation":"(Snelder et al. 2021)","previouslyFormattedCitation":"(Snelder et al. 2021)"},"properties":{"noteIndex":0},"schema":"https://github.com/citation-style-language/schema/raw/master/csl-citation.json"}</w:instrText>
      </w:r>
      <w:r w:rsidR="007E5E7B">
        <w:rPr>
          <w:rFonts w:cs="Arial"/>
        </w:rPr>
        <w:fldChar w:fldCharType="separate"/>
      </w:r>
      <w:r w:rsidR="007E5E7B" w:rsidRPr="007E5E7B">
        <w:rPr>
          <w:rFonts w:cs="Arial"/>
          <w:noProof/>
        </w:rPr>
        <w:t>(Snelder et al. 2021)</w:t>
      </w:r>
      <w:r w:rsidR="007E5E7B">
        <w:rPr>
          <w:rFonts w:cs="Arial"/>
        </w:rPr>
        <w:fldChar w:fldCharType="end"/>
      </w:r>
      <w:r>
        <w:t>.</w:t>
      </w:r>
    </w:p>
    <w:p w14:paraId="6BCAC387" w14:textId="77777777" w:rsidR="00B940C3" w:rsidRDefault="00B940C3" w:rsidP="00B940C3">
      <w:pPr>
        <w:pStyle w:val="BodyText"/>
      </w:pPr>
    </w:p>
    <w:p w14:paraId="5CBBF506" w14:textId="77777777" w:rsidR="00B940C3" w:rsidRDefault="00B940C3" w:rsidP="00B940C3">
      <w:pPr>
        <w:pStyle w:val="BodyText"/>
        <w:sectPr w:rsidR="00B940C3" w:rsidSect="00B940C3">
          <w:footerReference w:type="even" r:id="rId32"/>
          <w:footerReference w:type="default" r:id="rId33"/>
          <w:headerReference w:type="first" r:id="rId34"/>
          <w:footerReference w:type="first" r:id="rId35"/>
          <w:pgSz w:w="11906" w:h="16838" w:code="9"/>
          <w:pgMar w:top="1985" w:right="1418" w:bottom="1134" w:left="1418" w:header="425" w:footer="425" w:gutter="0"/>
          <w:cols w:space="708"/>
          <w:docGrid w:linePitch="360"/>
        </w:sectPr>
      </w:pPr>
    </w:p>
    <w:p w14:paraId="48CAAC31" w14:textId="150AA9F2" w:rsidR="00232074" w:rsidRPr="00232074" w:rsidRDefault="00232074" w:rsidP="00B83C18">
      <w:pPr>
        <w:pStyle w:val="Caption"/>
        <w:spacing w:after="120"/>
        <w:rPr>
          <w:vanish/>
          <w:specVanish/>
        </w:rPr>
      </w:pPr>
      <w:bookmarkStart w:id="96" w:name="_Ref82766104"/>
      <w:bookmarkStart w:id="97" w:name="_Toc84596489"/>
      <w:r>
        <w:lastRenderedPageBreak/>
        <w:t xml:space="preserve">Table </w:t>
      </w:r>
      <w:r w:rsidR="00025B93">
        <w:fldChar w:fldCharType="begin"/>
      </w:r>
      <w:r w:rsidR="00025B93" w:rsidRPr="005F1D15">
        <w:instrText xml:space="preserve"> STYLEREF 1 \s </w:instrText>
      </w:r>
      <w:r w:rsidR="00025B93">
        <w:fldChar w:fldCharType="separate"/>
      </w:r>
      <w:r w:rsidR="005A78FC">
        <w:rPr>
          <w:noProof/>
        </w:rPr>
        <w:t>3</w:t>
      </w:r>
      <w:r w:rsidR="00025B93">
        <w:rPr>
          <w:noProof/>
        </w:rPr>
        <w:fldChar w:fldCharType="end"/>
      </w:r>
      <w:r w:rsidR="00B83C18">
        <w:t>-</w:t>
      </w:r>
      <w:fldSimple w:instr=" SEQ Table \* ARABIC \s 1 ">
        <w:r w:rsidR="005A78FC">
          <w:rPr>
            <w:noProof/>
          </w:rPr>
          <w:t>1</w:t>
        </w:r>
      </w:fldSimple>
      <w:bookmarkEnd w:id="96"/>
      <w:r>
        <w:t>:</w:t>
      </w:r>
      <w:r>
        <w:tab/>
        <w:t>Details of the NOF attributes used to grade the state of the river monitoring sites.</w:t>
      </w:r>
      <w:bookmarkEnd w:id="97"/>
    </w:p>
    <w:p w14:paraId="764FB2E6" w14:textId="7026129B" w:rsidR="00232074" w:rsidRDefault="00232074" w:rsidP="00B83C18">
      <w:pPr>
        <w:pStyle w:val="CaptionText"/>
        <w:keepNext/>
        <w:spacing w:after="120"/>
      </w:pPr>
      <w:r>
        <w:t xml:space="preserve"> </w:t>
      </w:r>
    </w:p>
    <w:tbl>
      <w:tblPr>
        <w:tblpPr w:leftFromText="180" w:rightFromText="180" w:vertAnchor="text" w:tblpY="1"/>
        <w:tblOverlap w:val="never"/>
        <w:tblW w:w="5000" w:type="pct"/>
        <w:tblLook w:val="04A0" w:firstRow="1" w:lastRow="0" w:firstColumn="1" w:lastColumn="0" w:noHBand="0" w:noVBand="1"/>
      </w:tblPr>
      <w:tblGrid>
        <w:gridCol w:w="1927"/>
        <w:gridCol w:w="4671"/>
        <w:gridCol w:w="4322"/>
        <w:gridCol w:w="1268"/>
        <w:gridCol w:w="1531"/>
      </w:tblGrid>
      <w:tr w:rsidR="00B940C3" w:rsidRPr="00E4074D" w14:paraId="333F41A6" w14:textId="77777777" w:rsidTr="00B83C18">
        <w:trPr>
          <w:cantSplit/>
          <w:tblHeader/>
        </w:trPr>
        <w:tc>
          <w:tcPr>
            <w:tcW w:w="702" w:type="pct"/>
            <w:tcBorders>
              <w:top w:val="single" w:sz="4" w:space="0" w:color="auto"/>
              <w:bottom w:val="single" w:sz="4" w:space="0" w:color="auto"/>
            </w:tcBorders>
            <w:shd w:val="clear" w:color="auto" w:fill="auto"/>
          </w:tcPr>
          <w:p w14:paraId="57B5F1D9" w14:textId="77777777" w:rsidR="00B940C3" w:rsidRDefault="00B940C3" w:rsidP="00B83C18">
            <w:pPr>
              <w:pStyle w:val="TableHeading"/>
              <w:rPr>
                <w:lang w:eastAsia="en-NZ"/>
              </w:rPr>
            </w:pPr>
            <w:r>
              <w:rPr>
                <w:lang w:eastAsia="en-NZ"/>
              </w:rPr>
              <w:t>NPS-FM Reference – NOF Attribute</w:t>
            </w:r>
          </w:p>
        </w:tc>
        <w:tc>
          <w:tcPr>
            <w:tcW w:w="1702" w:type="pct"/>
            <w:tcBorders>
              <w:top w:val="single" w:sz="4" w:space="0" w:color="auto"/>
              <w:bottom w:val="single" w:sz="4" w:space="0" w:color="auto"/>
            </w:tcBorders>
            <w:shd w:val="clear" w:color="auto" w:fill="auto"/>
            <w:noWrap/>
            <w:vAlign w:val="bottom"/>
          </w:tcPr>
          <w:p w14:paraId="7A0C09A4" w14:textId="77777777" w:rsidR="00B940C3" w:rsidRPr="00A0516D" w:rsidRDefault="00B940C3" w:rsidP="00B83C18">
            <w:pPr>
              <w:pStyle w:val="TableHeading"/>
              <w:rPr>
                <w:lang w:eastAsia="en-NZ"/>
              </w:rPr>
            </w:pPr>
            <w:r>
              <w:rPr>
                <w:lang w:eastAsia="en-NZ"/>
              </w:rPr>
              <w:t>Calculation guidance</w:t>
            </w:r>
          </w:p>
        </w:tc>
        <w:tc>
          <w:tcPr>
            <w:tcW w:w="1575" w:type="pct"/>
            <w:tcBorders>
              <w:top w:val="single" w:sz="4" w:space="0" w:color="auto"/>
              <w:bottom w:val="single" w:sz="4" w:space="0" w:color="auto"/>
            </w:tcBorders>
            <w:shd w:val="clear" w:color="auto" w:fill="auto"/>
            <w:vAlign w:val="bottom"/>
            <w:hideMark/>
          </w:tcPr>
          <w:p w14:paraId="3ADAC36D" w14:textId="77777777" w:rsidR="00B940C3" w:rsidRPr="00A0516D" w:rsidRDefault="00B940C3" w:rsidP="00B83C18">
            <w:pPr>
              <w:pStyle w:val="TableHeading"/>
              <w:rPr>
                <w:lang w:eastAsia="en-NZ"/>
              </w:rPr>
            </w:pPr>
            <w:r>
              <w:rPr>
                <w:lang w:eastAsia="en-NZ"/>
              </w:rPr>
              <w:t xml:space="preserve">Numeric attribute state </w:t>
            </w:r>
            <w:r w:rsidRPr="00A0516D">
              <w:rPr>
                <w:lang w:eastAsia="en-NZ"/>
              </w:rPr>
              <w:t>description</w:t>
            </w:r>
          </w:p>
        </w:tc>
        <w:tc>
          <w:tcPr>
            <w:tcW w:w="462" w:type="pct"/>
            <w:tcBorders>
              <w:top w:val="single" w:sz="4" w:space="0" w:color="auto"/>
              <w:bottom w:val="single" w:sz="4" w:space="0" w:color="auto"/>
            </w:tcBorders>
            <w:shd w:val="clear" w:color="auto" w:fill="auto"/>
          </w:tcPr>
          <w:p w14:paraId="75880755" w14:textId="77777777" w:rsidR="00B940C3" w:rsidRDefault="00B940C3" w:rsidP="00B83C18">
            <w:pPr>
              <w:pStyle w:val="TableHeading"/>
              <w:rPr>
                <w:lang w:eastAsia="en-NZ"/>
              </w:rPr>
            </w:pPr>
            <w:r>
              <w:rPr>
                <w:lang w:eastAsia="en-NZ"/>
              </w:rPr>
              <w:t>Units</w:t>
            </w:r>
          </w:p>
        </w:tc>
        <w:tc>
          <w:tcPr>
            <w:tcW w:w="558" w:type="pct"/>
            <w:tcBorders>
              <w:top w:val="single" w:sz="4" w:space="0" w:color="auto"/>
              <w:bottom w:val="single" w:sz="4" w:space="0" w:color="auto"/>
            </w:tcBorders>
            <w:shd w:val="clear" w:color="auto" w:fill="auto"/>
          </w:tcPr>
          <w:p w14:paraId="7E8E46CE" w14:textId="77777777" w:rsidR="00B940C3" w:rsidRDefault="00B940C3" w:rsidP="00B83C18">
            <w:pPr>
              <w:pStyle w:val="TableHeading"/>
              <w:rPr>
                <w:lang w:eastAsia="en-NZ"/>
              </w:rPr>
            </w:pPr>
            <w:r>
              <w:rPr>
                <w:lang w:eastAsia="en-NZ"/>
              </w:rPr>
              <w:t>Abbreviated name</w:t>
            </w:r>
          </w:p>
        </w:tc>
      </w:tr>
      <w:tr w:rsidR="00B940C3" w:rsidRPr="00E4074D" w14:paraId="4F97A5DD" w14:textId="77777777" w:rsidTr="00B83C18">
        <w:trPr>
          <w:cantSplit/>
        </w:trPr>
        <w:tc>
          <w:tcPr>
            <w:tcW w:w="702" w:type="pct"/>
            <w:vMerge w:val="restart"/>
            <w:tcBorders>
              <w:top w:val="single" w:sz="4" w:space="0" w:color="auto"/>
            </w:tcBorders>
          </w:tcPr>
          <w:p w14:paraId="1CC65E0A" w14:textId="77777777" w:rsidR="00B940C3" w:rsidRPr="00E61B25" w:rsidRDefault="00B940C3" w:rsidP="00B83C18">
            <w:pPr>
              <w:pStyle w:val="TableBodyText"/>
              <w:rPr>
                <w:lang w:eastAsia="en-NZ"/>
              </w:rPr>
            </w:pPr>
            <w:r>
              <w:rPr>
                <w:lang w:eastAsia="en-NZ"/>
              </w:rPr>
              <w:t>A2A; Table 5 – Ammonia (toxicity)</w:t>
            </w:r>
          </w:p>
        </w:tc>
        <w:tc>
          <w:tcPr>
            <w:tcW w:w="1702" w:type="pct"/>
            <w:vMerge w:val="restart"/>
            <w:tcBorders>
              <w:top w:val="single" w:sz="4" w:space="0" w:color="auto"/>
            </w:tcBorders>
            <w:shd w:val="clear" w:color="auto" w:fill="auto"/>
            <w:noWrap/>
          </w:tcPr>
          <w:p w14:paraId="01126C38" w14:textId="77777777" w:rsidR="00B940C3" w:rsidRPr="00A0516D" w:rsidRDefault="00B940C3" w:rsidP="00B83C18">
            <w:pPr>
              <w:pStyle w:val="TableBodyText"/>
              <w:rPr>
                <w:lang w:eastAsia="en-NZ"/>
              </w:rPr>
            </w:pPr>
            <w:r>
              <w:rPr>
                <w:lang w:eastAsia="en-NZ"/>
              </w:rPr>
              <w:t>Based on temperature and pH adjusted Ammoniacal-N</w:t>
            </w:r>
          </w:p>
        </w:tc>
        <w:tc>
          <w:tcPr>
            <w:tcW w:w="1575" w:type="pct"/>
            <w:tcBorders>
              <w:top w:val="single" w:sz="4" w:space="0" w:color="auto"/>
            </w:tcBorders>
            <w:shd w:val="clear" w:color="auto" w:fill="auto"/>
          </w:tcPr>
          <w:p w14:paraId="3ACE57DE" w14:textId="77777777" w:rsidR="00B940C3" w:rsidRPr="00A0516D" w:rsidRDefault="00B940C3" w:rsidP="00B83C18">
            <w:pPr>
              <w:pStyle w:val="TableBodyText"/>
              <w:rPr>
                <w:lang w:eastAsia="en-NZ"/>
              </w:rPr>
            </w:pPr>
            <w:r>
              <w:rPr>
                <w:lang w:eastAsia="en-NZ"/>
              </w:rPr>
              <w:t>M</w:t>
            </w:r>
            <w:r w:rsidRPr="00A0516D">
              <w:rPr>
                <w:lang w:eastAsia="en-NZ"/>
              </w:rPr>
              <w:t>edian concentration of Ammoniacal</w:t>
            </w:r>
            <w:r>
              <w:rPr>
                <w:lang w:eastAsia="en-NZ"/>
              </w:rPr>
              <w:t>-</w:t>
            </w:r>
            <w:r w:rsidRPr="00A0516D">
              <w:rPr>
                <w:lang w:eastAsia="en-NZ"/>
              </w:rPr>
              <w:t xml:space="preserve">N </w:t>
            </w:r>
          </w:p>
        </w:tc>
        <w:tc>
          <w:tcPr>
            <w:tcW w:w="462" w:type="pct"/>
            <w:tcBorders>
              <w:top w:val="single" w:sz="4" w:space="0" w:color="auto"/>
            </w:tcBorders>
          </w:tcPr>
          <w:p w14:paraId="190DA9FB" w14:textId="77777777" w:rsidR="00B940C3" w:rsidRPr="00A0516D" w:rsidRDefault="00B940C3" w:rsidP="00B83C18">
            <w:pPr>
              <w:pStyle w:val="TableBodyText"/>
              <w:jc w:val="center"/>
              <w:rPr>
                <w:lang w:eastAsia="en-NZ"/>
              </w:rPr>
            </w:pPr>
            <w:r w:rsidRPr="00A0516D">
              <w:rPr>
                <w:lang w:eastAsia="en-NZ"/>
              </w:rPr>
              <w:t>mg l</w:t>
            </w:r>
            <w:r w:rsidRPr="00A0516D">
              <w:rPr>
                <w:vertAlign w:val="superscript"/>
                <w:lang w:eastAsia="en-NZ"/>
              </w:rPr>
              <w:t>-1</w:t>
            </w:r>
          </w:p>
        </w:tc>
        <w:tc>
          <w:tcPr>
            <w:tcW w:w="558" w:type="pct"/>
            <w:tcBorders>
              <w:top w:val="single" w:sz="4" w:space="0" w:color="auto"/>
            </w:tcBorders>
          </w:tcPr>
          <w:p w14:paraId="3C3EC851" w14:textId="77777777" w:rsidR="00B940C3" w:rsidRPr="00A0516D" w:rsidRDefault="00B940C3" w:rsidP="00B83C18">
            <w:pPr>
              <w:pStyle w:val="TableBodyText"/>
              <w:rPr>
                <w:lang w:eastAsia="en-NZ"/>
              </w:rPr>
            </w:pPr>
            <w:r>
              <w:rPr>
                <w:lang w:eastAsia="en-NZ"/>
              </w:rPr>
              <w:t>NOF.NH4</w:t>
            </w:r>
            <w:proofErr w:type="gramStart"/>
            <w:r>
              <w:rPr>
                <w:lang w:eastAsia="en-NZ"/>
              </w:rPr>
              <w:t>N.Med</w:t>
            </w:r>
            <w:proofErr w:type="gramEnd"/>
          </w:p>
        </w:tc>
      </w:tr>
      <w:tr w:rsidR="00B940C3" w:rsidRPr="00E4074D" w14:paraId="0CE36D46" w14:textId="77777777" w:rsidTr="00B83C18">
        <w:trPr>
          <w:cantSplit/>
        </w:trPr>
        <w:tc>
          <w:tcPr>
            <w:tcW w:w="702" w:type="pct"/>
            <w:vMerge/>
          </w:tcPr>
          <w:p w14:paraId="07C2F258" w14:textId="77777777" w:rsidR="00B940C3" w:rsidRPr="00A0516D" w:rsidRDefault="00B940C3" w:rsidP="00B83C18">
            <w:pPr>
              <w:pStyle w:val="TableBodyText"/>
              <w:rPr>
                <w:lang w:eastAsia="en-NZ"/>
              </w:rPr>
            </w:pPr>
          </w:p>
        </w:tc>
        <w:tc>
          <w:tcPr>
            <w:tcW w:w="1702" w:type="pct"/>
            <w:vMerge/>
            <w:shd w:val="clear" w:color="auto" w:fill="auto"/>
            <w:noWrap/>
          </w:tcPr>
          <w:p w14:paraId="5CD7D263" w14:textId="77777777" w:rsidR="00B940C3" w:rsidRPr="00A0516D" w:rsidRDefault="00B940C3" w:rsidP="00B83C18">
            <w:pPr>
              <w:pStyle w:val="TableBodyText"/>
              <w:rPr>
                <w:lang w:eastAsia="en-NZ"/>
              </w:rPr>
            </w:pPr>
          </w:p>
        </w:tc>
        <w:tc>
          <w:tcPr>
            <w:tcW w:w="1575" w:type="pct"/>
            <w:shd w:val="clear" w:color="auto" w:fill="auto"/>
          </w:tcPr>
          <w:p w14:paraId="5EAF178D" w14:textId="77777777" w:rsidR="00B940C3" w:rsidRPr="000065D6" w:rsidRDefault="00B940C3" w:rsidP="00B83C18">
            <w:pPr>
              <w:pStyle w:val="TableBodyText"/>
              <w:rPr>
                <w:lang w:eastAsia="en-NZ"/>
              </w:rPr>
            </w:pPr>
            <w:r>
              <w:rPr>
                <w:lang w:eastAsia="en-NZ"/>
              </w:rPr>
              <w:t>M</w:t>
            </w:r>
            <w:r w:rsidRPr="00A0516D">
              <w:rPr>
                <w:lang w:eastAsia="en-NZ"/>
              </w:rPr>
              <w:t>aximum concentration of Ammoniacal</w:t>
            </w:r>
            <w:r>
              <w:rPr>
                <w:lang w:eastAsia="en-NZ"/>
              </w:rPr>
              <w:t>-N</w:t>
            </w:r>
          </w:p>
        </w:tc>
        <w:tc>
          <w:tcPr>
            <w:tcW w:w="462" w:type="pct"/>
          </w:tcPr>
          <w:p w14:paraId="7E275229" w14:textId="77777777" w:rsidR="00B940C3" w:rsidRPr="00A0516D" w:rsidRDefault="00B940C3" w:rsidP="00B83C18">
            <w:pPr>
              <w:pStyle w:val="TableBodyText"/>
              <w:jc w:val="center"/>
              <w:rPr>
                <w:lang w:eastAsia="en-NZ"/>
              </w:rPr>
            </w:pPr>
            <w:r w:rsidRPr="00A0516D">
              <w:rPr>
                <w:lang w:eastAsia="en-NZ"/>
              </w:rPr>
              <w:t>mg l</w:t>
            </w:r>
            <w:r w:rsidRPr="00A0516D">
              <w:rPr>
                <w:vertAlign w:val="superscript"/>
                <w:lang w:eastAsia="en-NZ"/>
              </w:rPr>
              <w:t>-1</w:t>
            </w:r>
          </w:p>
        </w:tc>
        <w:tc>
          <w:tcPr>
            <w:tcW w:w="558" w:type="pct"/>
          </w:tcPr>
          <w:p w14:paraId="4587FC36" w14:textId="77777777" w:rsidR="00B940C3" w:rsidRPr="00A0516D" w:rsidRDefault="00B940C3" w:rsidP="00B83C18">
            <w:pPr>
              <w:pStyle w:val="TableBodyText"/>
              <w:rPr>
                <w:lang w:eastAsia="en-NZ"/>
              </w:rPr>
            </w:pPr>
            <w:r>
              <w:rPr>
                <w:lang w:eastAsia="en-NZ"/>
              </w:rPr>
              <w:t>NOF.NH4</w:t>
            </w:r>
            <w:proofErr w:type="gramStart"/>
            <w:r>
              <w:rPr>
                <w:lang w:eastAsia="en-NZ"/>
              </w:rPr>
              <w:t>N.Max</w:t>
            </w:r>
            <w:proofErr w:type="gramEnd"/>
          </w:p>
        </w:tc>
      </w:tr>
      <w:tr w:rsidR="00B940C3" w:rsidRPr="00E4074D" w14:paraId="54431741" w14:textId="77777777" w:rsidTr="00B83C18">
        <w:trPr>
          <w:cantSplit/>
        </w:trPr>
        <w:tc>
          <w:tcPr>
            <w:tcW w:w="702" w:type="pct"/>
            <w:vMerge w:val="restart"/>
          </w:tcPr>
          <w:p w14:paraId="0BE3DF1D" w14:textId="77777777" w:rsidR="00B940C3" w:rsidRPr="00A0516D" w:rsidRDefault="00B940C3" w:rsidP="00B83C18">
            <w:pPr>
              <w:pStyle w:val="TableBodyText"/>
              <w:rPr>
                <w:lang w:eastAsia="en-NZ"/>
              </w:rPr>
            </w:pPr>
            <w:r>
              <w:rPr>
                <w:lang w:eastAsia="en-NZ"/>
              </w:rPr>
              <w:t>A2A; Table 6 – Nitrate (toxicity)</w:t>
            </w:r>
          </w:p>
        </w:tc>
        <w:tc>
          <w:tcPr>
            <w:tcW w:w="1702" w:type="pct"/>
            <w:shd w:val="clear" w:color="auto" w:fill="auto"/>
            <w:noWrap/>
          </w:tcPr>
          <w:p w14:paraId="3FF3165B" w14:textId="77777777" w:rsidR="00B940C3" w:rsidRPr="000065D6" w:rsidRDefault="00B940C3" w:rsidP="00B83C18">
            <w:pPr>
              <w:pStyle w:val="TableBodyText"/>
              <w:rPr>
                <w:lang w:eastAsia="en-NZ"/>
              </w:rPr>
            </w:pPr>
          </w:p>
        </w:tc>
        <w:tc>
          <w:tcPr>
            <w:tcW w:w="1575" w:type="pct"/>
            <w:shd w:val="clear" w:color="auto" w:fill="auto"/>
          </w:tcPr>
          <w:p w14:paraId="6BAD6B16" w14:textId="57ABF45F" w:rsidR="00B940C3" w:rsidRPr="000065D6" w:rsidRDefault="00B940C3" w:rsidP="00B83C18">
            <w:pPr>
              <w:pStyle w:val="TableBodyText"/>
              <w:rPr>
                <w:lang w:eastAsia="en-NZ"/>
              </w:rPr>
            </w:pPr>
            <w:r>
              <w:rPr>
                <w:lang w:eastAsia="en-NZ"/>
              </w:rPr>
              <w:t>M</w:t>
            </w:r>
            <w:r w:rsidRPr="000065D6">
              <w:rPr>
                <w:lang w:eastAsia="en-NZ"/>
              </w:rPr>
              <w:t xml:space="preserve">edian concentration of </w:t>
            </w:r>
            <w:r w:rsidR="00690DC4">
              <w:rPr>
                <w:lang w:eastAsia="en-NZ"/>
              </w:rPr>
              <w:t>NNN</w:t>
            </w:r>
          </w:p>
        </w:tc>
        <w:tc>
          <w:tcPr>
            <w:tcW w:w="462" w:type="pct"/>
          </w:tcPr>
          <w:p w14:paraId="76F21683" w14:textId="77777777" w:rsidR="00B940C3" w:rsidRPr="00A0516D" w:rsidRDefault="00B940C3" w:rsidP="00B83C18">
            <w:pPr>
              <w:pStyle w:val="TableBodyText"/>
              <w:jc w:val="center"/>
              <w:rPr>
                <w:lang w:eastAsia="en-NZ"/>
              </w:rPr>
            </w:pPr>
            <w:r w:rsidRPr="00A0516D">
              <w:rPr>
                <w:lang w:eastAsia="en-NZ"/>
              </w:rPr>
              <w:t>mg l</w:t>
            </w:r>
            <w:r w:rsidRPr="00A0516D">
              <w:rPr>
                <w:vertAlign w:val="superscript"/>
                <w:lang w:eastAsia="en-NZ"/>
              </w:rPr>
              <w:t>-1</w:t>
            </w:r>
          </w:p>
        </w:tc>
        <w:tc>
          <w:tcPr>
            <w:tcW w:w="558" w:type="pct"/>
          </w:tcPr>
          <w:p w14:paraId="4056929B" w14:textId="77777777" w:rsidR="00B940C3" w:rsidRPr="00A0516D" w:rsidRDefault="00B940C3" w:rsidP="00B83C18">
            <w:pPr>
              <w:pStyle w:val="TableBodyText"/>
              <w:rPr>
                <w:lang w:eastAsia="en-NZ"/>
              </w:rPr>
            </w:pPr>
            <w:proofErr w:type="spellStart"/>
            <w:r>
              <w:rPr>
                <w:lang w:eastAsia="en-NZ"/>
              </w:rPr>
              <w:t>NOF.NNN.Med</w:t>
            </w:r>
            <w:proofErr w:type="spellEnd"/>
          </w:p>
        </w:tc>
      </w:tr>
      <w:tr w:rsidR="00B940C3" w:rsidRPr="00E4074D" w14:paraId="2528CBE6" w14:textId="77777777" w:rsidTr="00B83C18">
        <w:trPr>
          <w:cantSplit/>
        </w:trPr>
        <w:tc>
          <w:tcPr>
            <w:tcW w:w="702" w:type="pct"/>
            <w:vMerge/>
          </w:tcPr>
          <w:p w14:paraId="2CDFF560" w14:textId="77777777" w:rsidR="00B940C3" w:rsidRPr="00A0516D" w:rsidRDefault="00B940C3" w:rsidP="00B83C18">
            <w:pPr>
              <w:pStyle w:val="TableBodyText"/>
              <w:rPr>
                <w:lang w:eastAsia="en-NZ"/>
              </w:rPr>
            </w:pPr>
          </w:p>
        </w:tc>
        <w:tc>
          <w:tcPr>
            <w:tcW w:w="1702" w:type="pct"/>
            <w:shd w:val="clear" w:color="auto" w:fill="auto"/>
            <w:noWrap/>
          </w:tcPr>
          <w:p w14:paraId="26D538C5" w14:textId="77777777" w:rsidR="00B940C3" w:rsidRPr="00A0516D" w:rsidRDefault="00B940C3" w:rsidP="00B83C18">
            <w:pPr>
              <w:pStyle w:val="TableBodyText"/>
              <w:rPr>
                <w:lang w:eastAsia="en-NZ"/>
              </w:rPr>
            </w:pPr>
          </w:p>
        </w:tc>
        <w:tc>
          <w:tcPr>
            <w:tcW w:w="1575" w:type="pct"/>
            <w:shd w:val="clear" w:color="auto" w:fill="auto"/>
          </w:tcPr>
          <w:p w14:paraId="5CEFAFB0" w14:textId="50362B07" w:rsidR="00B940C3" w:rsidRPr="00A0516D" w:rsidRDefault="00B940C3" w:rsidP="00B83C18">
            <w:pPr>
              <w:pStyle w:val="TableBodyText"/>
              <w:rPr>
                <w:lang w:eastAsia="en-NZ"/>
              </w:rPr>
            </w:pPr>
            <w:r w:rsidRPr="00A0516D">
              <w:rPr>
                <w:lang w:eastAsia="en-NZ"/>
              </w:rPr>
              <w:t xml:space="preserve">95th percentile concentration of </w:t>
            </w:r>
            <w:r w:rsidR="00690DC4">
              <w:rPr>
                <w:lang w:eastAsia="en-NZ"/>
              </w:rPr>
              <w:t>NNN</w:t>
            </w:r>
          </w:p>
        </w:tc>
        <w:tc>
          <w:tcPr>
            <w:tcW w:w="462" w:type="pct"/>
          </w:tcPr>
          <w:p w14:paraId="7233CFC5" w14:textId="77777777" w:rsidR="00B940C3" w:rsidRPr="00A0516D" w:rsidRDefault="00B940C3" w:rsidP="00B83C18">
            <w:pPr>
              <w:pStyle w:val="TableBodyText"/>
              <w:jc w:val="center"/>
              <w:rPr>
                <w:lang w:eastAsia="en-NZ"/>
              </w:rPr>
            </w:pPr>
            <w:r w:rsidRPr="00A0516D">
              <w:rPr>
                <w:lang w:eastAsia="en-NZ"/>
              </w:rPr>
              <w:t>mg l</w:t>
            </w:r>
            <w:r w:rsidRPr="00A0516D">
              <w:rPr>
                <w:vertAlign w:val="superscript"/>
                <w:lang w:eastAsia="en-NZ"/>
              </w:rPr>
              <w:t>-1</w:t>
            </w:r>
          </w:p>
        </w:tc>
        <w:tc>
          <w:tcPr>
            <w:tcW w:w="558" w:type="pct"/>
          </w:tcPr>
          <w:p w14:paraId="48B6BACB" w14:textId="77777777" w:rsidR="00B940C3" w:rsidRPr="00A0516D" w:rsidRDefault="00B940C3" w:rsidP="00B83C18">
            <w:pPr>
              <w:pStyle w:val="TableBodyText"/>
              <w:rPr>
                <w:lang w:eastAsia="en-NZ"/>
              </w:rPr>
            </w:pPr>
            <w:r>
              <w:rPr>
                <w:lang w:eastAsia="en-NZ"/>
              </w:rPr>
              <w:t>NOF.NNN.p95</w:t>
            </w:r>
          </w:p>
        </w:tc>
      </w:tr>
      <w:tr w:rsidR="00B940C3" w:rsidRPr="00E4074D" w14:paraId="1443C6B6" w14:textId="77777777" w:rsidTr="00B83C18">
        <w:trPr>
          <w:cantSplit/>
        </w:trPr>
        <w:tc>
          <w:tcPr>
            <w:tcW w:w="702" w:type="pct"/>
          </w:tcPr>
          <w:p w14:paraId="2922FB57" w14:textId="77777777" w:rsidR="00B940C3" w:rsidRPr="00A0516D" w:rsidRDefault="00B940C3" w:rsidP="00B83C18">
            <w:pPr>
              <w:pStyle w:val="TableBodyText"/>
              <w:rPr>
                <w:lang w:eastAsia="en-NZ"/>
              </w:rPr>
            </w:pPr>
            <w:r>
              <w:rPr>
                <w:lang w:eastAsia="en-NZ"/>
              </w:rPr>
              <w:t>A2A.; Table 8 - Suspended fine sediment</w:t>
            </w:r>
          </w:p>
        </w:tc>
        <w:tc>
          <w:tcPr>
            <w:tcW w:w="1702" w:type="pct"/>
            <w:shd w:val="clear" w:color="auto" w:fill="auto"/>
            <w:noWrap/>
          </w:tcPr>
          <w:p w14:paraId="3E1108B4" w14:textId="77777777" w:rsidR="00B940C3" w:rsidRDefault="00B940C3" w:rsidP="00B83C18">
            <w:pPr>
              <w:pStyle w:val="TableBodyText"/>
              <w:rPr>
                <w:lang w:eastAsia="en-NZ"/>
              </w:rPr>
            </w:pPr>
            <w:r>
              <w:rPr>
                <w:lang w:eastAsia="en-NZ"/>
              </w:rPr>
              <w:t xml:space="preserve">Median of 5 years of at least monthly </w:t>
            </w:r>
          </w:p>
          <w:p w14:paraId="2E87C1E6" w14:textId="77777777" w:rsidR="00B940C3" w:rsidRPr="00A0516D" w:rsidRDefault="00B940C3" w:rsidP="00B83C18">
            <w:pPr>
              <w:pStyle w:val="TableBodyText"/>
              <w:rPr>
                <w:lang w:eastAsia="en-NZ"/>
              </w:rPr>
            </w:pPr>
            <w:r>
              <w:rPr>
                <w:lang w:eastAsia="en-NZ"/>
              </w:rPr>
              <w:t>samples (at least 60 samples)</w:t>
            </w:r>
          </w:p>
        </w:tc>
        <w:tc>
          <w:tcPr>
            <w:tcW w:w="1575" w:type="pct"/>
            <w:shd w:val="clear" w:color="auto" w:fill="auto"/>
          </w:tcPr>
          <w:p w14:paraId="29266C99" w14:textId="77777777" w:rsidR="00B940C3" w:rsidRPr="00A0516D" w:rsidRDefault="00B940C3" w:rsidP="00B83C18">
            <w:pPr>
              <w:pStyle w:val="TableBodyText"/>
              <w:rPr>
                <w:lang w:eastAsia="en-NZ"/>
              </w:rPr>
            </w:pPr>
            <w:r>
              <w:rPr>
                <w:lang w:eastAsia="en-NZ"/>
              </w:rPr>
              <w:t>Median visual clarity</w:t>
            </w:r>
          </w:p>
        </w:tc>
        <w:tc>
          <w:tcPr>
            <w:tcW w:w="462" w:type="pct"/>
          </w:tcPr>
          <w:p w14:paraId="4220ED78" w14:textId="77777777" w:rsidR="00B940C3" w:rsidRDefault="00B940C3" w:rsidP="00B83C18">
            <w:pPr>
              <w:pStyle w:val="TableBodyText"/>
              <w:jc w:val="center"/>
              <w:rPr>
                <w:lang w:eastAsia="en-NZ"/>
              </w:rPr>
            </w:pPr>
            <w:r>
              <w:rPr>
                <w:lang w:eastAsia="en-NZ"/>
              </w:rPr>
              <w:t>m</w:t>
            </w:r>
          </w:p>
        </w:tc>
        <w:tc>
          <w:tcPr>
            <w:tcW w:w="558" w:type="pct"/>
          </w:tcPr>
          <w:p w14:paraId="0442DDCD" w14:textId="77777777" w:rsidR="00B940C3" w:rsidRDefault="00B940C3" w:rsidP="00B83C18">
            <w:pPr>
              <w:pStyle w:val="TableBodyText"/>
              <w:rPr>
                <w:lang w:eastAsia="en-NZ"/>
              </w:rPr>
            </w:pPr>
            <w:proofErr w:type="spellStart"/>
            <w:proofErr w:type="gramStart"/>
            <w:r>
              <w:rPr>
                <w:lang w:eastAsia="en-NZ"/>
              </w:rPr>
              <w:t>NOF.CLAR.Med</w:t>
            </w:r>
            <w:proofErr w:type="spellEnd"/>
            <w:proofErr w:type="gramEnd"/>
          </w:p>
        </w:tc>
      </w:tr>
      <w:tr w:rsidR="00B940C3" w:rsidRPr="00E4074D" w14:paraId="4A5AF8FC" w14:textId="77777777" w:rsidTr="00B83C18">
        <w:trPr>
          <w:cantSplit/>
        </w:trPr>
        <w:tc>
          <w:tcPr>
            <w:tcW w:w="702" w:type="pct"/>
            <w:vMerge w:val="restart"/>
          </w:tcPr>
          <w:p w14:paraId="072AE14E" w14:textId="77777777" w:rsidR="00B940C3" w:rsidRPr="00A0516D" w:rsidRDefault="00B940C3" w:rsidP="00B83C18">
            <w:pPr>
              <w:pStyle w:val="TableBodyText"/>
              <w:rPr>
                <w:lang w:eastAsia="en-NZ"/>
              </w:rPr>
            </w:pPr>
            <w:r>
              <w:rPr>
                <w:lang w:eastAsia="en-NZ"/>
              </w:rPr>
              <w:t xml:space="preserve">A2A; Table 9 - </w:t>
            </w:r>
            <w:r w:rsidRPr="00722298">
              <w:rPr>
                <w:i/>
                <w:iCs/>
                <w:lang w:eastAsia="en-NZ"/>
              </w:rPr>
              <w:t>Escherichia coli</w:t>
            </w:r>
          </w:p>
        </w:tc>
        <w:tc>
          <w:tcPr>
            <w:tcW w:w="1702" w:type="pct"/>
            <w:vMerge w:val="restart"/>
            <w:shd w:val="clear" w:color="auto" w:fill="auto"/>
            <w:noWrap/>
          </w:tcPr>
          <w:p w14:paraId="13120EC2" w14:textId="77777777" w:rsidR="00B940C3" w:rsidRDefault="00B940C3" w:rsidP="00B83C18">
            <w:pPr>
              <w:pStyle w:val="TableBodyText"/>
              <w:rPr>
                <w:lang w:eastAsia="en-NZ"/>
              </w:rPr>
            </w:pPr>
            <w:r w:rsidRPr="00DD5C60">
              <w:rPr>
                <w:lang w:eastAsia="en-NZ"/>
              </w:rPr>
              <w:t xml:space="preserve">minimum of 60 samples over a </w:t>
            </w:r>
          </w:p>
          <w:p w14:paraId="36CCDC67" w14:textId="77777777" w:rsidR="00B940C3" w:rsidRPr="00A0516D" w:rsidRDefault="00B940C3" w:rsidP="00B83C18">
            <w:pPr>
              <w:pStyle w:val="TableBodyText"/>
              <w:rPr>
                <w:lang w:eastAsia="en-NZ"/>
              </w:rPr>
            </w:pPr>
            <w:r w:rsidRPr="00DD5C60">
              <w:rPr>
                <w:lang w:eastAsia="en-NZ"/>
              </w:rPr>
              <w:t>maximum of 5 years,</w:t>
            </w:r>
          </w:p>
        </w:tc>
        <w:tc>
          <w:tcPr>
            <w:tcW w:w="1575" w:type="pct"/>
            <w:shd w:val="clear" w:color="auto" w:fill="auto"/>
          </w:tcPr>
          <w:p w14:paraId="6C303089" w14:textId="77777777" w:rsidR="00B940C3" w:rsidRPr="00A0516D" w:rsidRDefault="00B940C3" w:rsidP="00B83C18">
            <w:pPr>
              <w:pStyle w:val="TableBodyText"/>
              <w:rPr>
                <w:lang w:eastAsia="en-NZ"/>
              </w:rPr>
            </w:pPr>
            <w:r w:rsidRPr="00A0516D">
              <w:rPr>
                <w:lang w:eastAsia="en-NZ"/>
              </w:rPr>
              <w:t xml:space="preserve">% exceedances over 260 </w:t>
            </w:r>
            <w:proofErr w:type="spellStart"/>
            <w:r w:rsidRPr="00A0516D">
              <w:rPr>
                <w:lang w:eastAsia="en-NZ"/>
              </w:rPr>
              <w:t>cfu</w:t>
            </w:r>
            <w:proofErr w:type="spellEnd"/>
            <w:r w:rsidRPr="00A0516D">
              <w:rPr>
                <w:lang w:eastAsia="en-NZ"/>
              </w:rPr>
              <w:t xml:space="preserve"> 100 mL</w:t>
            </w:r>
            <w:r w:rsidRPr="00A0516D">
              <w:rPr>
                <w:vertAlign w:val="superscript"/>
                <w:lang w:eastAsia="en-NZ"/>
              </w:rPr>
              <w:t>-1</w:t>
            </w:r>
            <w:r w:rsidRPr="00A0516D">
              <w:rPr>
                <w:lang w:eastAsia="en-NZ"/>
              </w:rPr>
              <w:t xml:space="preserve"> </w:t>
            </w:r>
          </w:p>
        </w:tc>
        <w:tc>
          <w:tcPr>
            <w:tcW w:w="462" w:type="pct"/>
          </w:tcPr>
          <w:p w14:paraId="0FC2DECD" w14:textId="77777777" w:rsidR="00B940C3" w:rsidRPr="00A0516D" w:rsidRDefault="00B940C3" w:rsidP="00B83C18">
            <w:pPr>
              <w:pStyle w:val="TableBodyText"/>
              <w:jc w:val="center"/>
              <w:rPr>
                <w:lang w:eastAsia="en-NZ"/>
              </w:rPr>
            </w:pPr>
            <w:r>
              <w:rPr>
                <w:lang w:eastAsia="en-NZ"/>
              </w:rPr>
              <w:t>%</w:t>
            </w:r>
          </w:p>
        </w:tc>
        <w:tc>
          <w:tcPr>
            <w:tcW w:w="558" w:type="pct"/>
          </w:tcPr>
          <w:p w14:paraId="41EA08A8" w14:textId="77777777" w:rsidR="00B940C3" w:rsidRDefault="00B940C3" w:rsidP="00B83C18">
            <w:pPr>
              <w:pStyle w:val="TableBodyText"/>
              <w:rPr>
                <w:lang w:eastAsia="en-NZ"/>
              </w:rPr>
            </w:pPr>
            <w:r>
              <w:rPr>
                <w:lang w:eastAsia="en-NZ"/>
              </w:rPr>
              <w:t>NOF.ECOLI.260</w:t>
            </w:r>
          </w:p>
        </w:tc>
      </w:tr>
      <w:tr w:rsidR="00B940C3" w:rsidRPr="00E4074D" w14:paraId="0695E0E1" w14:textId="77777777" w:rsidTr="00B83C18">
        <w:trPr>
          <w:cantSplit/>
        </w:trPr>
        <w:tc>
          <w:tcPr>
            <w:tcW w:w="702" w:type="pct"/>
            <w:vMerge/>
          </w:tcPr>
          <w:p w14:paraId="1F0EC13A" w14:textId="77777777" w:rsidR="00B940C3" w:rsidRPr="00A0516D" w:rsidRDefault="00B940C3" w:rsidP="00B83C18">
            <w:pPr>
              <w:pStyle w:val="TableBodyText"/>
              <w:rPr>
                <w:lang w:eastAsia="en-NZ"/>
              </w:rPr>
            </w:pPr>
          </w:p>
        </w:tc>
        <w:tc>
          <w:tcPr>
            <w:tcW w:w="1702" w:type="pct"/>
            <w:vMerge/>
            <w:shd w:val="clear" w:color="auto" w:fill="auto"/>
            <w:noWrap/>
          </w:tcPr>
          <w:p w14:paraId="14179435" w14:textId="77777777" w:rsidR="00B940C3" w:rsidRPr="00A0516D" w:rsidRDefault="00B940C3" w:rsidP="00B83C18">
            <w:pPr>
              <w:pStyle w:val="TableBodyText"/>
              <w:rPr>
                <w:lang w:eastAsia="en-NZ"/>
              </w:rPr>
            </w:pPr>
          </w:p>
        </w:tc>
        <w:tc>
          <w:tcPr>
            <w:tcW w:w="1575" w:type="pct"/>
            <w:shd w:val="clear" w:color="auto" w:fill="auto"/>
          </w:tcPr>
          <w:p w14:paraId="679D6954" w14:textId="77777777" w:rsidR="00B940C3" w:rsidRPr="00A0516D" w:rsidRDefault="00B940C3" w:rsidP="00B83C18">
            <w:pPr>
              <w:pStyle w:val="TableBodyText"/>
              <w:rPr>
                <w:lang w:eastAsia="en-NZ"/>
              </w:rPr>
            </w:pPr>
            <w:r w:rsidRPr="00A0516D">
              <w:rPr>
                <w:lang w:eastAsia="en-NZ"/>
              </w:rPr>
              <w:t xml:space="preserve">% exceedances over 540 </w:t>
            </w:r>
            <w:proofErr w:type="spellStart"/>
            <w:r w:rsidRPr="00A0516D">
              <w:rPr>
                <w:lang w:eastAsia="en-NZ"/>
              </w:rPr>
              <w:t>cfu</w:t>
            </w:r>
            <w:proofErr w:type="spellEnd"/>
            <w:r w:rsidRPr="00A0516D">
              <w:rPr>
                <w:lang w:eastAsia="en-NZ"/>
              </w:rPr>
              <w:t xml:space="preserve"> 100 mL</w:t>
            </w:r>
            <w:r w:rsidRPr="00A0516D">
              <w:rPr>
                <w:vertAlign w:val="superscript"/>
                <w:lang w:eastAsia="en-NZ"/>
              </w:rPr>
              <w:t>-1</w:t>
            </w:r>
            <w:r w:rsidRPr="00A0516D">
              <w:rPr>
                <w:lang w:eastAsia="en-NZ"/>
              </w:rPr>
              <w:t xml:space="preserve"> </w:t>
            </w:r>
          </w:p>
        </w:tc>
        <w:tc>
          <w:tcPr>
            <w:tcW w:w="462" w:type="pct"/>
          </w:tcPr>
          <w:p w14:paraId="1CDE9E93" w14:textId="77777777" w:rsidR="00B940C3" w:rsidRPr="00A0516D" w:rsidRDefault="00B940C3" w:rsidP="00B83C18">
            <w:pPr>
              <w:pStyle w:val="TableBodyText"/>
              <w:jc w:val="center"/>
              <w:rPr>
                <w:lang w:eastAsia="en-NZ"/>
              </w:rPr>
            </w:pPr>
            <w:r>
              <w:rPr>
                <w:lang w:eastAsia="en-NZ"/>
              </w:rPr>
              <w:t>%</w:t>
            </w:r>
          </w:p>
        </w:tc>
        <w:tc>
          <w:tcPr>
            <w:tcW w:w="558" w:type="pct"/>
          </w:tcPr>
          <w:p w14:paraId="237625D3" w14:textId="77777777" w:rsidR="00B940C3" w:rsidRDefault="00B940C3" w:rsidP="00B83C18">
            <w:pPr>
              <w:pStyle w:val="TableBodyText"/>
              <w:rPr>
                <w:lang w:eastAsia="en-NZ"/>
              </w:rPr>
            </w:pPr>
            <w:r>
              <w:rPr>
                <w:lang w:eastAsia="en-NZ"/>
              </w:rPr>
              <w:t>NOF.ECOLI.540</w:t>
            </w:r>
          </w:p>
        </w:tc>
      </w:tr>
      <w:tr w:rsidR="00B940C3" w:rsidRPr="00E4074D" w14:paraId="0A50E3CB" w14:textId="77777777" w:rsidTr="00B83C18">
        <w:trPr>
          <w:cantSplit/>
        </w:trPr>
        <w:tc>
          <w:tcPr>
            <w:tcW w:w="702" w:type="pct"/>
            <w:vMerge/>
          </w:tcPr>
          <w:p w14:paraId="3EE0C751" w14:textId="77777777" w:rsidR="00B940C3" w:rsidRPr="00A0516D" w:rsidRDefault="00B940C3" w:rsidP="00B83C18">
            <w:pPr>
              <w:pStyle w:val="TableBodyText"/>
              <w:rPr>
                <w:lang w:eastAsia="en-NZ"/>
              </w:rPr>
            </w:pPr>
          </w:p>
        </w:tc>
        <w:tc>
          <w:tcPr>
            <w:tcW w:w="1702" w:type="pct"/>
            <w:vMerge/>
            <w:shd w:val="clear" w:color="auto" w:fill="auto"/>
            <w:noWrap/>
          </w:tcPr>
          <w:p w14:paraId="504B5560" w14:textId="77777777" w:rsidR="00B940C3" w:rsidRPr="00A0516D" w:rsidRDefault="00B940C3" w:rsidP="00B83C18">
            <w:pPr>
              <w:pStyle w:val="TableBodyText"/>
              <w:rPr>
                <w:lang w:eastAsia="en-NZ"/>
              </w:rPr>
            </w:pPr>
          </w:p>
        </w:tc>
        <w:tc>
          <w:tcPr>
            <w:tcW w:w="1575" w:type="pct"/>
            <w:shd w:val="clear" w:color="auto" w:fill="auto"/>
          </w:tcPr>
          <w:p w14:paraId="751733BD" w14:textId="77777777" w:rsidR="00B940C3" w:rsidRPr="00A0516D" w:rsidRDefault="00B940C3" w:rsidP="00B83C18">
            <w:pPr>
              <w:pStyle w:val="TableBodyText"/>
              <w:rPr>
                <w:lang w:eastAsia="en-NZ"/>
              </w:rPr>
            </w:pPr>
            <w:r>
              <w:rPr>
                <w:lang w:eastAsia="en-NZ"/>
              </w:rPr>
              <w:t>M</w:t>
            </w:r>
            <w:r w:rsidRPr="00A0516D">
              <w:rPr>
                <w:lang w:eastAsia="en-NZ"/>
              </w:rPr>
              <w:t xml:space="preserve">edian concentration of </w:t>
            </w:r>
            <w:r w:rsidRPr="00A0516D">
              <w:rPr>
                <w:i/>
                <w:lang w:eastAsia="en-NZ"/>
              </w:rPr>
              <w:t>E. coli</w:t>
            </w:r>
            <w:r w:rsidRPr="00A0516D">
              <w:rPr>
                <w:lang w:eastAsia="en-NZ"/>
              </w:rPr>
              <w:t xml:space="preserve"> </w:t>
            </w:r>
          </w:p>
        </w:tc>
        <w:tc>
          <w:tcPr>
            <w:tcW w:w="462" w:type="pct"/>
          </w:tcPr>
          <w:p w14:paraId="1628E122" w14:textId="77777777" w:rsidR="00B940C3" w:rsidRPr="00A0516D" w:rsidRDefault="00B940C3" w:rsidP="00B83C18">
            <w:pPr>
              <w:pStyle w:val="TableBodyText"/>
              <w:jc w:val="center"/>
              <w:rPr>
                <w:lang w:eastAsia="en-NZ"/>
              </w:rPr>
            </w:pPr>
            <w:proofErr w:type="spellStart"/>
            <w:r w:rsidRPr="00A0516D">
              <w:rPr>
                <w:lang w:eastAsia="en-NZ"/>
              </w:rPr>
              <w:t>cfu</w:t>
            </w:r>
            <w:proofErr w:type="spellEnd"/>
            <w:r w:rsidRPr="00A0516D">
              <w:rPr>
                <w:lang w:eastAsia="en-NZ"/>
              </w:rPr>
              <w:t xml:space="preserve"> 100 </w:t>
            </w:r>
            <w:proofErr w:type="gramStart"/>
            <w:r w:rsidRPr="00A0516D">
              <w:rPr>
                <w:lang w:eastAsia="en-NZ"/>
              </w:rPr>
              <w:t>ml</w:t>
            </w:r>
            <w:r w:rsidRPr="00A0516D">
              <w:rPr>
                <w:vertAlign w:val="superscript"/>
                <w:lang w:eastAsia="en-NZ"/>
              </w:rPr>
              <w:t>-1</w:t>
            </w:r>
            <w:proofErr w:type="gramEnd"/>
          </w:p>
        </w:tc>
        <w:tc>
          <w:tcPr>
            <w:tcW w:w="558" w:type="pct"/>
          </w:tcPr>
          <w:p w14:paraId="3951986A" w14:textId="77777777" w:rsidR="00B940C3" w:rsidRPr="00A0516D" w:rsidRDefault="00B940C3" w:rsidP="00B83C18">
            <w:pPr>
              <w:pStyle w:val="TableBodyText"/>
              <w:rPr>
                <w:lang w:eastAsia="en-NZ"/>
              </w:rPr>
            </w:pPr>
            <w:proofErr w:type="spellStart"/>
            <w:proofErr w:type="gramStart"/>
            <w:r>
              <w:rPr>
                <w:lang w:eastAsia="en-NZ"/>
              </w:rPr>
              <w:t>NOF.ECOLI.Med</w:t>
            </w:r>
            <w:proofErr w:type="spellEnd"/>
            <w:proofErr w:type="gramEnd"/>
          </w:p>
        </w:tc>
      </w:tr>
      <w:tr w:rsidR="00B940C3" w:rsidRPr="00E4074D" w14:paraId="11965E6B" w14:textId="77777777" w:rsidTr="00B83C18">
        <w:trPr>
          <w:cantSplit/>
        </w:trPr>
        <w:tc>
          <w:tcPr>
            <w:tcW w:w="702" w:type="pct"/>
            <w:vMerge/>
          </w:tcPr>
          <w:p w14:paraId="5C3F8895" w14:textId="77777777" w:rsidR="00B940C3" w:rsidRPr="00A0516D" w:rsidRDefault="00B940C3" w:rsidP="00B83C18">
            <w:pPr>
              <w:pStyle w:val="TableBodyText"/>
              <w:rPr>
                <w:lang w:eastAsia="en-NZ"/>
              </w:rPr>
            </w:pPr>
          </w:p>
        </w:tc>
        <w:tc>
          <w:tcPr>
            <w:tcW w:w="1702" w:type="pct"/>
            <w:vMerge/>
            <w:shd w:val="clear" w:color="auto" w:fill="auto"/>
            <w:noWrap/>
          </w:tcPr>
          <w:p w14:paraId="0C67B1EB" w14:textId="77777777" w:rsidR="00B940C3" w:rsidRPr="00A0516D" w:rsidRDefault="00B940C3" w:rsidP="00B83C18">
            <w:pPr>
              <w:pStyle w:val="TableBodyText"/>
              <w:rPr>
                <w:lang w:eastAsia="en-NZ"/>
              </w:rPr>
            </w:pPr>
          </w:p>
        </w:tc>
        <w:tc>
          <w:tcPr>
            <w:tcW w:w="1575" w:type="pct"/>
            <w:shd w:val="clear" w:color="auto" w:fill="auto"/>
          </w:tcPr>
          <w:p w14:paraId="01214C88" w14:textId="77777777" w:rsidR="00B940C3" w:rsidRPr="00A0516D" w:rsidRDefault="00B940C3" w:rsidP="00B83C18">
            <w:pPr>
              <w:pStyle w:val="TableBodyText"/>
              <w:rPr>
                <w:lang w:eastAsia="en-NZ"/>
              </w:rPr>
            </w:pPr>
            <w:r w:rsidRPr="00A0516D">
              <w:rPr>
                <w:lang w:eastAsia="en-NZ"/>
              </w:rPr>
              <w:t xml:space="preserve">95th percentile concentration of </w:t>
            </w:r>
            <w:r w:rsidRPr="00A0516D">
              <w:rPr>
                <w:i/>
                <w:lang w:eastAsia="en-NZ"/>
              </w:rPr>
              <w:t>E. coli</w:t>
            </w:r>
            <w:r w:rsidRPr="00A0516D">
              <w:rPr>
                <w:lang w:eastAsia="en-NZ"/>
              </w:rPr>
              <w:t xml:space="preserve"> </w:t>
            </w:r>
          </w:p>
        </w:tc>
        <w:tc>
          <w:tcPr>
            <w:tcW w:w="462" w:type="pct"/>
          </w:tcPr>
          <w:p w14:paraId="7581ADCF" w14:textId="77777777" w:rsidR="00B940C3" w:rsidRPr="00A0516D" w:rsidRDefault="00B940C3" w:rsidP="00B83C18">
            <w:pPr>
              <w:pStyle w:val="TableBodyText"/>
              <w:jc w:val="center"/>
              <w:rPr>
                <w:lang w:eastAsia="en-NZ"/>
              </w:rPr>
            </w:pPr>
            <w:proofErr w:type="spellStart"/>
            <w:r w:rsidRPr="00A0516D">
              <w:rPr>
                <w:lang w:eastAsia="en-NZ"/>
              </w:rPr>
              <w:t>cfu</w:t>
            </w:r>
            <w:proofErr w:type="spellEnd"/>
            <w:r w:rsidRPr="00A0516D">
              <w:rPr>
                <w:lang w:eastAsia="en-NZ"/>
              </w:rPr>
              <w:t xml:space="preserve"> 100 </w:t>
            </w:r>
            <w:proofErr w:type="gramStart"/>
            <w:r w:rsidRPr="00A0516D">
              <w:rPr>
                <w:lang w:eastAsia="en-NZ"/>
              </w:rPr>
              <w:t>ml</w:t>
            </w:r>
            <w:r w:rsidRPr="00A0516D">
              <w:rPr>
                <w:vertAlign w:val="superscript"/>
                <w:lang w:eastAsia="en-NZ"/>
              </w:rPr>
              <w:t>-1</w:t>
            </w:r>
            <w:proofErr w:type="gramEnd"/>
          </w:p>
        </w:tc>
        <w:tc>
          <w:tcPr>
            <w:tcW w:w="558" w:type="pct"/>
          </w:tcPr>
          <w:p w14:paraId="0AF5C515" w14:textId="77777777" w:rsidR="00B940C3" w:rsidRPr="00A0516D" w:rsidRDefault="00B940C3" w:rsidP="00B83C18">
            <w:pPr>
              <w:pStyle w:val="TableBodyText"/>
              <w:rPr>
                <w:lang w:eastAsia="en-NZ"/>
              </w:rPr>
            </w:pPr>
            <w:proofErr w:type="gramStart"/>
            <w:r>
              <w:rPr>
                <w:lang w:eastAsia="en-NZ"/>
              </w:rPr>
              <w:t>NOF.ECOLI.p</w:t>
            </w:r>
            <w:proofErr w:type="gramEnd"/>
            <w:r>
              <w:rPr>
                <w:lang w:eastAsia="en-NZ"/>
              </w:rPr>
              <w:t>95</w:t>
            </w:r>
          </w:p>
        </w:tc>
      </w:tr>
      <w:tr w:rsidR="00B940C3" w:rsidRPr="00E4074D" w14:paraId="58F7D6B1" w14:textId="77777777" w:rsidTr="00B83C18">
        <w:trPr>
          <w:cantSplit/>
        </w:trPr>
        <w:tc>
          <w:tcPr>
            <w:tcW w:w="702" w:type="pct"/>
          </w:tcPr>
          <w:p w14:paraId="50B0F3A8" w14:textId="77777777" w:rsidR="00B940C3" w:rsidRPr="00A0516D" w:rsidRDefault="00B940C3" w:rsidP="00B83C18">
            <w:pPr>
              <w:pStyle w:val="TableBodyText"/>
              <w:rPr>
                <w:lang w:eastAsia="en-NZ"/>
              </w:rPr>
            </w:pPr>
            <w:r>
              <w:rPr>
                <w:lang w:eastAsia="en-NZ"/>
              </w:rPr>
              <w:t>A2B; Table 14 - Macroinvertebrates</w:t>
            </w:r>
          </w:p>
        </w:tc>
        <w:tc>
          <w:tcPr>
            <w:tcW w:w="1702" w:type="pct"/>
            <w:shd w:val="clear" w:color="auto" w:fill="auto"/>
            <w:noWrap/>
          </w:tcPr>
          <w:p w14:paraId="2F804422" w14:textId="77777777" w:rsidR="00B940C3" w:rsidRDefault="00B940C3" w:rsidP="00B83C18">
            <w:pPr>
              <w:pStyle w:val="TableBodyText"/>
              <w:rPr>
                <w:lang w:eastAsia="en-NZ"/>
              </w:rPr>
            </w:pPr>
            <w:r>
              <w:rPr>
                <w:lang w:eastAsia="en-NZ"/>
              </w:rPr>
              <w:t xml:space="preserve">State calculated as </w:t>
            </w:r>
            <w:proofErr w:type="gramStart"/>
            <w:r>
              <w:rPr>
                <w:lang w:eastAsia="en-NZ"/>
              </w:rPr>
              <w:t>5 year</w:t>
            </w:r>
            <w:proofErr w:type="gramEnd"/>
            <w:r>
              <w:rPr>
                <w:lang w:eastAsia="en-NZ"/>
              </w:rPr>
              <w:t xml:space="preserve"> median based </w:t>
            </w:r>
          </w:p>
          <w:p w14:paraId="66C2867E" w14:textId="77777777" w:rsidR="00B940C3" w:rsidRPr="00A0516D" w:rsidRDefault="00B940C3" w:rsidP="00B83C18">
            <w:pPr>
              <w:pStyle w:val="TableBodyText"/>
              <w:rPr>
                <w:lang w:eastAsia="en-NZ"/>
              </w:rPr>
            </w:pPr>
            <w:r>
              <w:rPr>
                <w:lang w:eastAsia="en-NZ"/>
              </w:rPr>
              <w:t>on observations between Dec-Mar</w:t>
            </w:r>
          </w:p>
        </w:tc>
        <w:tc>
          <w:tcPr>
            <w:tcW w:w="1575" w:type="pct"/>
            <w:shd w:val="clear" w:color="auto" w:fill="auto"/>
          </w:tcPr>
          <w:p w14:paraId="4FAE8E2D" w14:textId="77777777" w:rsidR="00B940C3" w:rsidRPr="00A0516D" w:rsidRDefault="00B940C3" w:rsidP="00B83C18">
            <w:pPr>
              <w:pStyle w:val="TableBodyText"/>
              <w:rPr>
                <w:lang w:eastAsia="en-NZ"/>
              </w:rPr>
            </w:pPr>
            <w:r>
              <w:rPr>
                <w:lang w:eastAsia="en-NZ"/>
              </w:rPr>
              <w:t xml:space="preserve">Median MCI score </w:t>
            </w:r>
          </w:p>
        </w:tc>
        <w:tc>
          <w:tcPr>
            <w:tcW w:w="462" w:type="pct"/>
          </w:tcPr>
          <w:p w14:paraId="76913E98" w14:textId="77777777" w:rsidR="00B940C3" w:rsidRDefault="00B940C3" w:rsidP="00B83C18">
            <w:pPr>
              <w:pStyle w:val="TableBodyText"/>
              <w:jc w:val="center"/>
              <w:rPr>
                <w:lang w:eastAsia="en-NZ"/>
              </w:rPr>
            </w:pPr>
            <w:r>
              <w:rPr>
                <w:lang w:eastAsia="en-NZ"/>
              </w:rPr>
              <w:t>-</w:t>
            </w:r>
          </w:p>
        </w:tc>
        <w:tc>
          <w:tcPr>
            <w:tcW w:w="558" w:type="pct"/>
          </w:tcPr>
          <w:p w14:paraId="3D1B3CCA" w14:textId="77777777" w:rsidR="00B940C3" w:rsidRDefault="00B940C3" w:rsidP="00B83C18">
            <w:pPr>
              <w:pStyle w:val="TableBodyText"/>
              <w:rPr>
                <w:lang w:eastAsia="en-NZ"/>
              </w:rPr>
            </w:pPr>
            <w:proofErr w:type="spellStart"/>
            <w:r>
              <w:rPr>
                <w:lang w:eastAsia="en-NZ"/>
              </w:rPr>
              <w:t>NOF.MCI.Med</w:t>
            </w:r>
            <w:proofErr w:type="spellEnd"/>
          </w:p>
        </w:tc>
      </w:tr>
      <w:tr w:rsidR="00B940C3" w:rsidRPr="00E4074D" w14:paraId="2F8EA67E" w14:textId="77777777" w:rsidTr="00B83C18">
        <w:trPr>
          <w:cantSplit/>
        </w:trPr>
        <w:tc>
          <w:tcPr>
            <w:tcW w:w="702" w:type="pct"/>
            <w:vMerge w:val="restart"/>
            <w:tcBorders>
              <w:bottom w:val="single" w:sz="4" w:space="0" w:color="auto"/>
            </w:tcBorders>
          </w:tcPr>
          <w:p w14:paraId="36F41ED1" w14:textId="77777777" w:rsidR="00B940C3" w:rsidRPr="00A0516D" w:rsidRDefault="00B940C3" w:rsidP="00B83C18">
            <w:pPr>
              <w:pStyle w:val="TableBodyText"/>
              <w:rPr>
                <w:lang w:eastAsia="en-NZ"/>
              </w:rPr>
            </w:pPr>
            <w:r>
              <w:rPr>
                <w:lang w:eastAsia="en-NZ"/>
              </w:rPr>
              <w:t>A2B; Table 20 - DRP</w:t>
            </w:r>
          </w:p>
        </w:tc>
        <w:tc>
          <w:tcPr>
            <w:tcW w:w="1702" w:type="pct"/>
            <w:shd w:val="clear" w:color="auto" w:fill="auto"/>
            <w:noWrap/>
          </w:tcPr>
          <w:p w14:paraId="4E4EFB96" w14:textId="77777777" w:rsidR="00B940C3" w:rsidRPr="00A0516D" w:rsidRDefault="00B940C3" w:rsidP="00B83C18">
            <w:pPr>
              <w:pStyle w:val="TableBodyText"/>
              <w:rPr>
                <w:lang w:eastAsia="en-NZ"/>
              </w:rPr>
            </w:pPr>
          </w:p>
        </w:tc>
        <w:tc>
          <w:tcPr>
            <w:tcW w:w="1575" w:type="pct"/>
            <w:shd w:val="clear" w:color="auto" w:fill="auto"/>
          </w:tcPr>
          <w:p w14:paraId="47168428" w14:textId="77777777" w:rsidR="00B940C3" w:rsidRPr="00A0516D" w:rsidRDefault="00B940C3" w:rsidP="00B83C18">
            <w:pPr>
              <w:pStyle w:val="TableBodyText"/>
              <w:rPr>
                <w:lang w:eastAsia="en-NZ"/>
              </w:rPr>
            </w:pPr>
            <w:r>
              <w:rPr>
                <w:lang w:eastAsia="en-NZ"/>
              </w:rPr>
              <w:t>M</w:t>
            </w:r>
            <w:r w:rsidRPr="00A0516D">
              <w:rPr>
                <w:lang w:eastAsia="en-NZ"/>
              </w:rPr>
              <w:t xml:space="preserve">edian concentration of </w:t>
            </w:r>
            <w:r>
              <w:rPr>
                <w:lang w:eastAsia="en-NZ"/>
              </w:rPr>
              <w:t>DRP</w:t>
            </w:r>
            <w:r w:rsidRPr="00A0516D">
              <w:rPr>
                <w:lang w:eastAsia="en-NZ"/>
              </w:rPr>
              <w:t xml:space="preserve"> </w:t>
            </w:r>
          </w:p>
        </w:tc>
        <w:tc>
          <w:tcPr>
            <w:tcW w:w="462" w:type="pct"/>
          </w:tcPr>
          <w:p w14:paraId="45D8C421" w14:textId="77777777" w:rsidR="00B940C3" w:rsidRPr="00A0516D" w:rsidRDefault="00B940C3" w:rsidP="00B83C18">
            <w:pPr>
              <w:pStyle w:val="TableBodyText"/>
              <w:jc w:val="center"/>
              <w:rPr>
                <w:lang w:eastAsia="en-NZ"/>
              </w:rPr>
            </w:pPr>
            <w:r w:rsidRPr="00A0516D">
              <w:rPr>
                <w:lang w:eastAsia="en-NZ"/>
              </w:rPr>
              <w:t>mg l</w:t>
            </w:r>
            <w:r w:rsidRPr="00A0516D">
              <w:rPr>
                <w:vertAlign w:val="superscript"/>
                <w:lang w:eastAsia="en-NZ"/>
              </w:rPr>
              <w:t>-1</w:t>
            </w:r>
          </w:p>
        </w:tc>
        <w:tc>
          <w:tcPr>
            <w:tcW w:w="558" w:type="pct"/>
          </w:tcPr>
          <w:p w14:paraId="27E8F869" w14:textId="77777777" w:rsidR="00B940C3" w:rsidRPr="00A0516D" w:rsidRDefault="00B940C3" w:rsidP="00B83C18">
            <w:pPr>
              <w:pStyle w:val="TableBodyText"/>
              <w:rPr>
                <w:lang w:eastAsia="en-NZ"/>
              </w:rPr>
            </w:pPr>
            <w:proofErr w:type="spellStart"/>
            <w:r>
              <w:rPr>
                <w:lang w:eastAsia="en-NZ"/>
              </w:rPr>
              <w:t>NOF.DRP.Med</w:t>
            </w:r>
            <w:proofErr w:type="spellEnd"/>
          </w:p>
        </w:tc>
      </w:tr>
      <w:tr w:rsidR="00B940C3" w:rsidRPr="00E4074D" w14:paraId="5DEFB668" w14:textId="77777777" w:rsidTr="00B83C18">
        <w:trPr>
          <w:cantSplit/>
        </w:trPr>
        <w:tc>
          <w:tcPr>
            <w:tcW w:w="702" w:type="pct"/>
            <w:vMerge/>
            <w:tcBorders>
              <w:bottom w:val="single" w:sz="4" w:space="0" w:color="auto"/>
            </w:tcBorders>
          </w:tcPr>
          <w:p w14:paraId="0E95FB28" w14:textId="77777777" w:rsidR="00B940C3" w:rsidRPr="00A0516D" w:rsidRDefault="00B940C3" w:rsidP="00B83C18">
            <w:pPr>
              <w:pStyle w:val="TableBodyText"/>
              <w:rPr>
                <w:lang w:eastAsia="en-NZ"/>
              </w:rPr>
            </w:pPr>
          </w:p>
        </w:tc>
        <w:tc>
          <w:tcPr>
            <w:tcW w:w="1702" w:type="pct"/>
            <w:tcBorders>
              <w:bottom w:val="single" w:sz="4" w:space="0" w:color="auto"/>
            </w:tcBorders>
            <w:shd w:val="clear" w:color="auto" w:fill="auto"/>
            <w:noWrap/>
          </w:tcPr>
          <w:p w14:paraId="2AD0D6AB" w14:textId="77777777" w:rsidR="00B940C3" w:rsidRPr="00A0516D" w:rsidRDefault="00B940C3" w:rsidP="00B83C18">
            <w:pPr>
              <w:pStyle w:val="TableBodyText"/>
              <w:rPr>
                <w:lang w:eastAsia="en-NZ"/>
              </w:rPr>
            </w:pPr>
          </w:p>
        </w:tc>
        <w:tc>
          <w:tcPr>
            <w:tcW w:w="1575" w:type="pct"/>
            <w:tcBorders>
              <w:bottom w:val="single" w:sz="4" w:space="0" w:color="auto"/>
            </w:tcBorders>
            <w:shd w:val="clear" w:color="auto" w:fill="auto"/>
          </w:tcPr>
          <w:p w14:paraId="28C82D3F" w14:textId="77777777" w:rsidR="00B940C3" w:rsidRPr="00A0516D" w:rsidRDefault="00B940C3" w:rsidP="00B83C18">
            <w:pPr>
              <w:pStyle w:val="TableBodyText"/>
              <w:rPr>
                <w:lang w:eastAsia="en-NZ"/>
              </w:rPr>
            </w:pPr>
            <w:r w:rsidRPr="00A0516D">
              <w:rPr>
                <w:lang w:eastAsia="en-NZ"/>
              </w:rPr>
              <w:t xml:space="preserve">95th percentile concentration of </w:t>
            </w:r>
            <w:r>
              <w:rPr>
                <w:lang w:eastAsia="en-NZ"/>
              </w:rPr>
              <w:t>DRP</w:t>
            </w:r>
            <w:r w:rsidRPr="00A0516D">
              <w:rPr>
                <w:lang w:eastAsia="en-NZ"/>
              </w:rPr>
              <w:t xml:space="preserve"> </w:t>
            </w:r>
          </w:p>
        </w:tc>
        <w:tc>
          <w:tcPr>
            <w:tcW w:w="462" w:type="pct"/>
            <w:tcBorders>
              <w:bottom w:val="single" w:sz="4" w:space="0" w:color="auto"/>
            </w:tcBorders>
          </w:tcPr>
          <w:p w14:paraId="227C9C89" w14:textId="77777777" w:rsidR="00B940C3" w:rsidRPr="00A0516D" w:rsidRDefault="00B940C3" w:rsidP="00B83C18">
            <w:pPr>
              <w:pStyle w:val="TableBodyText"/>
              <w:jc w:val="center"/>
              <w:rPr>
                <w:lang w:eastAsia="en-NZ"/>
              </w:rPr>
            </w:pPr>
            <w:r w:rsidRPr="00A0516D">
              <w:rPr>
                <w:lang w:eastAsia="en-NZ"/>
              </w:rPr>
              <w:t>mg l</w:t>
            </w:r>
            <w:r w:rsidRPr="00A0516D">
              <w:rPr>
                <w:vertAlign w:val="superscript"/>
                <w:lang w:eastAsia="en-NZ"/>
              </w:rPr>
              <w:t>-1</w:t>
            </w:r>
          </w:p>
        </w:tc>
        <w:tc>
          <w:tcPr>
            <w:tcW w:w="558" w:type="pct"/>
            <w:tcBorders>
              <w:bottom w:val="single" w:sz="4" w:space="0" w:color="auto"/>
            </w:tcBorders>
          </w:tcPr>
          <w:p w14:paraId="218DF4A9" w14:textId="77777777" w:rsidR="00B940C3" w:rsidRPr="00A0516D" w:rsidRDefault="00B940C3" w:rsidP="00B83C18">
            <w:pPr>
              <w:pStyle w:val="TableBodyText"/>
              <w:rPr>
                <w:lang w:eastAsia="en-NZ"/>
              </w:rPr>
            </w:pPr>
            <w:r>
              <w:rPr>
                <w:lang w:eastAsia="en-NZ"/>
              </w:rPr>
              <w:t>NOF.DRP.p95</w:t>
            </w:r>
          </w:p>
        </w:tc>
      </w:tr>
    </w:tbl>
    <w:p w14:paraId="35E50C20" w14:textId="77777777" w:rsidR="00B940C3" w:rsidRDefault="00B940C3" w:rsidP="00B940C3">
      <w:pPr>
        <w:pStyle w:val="BodyText"/>
      </w:pPr>
    </w:p>
    <w:p w14:paraId="2F0F092F" w14:textId="77777777" w:rsidR="00B940C3" w:rsidRDefault="00B940C3" w:rsidP="00B940C3">
      <w:pPr>
        <w:pStyle w:val="BodyText"/>
        <w:sectPr w:rsidR="00B940C3" w:rsidSect="00B940C3">
          <w:pgSz w:w="16838" w:h="11906" w:orient="landscape" w:code="9"/>
          <w:pgMar w:top="1418" w:right="1985" w:bottom="1418" w:left="1134" w:header="425" w:footer="425" w:gutter="0"/>
          <w:cols w:space="708"/>
          <w:docGrid w:linePitch="360"/>
        </w:sectPr>
      </w:pPr>
    </w:p>
    <w:p w14:paraId="7640077D" w14:textId="4B4DDF26" w:rsidR="00232074" w:rsidRDefault="00232074" w:rsidP="00232074">
      <w:pPr>
        <w:pStyle w:val="BodyText"/>
      </w:pPr>
      <w:r w:rsidRPr="009B4275">
        <w:lastRenderedPageBreak/>
        <w:t xml:space="preserve">The grading assessments were </w:t>
      </w:r>
      <w:r>
        <w:t>based on a compliance statistic, (e.g., the median value of the observations),</w:t>
      </w:r>
      <w:r w:rsidRPr="009B4275">
        <w:t xml:space="preserve"> made for </w:t>
      </w:r>
      <w:r>
        <w:t>the</w:t>
      </w:r>
      <w:r w:rsidRPr="009B4275">
        <w:t xml:space="preserve"> 5-year </w:t>
      </w:r>
      <w:proofErr w:type="gramStart"/>
      <w:r>
        <w:t xml:space="preserve">time </w:t>
      </w:r>
      <w:r w:rsidRPr="009B4275">
        <w:t>period</w:t>
      </w:r>
      <w:proofErr w:type="gramEnd"/>
      <w:r w:rsidRPr="009B4275">
        <w:t xml:space="preserve"> to end of</w:t>
      </w:r>
      <w:r>
        <w:t xml:space="preserve"> December</w:t>
      </w:r>
      <w:r w:rsidRPr="00B71C84">
        <w:t xml:space="preserve"> 20</w:t>
      </w:r>
      <w:r>
        <w:t xml:space="preserve">20. For MCI, this </w:t>
      </w:r>
      <w:proofErr w:type="gramStart"/>
      <w:r>
        <w:t>time period</w:t>
      </w:r>
      <w:proofErr w:type="gramEnd"/>
      <w:r>
        <w:t xml:space="preserve"> was shifted by 6 months (the 5-year period to end of June 2020), to align with water years, in order </w:t>
      </w:r>
      <w:r w:rsidRPr="003239F8">
        <w:t xml:space="preserve">to </w:t>
      </w:r>
      <w:r>
        <w:t xml:space="preserve">prevent splitting summer samples into two calendar years. </w:t>
      </w:r>
      <w:r w:rsidRPr="001F57C1">
        <w:t xml:space="preserve">The </w:t>
      </w:r>
      <w:r>
        <w:t xml:space="preserve">start and </w:t>
      </w:r>
      <w:r w:rsidRPr="001F57C1">
        <w:t>end date</w:t>
      </w:r>
      <w:r>
        <w:t xml:space="preserve">s </w:t>
      </w:r>
      <w:r w:rsidRPr="001F57C1">
        <w:t xml:space="preserve">for </w:t>
      </w:r>
      <w:r>
        <w:t>this</w:t>
      </w:r>
      <w:r w:rsidRPr="001F57C1">
        <w:t xml:space="preserve"> period were determined by the availability of quality assured </w:t>
      </w:r>
      <w:r>
        <w:t>data</w:t>
      </w:r>
      <w:r w:rsidRPr="001F57C1">
        <w:t xml:space="preserve"> </w:t>
      </w:r>
      <w:r>
        <w:t xml:space="preserve">(see </w:t>
      </w:r>
      <w:r w:rsidR="0082743A">
        <w:t>S</w:t>
      </w:r>
      <w:r>
        <w:t xml:space="preserve">ection </w:t>
      </w:r>
      <w:r w:rsidR="00C3455A">
        <w:fldChar w:fldCharType="begin"/>
      </w:r>
      <w:r w:rsidR="00C3455A">
        <w:instrText xml:space="preserve"> REF _Ref83019652 \r \h </w:instrText>
      </w:r>
      <w:r w:rsidR="00C3455A">
        <w:fldChar w:fldCharType="separate"/>
      </w:r>
      <w:r w:rsidR="005A78FC">
        <w:t>2</w:t>
      </w:r>
      <w:r w:rsidR="00C3455A">
        <w:fldChar w:fldCharType="end"/>
      </w:r>
      <w:r>
        <w:t xml:space="preserve">), </w:t>
      </w:r>
      <w:proofErr w:type="spellStart"/>
      <w:r w:rsidR="00025B93">
        <w:t>MfE</w:t>
      </w:r>
      <w:proofErr w:type="spellEnd"/>
      <w:r>
        <w:t xml:space="preserve"> reporting time periods and consideration of statistical precision of the c</w:t>
      </w:r>
      <w:r w:rsidRPr="00B432C6">
        <w:t>ompliance statistic</w:t>
      </w:r>
      <w:r>
        <w:t xml:space="preserve">s used in the grading of state. </w:t>
      </w:r>
      <w:r w:rsidRPr="005F231F">
        <w:t xml:space="preserve">The statistical </w:t>
      </w:r>
      <w:r>
        <w:t>precision of the c</w:t>
      </w:r>
      <w:r w:rsidRPr="00B432C6">
        <w:t>ompliance statistic</w:t>
      </w:r>
      <w:r>
        <w:t xml:space="preserve">s </w:t>
      </w:r>
      <w:r w:rsidRPr="005F231F">
        <w:t>depends</w:t>
      </w:r>
      <w:r w:rsidRPr="003239F8">
        <w:t xml:space="preserve"> on the variability in the</w:t>
      </w:r>
      <w:r>
        <w:t xml:space="preserve"> water quality</w:t>
      </w:r>
      <w:r w:rsidRPr="003239F8">
        <w:t xml:space="preserve"> </w:t>
      </w:r>
      <w:r>
        <w:t>observations</w:t>
      </w:r>
      <w:r w:rsidRPr="003239F8">
        <w:t xml:space="preserve"> and the number of observations. </w:t>
      </w:r>
      <w:r>
        <w:t>For a given level of variability, the precision of a c</w:t>
      </w:r>
      <w:r w:rsidRPr="00B432C6">
        <w:t>ompliance statistic</w:t>
      </w:r>
      <w:r>
        <w:t xml:space="preserve"> increases with the number of observations. </w:t>
      </w:r>
      <w:r w:rsidRPr="003239F8">
        <w:t xml:space="preserve">This is particularly important for sites that are close to a threshold </w:t>
      </w:r>
      <w:r>
        <w:t>defined by an</w:t>
      </w:r>
      <w:r w:rsidRPr="003239F8">
        <w:t xml:space="preserve"> attribute </w:t>
      </w:r>
      <w:r>
        <w:t>band</w:t>
      </w:r>
      <w:r w:rsidRPr="003239F8">
        <w:t xml:space="preserve"> because the confidence that the assessment of state is ‘correct’ (</w:t>
      </w:r>
      <w:r>
        <w:t>i.</w:t>
      </w:r>
      <w:r w:rsidRPr="003239F8">
        <w:t xml:space="preserve">e., that the site has been correctly </w:t>
      </w:r>
      <w:r>
        <w:t>graded</w:t>
      </w:r>
      <w:r w:rsidRPr="003239F8">
        <w:t xml:space="preserve">) increases </w:t>
      </w:r>
      <w:r>
        <w:t xml:space="preserve">with the precision of the compliance statistics (and therefore with </w:t>
      </w:r>
      <w:r w:rsidRPr="003239F8">
        <w:t>the number of observations</w:t>
      </w:r>
      <w:r>
        <w:t>)</w:t>
      </w:r>
      <w:r w:rsidRPr="003239F8">
        <w:t xml:space="preserve">. As a general rule, </w:t>
      </w:r>
      <w:r>
        <w:t xml:space="preserve">the rate of </w:t>
      </w:r>
      <w:r w:rsidRPr="003239F8">
        <w:t xml:space="preserve">increase in </w:t>
      </w:r>
      <w:r>
        <w:t>the precision</w:t>
      </w:r>
      <w:r w:rsidRPr="003239F8">
        <w:t xml:space="preserve"> </w:t>
      </w:r>
      <w:r>
        <w:t>of c</w:t>
      </w:r>
      <w:r w:rsidRPr="00285669">
        <w:t>ompliance statistic</w:t>
      </w:r>
      <w:r>
        <w:t xml:space="preserve">s </w:t>
      </w:r>
      <w:r w:rsidRPr="003239F8">
        <w:t>slow</w:t>
      </w:r>
      <w:r>
        <w:t>s</w:t>
      </w:r>
      <w:r w:rsidRPr="003239F8">
        <w:t xml:space="preserve"> for sample sizes greater than 30 </w:t>
      </w:r>
      <w:r w:rsidR="00B646FA">
        <w:fldChar w:fldCharType="begin" w:fldLock="1"/>
      </w:r>
      <w:r w:rsidR="00B646FA">
        <w:instrText>ADDIN CSL_CITATION {"citationItems":[{"id":"ITEM-1","itemData":{"ISBN":"978-0-471-47016-8","author":[{"dropping-particle":"","family":"McBride","given":"Graham B.","non-dropping-particle":"","parse-names":false,"suffix":""}],"id":"ITEM-1","issued":{"date-parts":[["2005"]]},"publisher":"John Wiley &amp; Sons","title":"Using Statistical Methods for Water Quality Management: Issues, Problems and Solutions (Vol. 19)","type":"book"},"label":"part","prefix":"i.e., there are diminishing returns on increasing sample size with respect to precision (and therefore confidence in the assigned grade) above this number of observations; ","uris":["http://www.mendeley.com/documents/?uuid=8f49f3b6-0c33-4126-acd2-6721b5bd1496"]}],"mendeley":{"formattedCitation":"(i.e., there are diminishing returns on increasing sample size with respect to precision (and therefore confidence in the assigned grade) above this number of observations; McBride 2005)","plainTextFormattedCitation":"(i.e., there are diminishing returns on increasing sample size with respect to precision (and therefore confidence in the assigned grade) above this number of observations; McBride 2005)","previouslyFormattedCitation":"(i.e., there are diminishing returns on increasing sample size with respect to precision (and therefore confidence in the assigned grade) above this number of observations; McBride 2005)"},"properties":{"noteIndex":0},"schema":"https://github.com/citation-style-language/schema/raw/master/csl-citation.json"}</w:instrText>
      </w:r>
      <w:r w:rsidR="00B646FA">
        <w:fldChar w:fldCharType="separate"/>
      </w:r>
      <w:r w:rsidR="00B646FA" w:rsidRPr="00B646FA">
        <w:rPr>
          <w:noProof/>
        </w:rPr>
        <w:t>(i.e., there are diminishing returns on increasing sample size with respect to precision (and therefore confidence in the assigned grade) above this number of observations; McBride 2005)</w:t>
      </w:r>
      <w:r w:rsidR="00B646FA">
        <w:fldChar w:fldCharType="end"/>
      </w:r>
      <w:r w:rsidR="00B646FA">
        <w:t>.</w:t>
      </w:r>
    </w:p>
    <w:p w14:paraId="556D983F" w14:textId="1A1036F2" w:rsidR="00B940C3" w:rsidRDefault="00B940C3" w:rsidP="00B940C3">
      <w:pPr>
        <w:pStyle w:val="BodyText"/>
      </w:pPr>
      <w:r w:rsidRPr="003239F8">
        <w:t xml:space="preserve">In this study, a period of five years represented a reasonable trade-off </w:t>
      </w:r>
      <w:r w:rsidR="006A518D">
        <w:t xml:space="preserve">for </w:t>
      </w:r>
      <w:r w:rsidR="006A518D" w:rsidRPr="009B4275">
        <w:t xml:space="preserve">grading assessments </w:t>
      </w:r>
      <w:r w:rsidRPr="003239F8">
        <w:t xml:space="preserve">because it yielded a sample size </w:t>
      </w:r>
      <w:r w:rsidR="0025557A">
        <w:t>of</w:t>
      </w:r>
      <w:r w:rsidRPr="003239F8">
        <w:t xml:space="preserve"> 30 or more for many sites and variable combinations). </w:t>
      </w:r>
      <w:r>
        <w:t xml:space="preserve">The five-year period for the state analyses is consistent with the </w:t>
      </w:r>
      <w:r w:rsidRPr="00DB62D9">
        <w:t>20</w:t>
      </w:r>
      <w:r>
        <w:t>13-</w:t>
      </w:r>
      <w:r w:rsidRPr="00DB62D9">
        <w:t>201</w:t>
      </w:r>
      <w:r>
        <w:t>7 period used in the previous national water-quality state analyses</w:t>
      </w:r>
      <w:r w:rsidR="007E5E7B">
        <w:t xml:space="preserve"> </w:t>
      </w:r>
      <w:r w:rsidR="007E5E7B">
        <w:fldChar w:fldCharType="begin" w:fldLock="1"/>
      </w:r>
      <w:r w:rsidR="007E5E7B">
        <w:instrText>ADDIN CSL_CITATION {"citationItems":[{"id":"ITEM-1","itemData":{"author":[{"dropping-particle":"","family":"Larned","given":"Scott T","non-dropping-particle":"","parse-names":false,"suffix":""},{"dropping-particle":"","family":"Whitehead","given":"Amy L","non-dropping-particle":"","parse-names":false,"suffix":""},{"dropping-particle":"","family":"Snelder","given":"Ton H","non-dropping-particle":"","parse-names":false,"suffix":""},{"dropping-particle":"","family":"Fraser","given":"Caroline","non-dropping-particle":"","parse-names":false,"suffix":""},{"dropping-particle":"","family":"Yang","given":"Jing","non-dropping-particle":"","parse-names":false,"suffix":""}],"collection-title":"NIWA Client Report 2018347CH prepared for the Ministry for the Environment","id":"ITEM-1","issue":"December","issued":{"date-parts":[["2018"]]},"number-of-pages":"67","publisher":"NIWA","publisher-place":"Christchurch","title":"Water quality state and trends in New Zealand rivers: Analyses of national data ending in 2017","type":"report"},"uris":["http://www.mendeley.com/documents/?uuid=05109eda-7f69-4c74-b1fe-d77e8dcbc0cb"]}],"mendeley":{"formattedCitation":"(Larned et al. 2018)","plainTextFormattedCitation":"(Larned et al. 2018)","previouslyFormattedCitation":"(Larned et al. 2018)"},"properties":{"noteIndex":0},"schema":"https://github.com/citation-style-language/schema/raw/master/csl-citation.json"}</w:instrText>
      </w:r>
      <w:r w:rsidR="007E5E7B">
        <w:fldChar w:fldCharType="separate"/>
      </w:r>
      <w:r w:rsidR="007E5E7B" w:rsidRPr="007E5E7B">
        <w:rPr>
          <w:noProof/>
        </w:rPr>
        <w:t>(Larned et al. 2018)</w:t>
      </w:r>
      <w:r w:rsidR="007E5E7B">
        <w:fldChar w:fldCharType="end"/>
      </w:r>
      <w:r>
        <w:t xml:space="preserve">. </w:t>
      </w:r>
      <w:r w:rsidRPr="003239F8">
        <w:t xml:space="preserve">Because water quality data tend to </w:t>
      </w:r>
      <w:r w:rsidR="00F65B2C">
        <w:t>fluctuate</w:t>
      </w:r>
      <w:r w:rsidR="0000152A" w:rsidRPr="003239F8">
        <w:t xml:space="preserve"> </w:t>
      </w:r>
      <w:r w:rsidRPr="003239F8">
        <w:t>seasona</w:t>
      </w:r>
      <w:r w:rsidR="0000152A">
        <w:t>l</w:t>
      </w:r>
      <w:r w:rsidR="0067614F">
        <w:t>l</w:t>
      </w:r>
      <w:r w:rsidR="0000152A">
        <w:t>y</w:t>
      </w:r>
      <w:r w:rsidRPr="003239F8">
        <w:t>, it is also important that each season is well</w:t>
      </w:r>
      <w:r>
        <w:t>-</w:t>
      </w:r>
      <w:r w:rsidRPr="003239F8">
        <w:t xml:space="preserve">represented over </w:t>
      </w:r>
      <w:r>
        <w:t>the</w:t>
      </w:r>
      <w:r w:rsidRPr="003239F8">
        <w:t xml:space="preserve"> period of record. In New Zealand, it is common to sample either monthly or quarterly, and in these cases, seasons are defined by months or quarters. We therefore </w:t>
      </w:r>
      <w:r>
        <w:t xml:space="preserve">applied a rule </w:t>
      </w:r>
      <w:r w:rsidRPr="003239F8">
        <w:t xml:space="preserve">that restricted site </w:t>
      </w:r>
      <w:r>
        <w:rPr>
          <w:rFonts w:cs="Calibri"/>
        </w:rPr>
        <w:t>×</w:t>
      </w:r>
      <w:r>
        <w:t xml:space="preserve"> </w:t>
      </w:r>
      <w:r w:rsidRPr="003239F8">
        <w:t>variable combinations in the state analys</w:t>
      </w:r>
      <w:r>
        <w:t>e</w:t>
      </w:r>
      <w:r w:rsidRPr="003239F8">
        <w:t xml:space="preserve">s </w:t>
      </w:r>
      <w:r>
        <w:t>to those with</w:t>
      </w:r>
      <w:r w:rsidRPr="003239F8">
        <w:t xml:space="preserve"> measurements for at least </w:t>
      </w:r>
      <w:r>
        <w:t xml:space="preserve">90% of the sampling intervals in that period (at least </w:t>
      </w:r>
      <w:r w:rsidR="005E4BE0">
        <w:t>56 of 60</w:t>
      </w:r>
      <w:r>
        <w:t xml:space="preserve"> months or 18 of 20 quarters)</w:t>
      </w:r>
      <w:r w:rsidRPr="003239F8">
        <w:t xml:space="preserve">. Site </w:t>
      </w:r>
      <w:r>
        <w:rPr>
          <w:rFonts w:cs="Calibri"/>
        </w:rPr>
        <w:t>×</w:t>
      </w:r>
      <w:r w:rsidRPr="003239F8">
        <w:t xml:space="preserve"> variable combinations that did not comply with these rules were excluded from the state analysis.</w:t>
      </w:r>
      <w:r>
        <w:t xml:space="preserve"> F</w:t>
      </w:r>
      <w:r w:rsidRPr="00A4572B">
        <w:t>or</w:t>
      </w:r>
      <w:r>
        <w:t xml:space="preserve"> annually sampled macroinvertebrate</w:t>
      </w:r>
      <w:r w:rsidRPr="00A4572B">
        <w:t xml:space="preserve"> variables</w:t>
      </w:r>
      <w:r>
        <w:t>, which are generally less variable than physical or chemical water quality variables</w:t>
      </w:r>
      <w:r w:rsidRPr="00A4572B">
        <w:t xml:space="preserve">, the nominated minimum sample size requirement </w:t>
      </w:r>
      <w:r>
        <w:t xml:space="preserve">was 4 (with samples in at least 4 years). </w:t>
      </w:r>
    </w:p>
    <w:p w14:paraId="68768D70" w14:textId="62EC4447" w:rsidR="00B940C3" w:rsidRPr="00A0516D" w:rsidRDefault="00B940C3" w:rsidP="00B940C3">
      <w:pPr>
        <w:pStyle w:val="BodyText"/>
        <w:rPr>
          <w:rFonts w:cs="Arial"/>
          <w:color w:val="000000"/>
          <w:sz w:val="18"/>
          <w:szCs w:val="18"/>
          <w:lang w:eastAsia="en-NZ"/>
        </w:rPr>
      </w:pPr>
      <w:r>
        <w:t xml:space="preserve">For grading the suspended fine sediment and </w:t>
      </w:r>
      <w:r w:rsidRPr="00D60A93">
        <w:rPr>
          <w:i/>
          <w:iCs/>
        </w:rPr>
        <w:t>E. coli</w:t>
      </w:r>
      <w:r>
        <w:t xml:space="preserve"> attributes, the NPS-FM requires 60 observations over 5 years. For monthly monitoring, this requires collection of all monthly observations (i.e., no missing data). For this study, we relaxed the rule to require observations for 90% of months over the 5-year period (54 observations). Both this relaxation and our default sample number are subjective choices. Therefore, within the supplementary files we provide state assessments for all sites regardless of whether they meet the filtering rules, as well as details about the number of observations and number of years with observations. This will allow </w:t>
      </w:r>
      <w:r w:rsidR="00025B93">
        <w:t>MfE</w:t>
      </w:r>
      <w:r>
        <w:t xml:space="preserve"> to apply tighter or more lenient filtering rules as required.</w:t>
      </w:r>
    </w:p>
    <w:p w14:paraId="271CF8C0" w14:textId="77777777" w:rsidR="00B940C3" w:rsidRPr="003239F8" w:rsidRDefault="00B940C3" w:rsidP="00B940C3">
      <w:pPr>
        <w:pStyle w:val="Heading3"/>
      </w:pPr>
      <w:bookmarkStart w:id="98" w:name="_Toc82600401"/>
      <w:r w:rsidRPr="003239F8">
        <w:t>Calculation of percentiles</w:t>
      </w:r>
      <w:r>
        <w:t xml:space="preserve"> and compliance statistics</w:t>
      </w:r>
      <w:bookmarkEnd w:id="98"/>
    </w:p>
    <w:p w14:paraId="1D7FA948" w14:textId="77777777" w:rsidR="00B940C3" w:rsidRDefault="00B940C3" w:rsidP="00B940C3">
      <w:pPr>
        <w:pStyle w:val="BodyText"/>
      </w:pPr>
      <w:r w:rsidRPr="003239F8">
        <w:t xml:space="preserve">For each river site and variable, we characterised the current state using percentiles (5th, 20th, 25th, 50th, 75th, 80th, 95th) </w:t>
      </w:r>
      <w:r>
        <w:t>derived from</w:t>
      </w:r>
      <w:r w:rsidRPr="003239F8">
        <w:t xml:space="preserve"> the distribution of measured values for the period 201</w:t>
      </w:r>
      <w:r>
        <w:t>6</w:t>
      </w:r>
      <w:r w:rsidRPr="003239F8">
        <w:t xml:space="preserve"> to 20</w:t>
      </w:r>
      <w:r>
        <w:t>20</w:t>
      </w:r>
      <w:r w:rsidRPr="003239F8">
        <w:t xml:space="preserve"> (inclusive), with the exception of MCI, where we used the time period 1 July 201</w:t>
      </w:r>
      <w:r>
        <w:t>5</w:t>
      </w:r>
      <w:r w:rsidRPr="003239F8">
        <w:t xml:space="preserve"> – 30 June 20</w:t>
      </w:r>
      <w:r>
        <w:t>20</w:t>
      </w:r>
      <w:r w:rsidRPr="003239F8">
        <w:t xml:space="preserve"> (to </w:t>
      </w:r>
      <w:r>
        <w:t>prevent splitting summer samples into two calendar years</w:t>
      </w:r>
      <w:r w:rsidRPr="003239F8">
        <w:t xml:space="preserve">). </w:t>
      </w:r>
      <w:r>
        <w:t xml:space="preserve">All </w:t>
      </w:r>
      <w:r w:rsidRPr="003239F8">
        <w:t>percentiles were calculated using the Hazen method.</w:t>
      </w:r>
      <w:r w:rsidRPr="00C92EFF">
        <w:rPr>
          <w:rStyle w:val="FootnoteReference"/>
        </w:rPr>
        <w:footnoteReference w:id="2"/>
      </w:r>
      <w:r w:rsidRPr="005F231F">
        <w:t xml:space="preserve"> </w:t>
      </w:r>
    </w:p>
    <w:p w14:paraId="458DE63B" w14:textId="0B403068" w:rsidR="00B940C3" w:rsidRDefault="00B940C3" w:rsidP="00B940C3">
      <w:pPr>
        <w:pStyle w:val="BodyText"/>
      </w:pPr>
      <w:r>
        <w:lastRenderedPageBreak/>
        <w:t xml:space="preserve">For compliance statistics specified </w:t>
      </w:r>
      <w:r w:rsidR="009C26D7">
        <w:t xml:space="preserve">as </w:t>
      </w:r>
      <w:r>
        <w:t>“Annual” (maximum, median, 95</w:t>
      </w:r>
      <w:r w:rsidRPr="00070B17">
        <w:rPr>
          <w:vertAlign w:val="superscript"/>
        </w:rPr>
        <w:t>th</w:t>
      </w:r>
      <w:r>
        <w:t xml:space="preserve"> percentile) in the NPS-FM, we calculated these compliance statistics over the entire </w:t>
      </w:r>
      <w:r w:rsidR="00B646FA">
        <w:t>5-year</w:t>
      </w:r>
      <w:r>
        <w:t xml:space="preserve"> state period. </w:t>
      </w:r>
    </w:p>
    <w:p w14:paraId="6FC62C50" w14:textId="47F9D85F" w:rsidR="00B940C3" w:rsidRDefault="00B940C3" w:rsidP="00B940C3">
      <w:pPr>
        <w:pStyle w:val="BodyText"/>
      </w:pPr>
      <w:r>
        <w:t xml:space="preserve">MCI monitoring patterns were found to often be irregular, and although generally sampled one time per summer, occasionally councils took more samples over some summer periods. </w:t>
      </w:r>
      <w:proofErr w:type="gramStart"/>
      <w:r>
        <w:t>In order to</w:t>
      </w:r>
      <w:proofErr w:type="gramEnd"/>
      <w:r>
        <w:t xml:space="preserve"> reduce bias towards summers with a greater number of samples, the MCI median compliance statistic was calculated based on the median value of the median MCI over each water year. The NPS-FM MCI attribute requires that the compliance statistic is only calculated based on samples from December-March. NEMS guidance proposes the appropriate period to collect MCI data is November to April, as the NPS-FM period may be overly restrictive. The results for the MCI attribute presented within this report are based on a compliance statistic using the NPS-FM sample months. However, in the supplementary output files, we have also included the percentiles for data complying with the NEMS guidance, and for all observed data.</w:t>
      </w:r>
      <w:bookmarkStart w:id="99" w:name="_Toc62124974"/>
    </w:p>
    <w:p w14:paraId="209EF2D3" w14:textId="47EAA340" w:rsidR="00B940C3" w:rsidRDefault="00B940C3" w:rsidP="00B940C3">
      <w:pPr>
        <w:pStyle w:val="Heading3"/>
      </w:pPr>
      <w:bookmarkStart w:id="100" w:name="_Toc82600402"/>
      <w:r>
        <w:t xml:space="preserve">pH </w:t>
      </w:r>
      <w:r w:rsidR="00A17F7D">
        <w:t>a</w:t>
      </w:r>
      <w:r>
        <w:t xml:space="preserve">djustment of </w:t>
      </w:r>
      <w:r w:rsidR="00A17F7D">
        <w:t>a</w:t>
      </w:r>
      <w:r>
        <w:t>mmonia</w:t>
      </w:r>
      <w:bookmarkEnd w:id="99"/>
      <w:bookmarkEnd w:id="100"/>
    </w:p>
    <w:p w14:paraId="0CD64293" w14:textId="2F230EEF" w:rsidR="00B940C3" w:rsidRDefault="00B940C3" w:rsidP="00B940C3">
      <w:pPr>
        <w:pStyle w:val="BodyText"/>
      </w:pPr>
      <w:r>
        <w:t>Ammonia is toxic to aquatic animals. When in solution, ammonia occurs in two forms: the ammonium cation (NH</w:t>
      </w:r>
      <w:r>
        <w:rPr>
          <w:vertAlign w:val="subscript"/>
        </w:rPr>
        <w:t>4</w:t>
      </w:r>
      <w:r>
        <w:rPr>
          <w:vertAlign w:val="superscript"/>
        </w:rPr>
        <w:t>+</w:t>
      </w:r>
      <w:r>
        <w:t>) and unionised ammonia (NH</w:t>
      </w:r>
      <w:r w:rsidRPr="00690749">
        <w:rPr>
          <w:vertAlign w:val="subscript"/>
        </w:rPr>
        <w:t>3</w:t>
      </w:r>
      <w:r>
        <w:t>); the relative proportions of the forms are strongly dependent on pH (and temperature). Unionised ammonia is more toxic to fish than ammonium, hence the total ammonia toxicity increases with increasing pH (and/or temperature)</w:t>
      </w:r>
      <w:r w:rsidR="007E5E7B">
        <w:t xml:space="preserve"> </w:t>
      </w:r>
      <w:r w:rsidR="007E5E7B">
        <w:fldChar w:fldCharType="begin" w:fldLock="1"/>
      </w:r>
      <w:r w:rsidR="00AC1F0B">
        <w:instrText>ADDIN CSL_CITATION {"citationItems":[{"id":"ITEM-1","itemData":{"ISBN":"09578245 0 5","ISSN":"10387072","abstract":"The Australian Guidelines for Water Quality Monitoring and Reporting is a benchmark document of the National Water Quality Management Strategy (NWQMS). The NWQMS is a nationally agreed set of policies, processes and guidelines being developed jointly by the Agriculture and Resource Management Council of Australia and New Zealand (ARMCANZ) and the Australian and New Zealand Environment and Conservation Council (ANZECC). The NWQMS has also been endorsed by the Council of Australian Governments (COAG; see the Monitoring Guidelines Appendix 2), which represents all three levels of government in Australia. This endorsement includes the establishment of appropriate water quality monitoring and catchment management policies and community consultation. The policy objective of the NWQMS is: to achieve sustainable use of the nations water resources by protecting and enhancing their quality while maintaining economic and social development. The NWQMS covers 21 guideline documents (see Table 1 and MG Appendix 1).","author":[{"dropping-particle":"","family":"ANZECC &amp; ARMCANZ","given":"","non-dropping-particle":"","parse-names":false,"suffix":""}],"container-title":"Australian and New Zealand Guidelines for Fresh and Marine Water Quality","id":"ITEM-1","issued":{"date-parts":[["2000"]]},"number-of-pages":"314","publisher-place":"Canberra, ACT","title":"Australian and New Zealand Guidelines for Fresh and Marine Water Quality: The Guidelines","type":"report","volume":"1"},"uris":["http://www.mendeley.com/documents/?uuid=c03a0fd8-1dcb-400f-aca9-08eec173a98e"]}],"mendeley":{"formattedCitation":"(ANZECC &amp; ARMCANZ 2000)","manualFormatting":"(ANZECC and ARMCANZ 2000)","plainTextFormattedCitation":"(ANZECC &amp; ARMCANZ 2000)","previouslyFormattedCitation":"(ANZECC &amp; ARMCANZ 2000)"},"properties":{"noteIndex":0},"schema":"https://github.com/citation-style-language/schema/raw/master/csl-citation.json"}</w:instrText>
      </w:r>
      <w:r w:rsidR="007E5E7B">
        <w:fldChar w:fldCharType="separate"/>
      </w:r>
      <w:r w:rsidR="007E5E7B" w:rsidRPr="007E5E7B">
        <w:rPr>
          <w:noProof/>
        </w:rPr>
        <w:t xml:space="preserve">(ANZECC </w:t>
      </w:r>
      <w:r w:rsidR="00A17F7D">
        <w:rPr>
          <w:noProof/>
        </w:rPr>
        <w:t>and</w:t>
      </w:r>
      <w:r w:rsidR="007E5E7B" w:rsidRPr="007E5E7B">
        <w:rPr>
          <w:noProof/>
        </w:rPr>
        <w:t xml:space="preserve"> ARMCANZ 2000)</w:t>
      </w:r>
      <w:r w:rsidR="007E5E7B">
        <w:fldChar w:fldCharType="end"/>
      </w:r>
      <w:r>
        <w:t>. The NPS-FM 2020 attributes related to ammoniacal-N concentrations in freshwater require a correction to account for pH and temperature.</w:t>
      </w:r>
      <w:r w:rsidRPr="00536A05">
        <w:t xml:space="preserve"> </w:t>
      </w:r>
      <w:r>
        <w:t xml:space="preserve">Despite this requirement, the results in the current report are not temperature-corrected due to insufficient temperature data. We applied a pH correction to </w:t>
      </w:r>
      <w:r w:rsidR="00025B93">
        <w:t>NH4N</w:t>
      </w:r>
      <w:r>
        <w:t xml:space="preserve"> to adjust values to equivalent pH 8 values, following the methodology outlined in Hickey</w:t>
      </w:r>
      <w:r w:rsidR="00B646FA">
        <w:t xml:space="preserve"> </w:t>
      </w:r>
      <w:r w:rsidR="00B646FA">
        <w:fldChar w:fldCharType="begin" w:fldLock="1"/>
      </w:r>
      <w:r w:rsidR="00B646FA">
        <w:instrText>ADDIN CSL_CITATION {"citationItems":[{"id":"ITEM-1","itemData":{"abstract":"Hickey, C.W. (2014) Derivation of indicative ammoniacal nitrogen guidelines for the National Objectives Framework. NIWA Memorandum MFE13504.","author":[{"dropping-particle":"","family":"Hickey","given":"Christopher W.","non-dropping-particle":"","parse-names":false,"suffix":""}],"collection-title":"NIWA Memorandum MFE13504","id":"ITEM-1","issued":{"date-parts":[["2014"]]},"publisher":"NIWA","publisher-place":"Hamilton","title":"Derivation of indicative ammoniacal nitrogen guidelines for the National Objectives Framework","type":"report"},"label":"part","suppress-author":1,"uris":["http://www.mendeley.com/documents/?uuid=b312386f-1b8b-4129-9a0e-47c3825f5998"]}],"mendeley":{"formattedCitation":"(2014)","plainTextFormattedCitation":"(2014)","previouslyFormattedCitation":"(2014)"},"properties":{"noteIndex":0},"schema":"https://github.com/citation-style-language/schema/raw/master/csl-citation.json"}</w:instrText>
      </w:r>
      <w:r w:rsidR="00B646FA">
        <w:fldChar w:fldCharType="separate"/>
      </w:r>
      <w:r w:rsidR="00B646FA" w:rsidRPr="00B646FA">
        <w:rPr>
          <w:noProof/>
        </w:rPr>
        <w:t>(2014)</w:t>
      </w:r>
      <w:r w:rsidR="00B646FA">
        <w:fldChar w:fldCharType="end"/>
      </w:r>
      <w:r>
        <w:t>. For pH values outside the range of the correction relationship (pH 6-9), the maximum (pH&lt;6) and minimum (pH&gt;9) correction ratios were applied. pH adjustment of ammonia was performed after imputation of censored values (</w:t>
      </w:r>
      <w:r w:rsidR="00232074">
        <w:t>S</w:t>
      </w:r>
      <w:r>
        <w:t xml:space="preserve">ection </w:t>
      </w:r>
      <w:r>
        <w:fldChar w:fldCharType="begin"/>
      </w:r>
      <w:r>
        <w:instrText xml:space="preserve"> REF _Ref81897694 \r \h </w:instrText>
      </w:r>
      <w:r>
        <w:fldChar w:fldCharType="separate"/>
      </w:r>
      <w:r w:rsidR="005A78FC">
        <w:t>3.1.2</w:t>
      </w:r>
      <w:r>
        <w:fldChar w:fldCharType="end"/>
      </w:r>
      <w:r>
        <w:t>). In results tables and figures adjusted ammoniacal-N is abbreviated as “NH4N (Adj.)”.</w:t>
      </w:r>
    </w:p>
    <w:p w14:paraId="12C4C48B" w14:textId="77777777" w:rsidR="00B940C3" w:rsidRPr="005F231F" w:rsidRDefault="00B940C3" w:rsidP="00B940C3">
      <w:pPr>
        <w:pStyle w:val="Heading3"/>
      </w:pPr>
      <w:bookmarkStart w:id="101" w:name="_Toc82600403"/>
      <w:r w:rsidRPr="005F231F">
        <w:t>Relationships between water quality state and catchment land cover</w:t>
      </w:r>
      <w:bookmarkEnd w:id="101"/>
    </w:p>
    <w:p w14:paraId="21B4B262" w14:textId="4521A176" w:rsidR="00B940C3" w:rsidRPr="00EE4C6F" w:rsidRDefault="00B940C3" w:rsidP="00B940C3">
      <w:pPr>
        <w:pStyle w:val="BodyText"/>
        <w:rPr>
          <w:color w:val="000000"/>
          <w:lang w:eastAsia="en-NZ"/>
        </w:rPr>
      </w:pPr>
      <w:r w:rsidRPr="00D26AC5">
        <w:rPr>
          <w:lang w:eastAsia="en-NZ"/>
        </w:rPr>
        <w:t xml:space="preserve">We used </w:t>
      </w:r>
      <w:bookmarkStart w:id="102" w:name="_Hlk530649763"/>
      <w:r w:rsidRPr="00D26AC5">
        <w:rPr>
          <w:lang w:eastAsia="en-NZ"/>
        </w:rPr>
        <w:t xml:space="preserve">linear regressions to relate water-quality state to proportions of </w:t>
      </w:r>
      <w:r>
        <w:rPr>
          <w:lang w:eastAsia="en-NZ"/>
        </w:rPr>
        <w:t>high</w:t>
      </w:r>
      <w:r w:rsidRPr="00D26AC5">
        <w:rPr>
          <w:lang w:eastAsia="en-NZ"/>
        </w:rPr>
        <w:t xml:space="preserve">-intensity agricultural land cover in the catchments </w:t>
      </w:r>
      <w:r w:rsidRPr="008D00C1">
        <w:rPr>
          <w:lang w:eastAsia="en-NZ"/>
        </w:rPr>
        <w:t xml:space="preserve">upstream of the monitoring sites. </w:t>
      </w:r>
      <w:bookmarkEnd w:id="102"/>
      <w:r w:rsidRPr="008D00C1">
        <w:rPr>
          <w:lang w:eastAsia="en-NZ"/>
        </w:rPr>
        <w:t>The proportion of high-intensity agricultural land cover was defined as the sum of proportional land cover in three LCDB</w:t>
      </w:r>
      <w:r>
        <w:rPr>
          <w:lang w:eastAsia="en-NZ"/>
        </w:rPr>
        <w:t>5</w:t>
      </w:r>
      <w:r w:rsidRPr="008D00C1">
        <w:rPr>
          <w:lang w:eastAsia="en-NZ"/>
        </w:rPr>
        <w:t xml:space="preserve"> </w:t>
      </w:r>
      <w:r w:rsidRPr="00AE3F6E">
        <w:rPr>
          <w:lang w:eastAsia="en-NZ"/>
        </w:rPr>
        <w:t>classes (</w:t>
      </w:r>
      <w:r w:rsidRPr="006B6287">
        <w:rPr>
          <w:lang w:eastAsia="en-NZ"/>
        </w:rPr>
        <w:t>high-producing exotic grassland, short-rotation crops, and orchards and vineyards). The same composite classification for high-intensity agricultural land cover was used in previous national-scale water-quality analyses</w:t>
      </w:r>
      <w:r w:rsidR="007E5E7B">
        <w:rPr>
          <w:lang w:eastAsia="en-NZ"/>
        </w:rPr>
        <w:t xml:space="preserve"> </w:t>
      </w:r>
      <w:r w:rsidR="007E5E7B">
        <w:rPr>
          <w:lang w:eastAsia="en-NZ"/>
        </w:rPr>
        <w:fldChar w:fldCharType="begin" w:fldLock="1"/>
      </w:r>
      <w:r w:rsidR="00B4734F">
        <w:rPr>
          <w:lang w:eastAsia="en-NZ"/>
        </w:rPr>
        <w:instrText>ADDIN CSL_CITATION {"citationItems":[{"id":"ITEM-1","itemData":{"DOI":"10.1071/MF12153","ISBN":"1323-1650","ISSN":"1323-1650","abstract":"The management of streams and rivers can be aided by knowledge of reference conditions. Data from &gt;1000 sites across New Zealand was used to develop a technique to estimate median ammoniacal-N, clarity, Escherichia coli, filterable reactive phosphorus, nitrate-N, suspended solids, and total nitrogen and phosphorus values under reference conditions for streams and rivers as classified by the River Environment Classification (REC). The REC enabled us to account for natural variation in climate, topography and geology when estimating reference conditions. Values for minimally disturbed sites (i.e. &lt;5% in intensive agriculture) were generally within the confidence limits for estimated reference values. Metrics that described: (1) the percentage of anthropogenic contribution to analyte values; and (2) the degree of enrichment beyond the reference conditions, showed that lowland sites classified as warm-wet, warm-dry or cool-dry exhibited the greatest anthropogenic input and enrichment. The consideration of natural variation by REC class informs the setting of water quality objectives through avoiding water quality limits or targets that are either too restrictive, and impossible to meet (e.g. below reference conditions), or too high, such that they have little ecological benefit. We recommend reference conditions be considered by regulatory authorities when assessing water quality impacts, objectives and limits.","author":[{"dropping-particle":"","family":"McDowell","given":"Richard W.","non-dropping-particle":"","parse-names":false,"suffix":""},{"dropping-particle":"","family":"Snelder","given":"Ton H","non-dropping-particle":"","parse-names":false,"suffix":""},{"dropping-particle":"","family":"Cox","given":"N.","non-dropping-particle":"","parse-names":false,"suffix":""},{"dropping-particle":"","family":"Booker","given":"Doug J","non-dropping-particle":"","parse-names":false,"suffix":""},{"dropping-particle":"","family":"Wilcock","given":"R. J.","non-dropping-particle":"","parse-names":false,"suffix":""}],"container-title":"Marine and Freshwater Research","id":"ITEM-1","issue":"5","issued":{"date-parts":[["2013"]]},"page":"387","title":"Establishment of reference or baseline conditions of chemical indicators in New Zealand streams and rivers relative to present conditions","type":"article-journal","volume":"64"},"uris":["http://www.mendeley.com/documents/?uuid=9498ca45-7b92-4758-895d-9d9994a0a97b"]},{"id":"ITEM-2","itemData":{"DOI":"10.1080/00288330.2016.1150309","ISSN":"0028-8330","author":[{"dropping-particle":"","family":"Larned","given":"Scott T","non-dropping-particle":"","parse-names":false,"suffix":""},{"dropping-particle":"","family":"Snelder","given":"Ton H","non-dropping-particle":"","parse-names":false,"suffix":""},{"dropping-particle":"","family":"Unwin","given":"Martin J","non-dropping-particle":"","parse-names":false,"suffix":""},{"dropping-particle":"","family":"McBride","given":"Graham B","non-dropping-particle":"","parse-names":false,"suffix":""}],"container-title":"New Zealand Journal of Marine and Freshwater Research","id":"ITEM-2","issue":"3","issued":{"date-parts":[["2016","7","2"]]},"page":"389-417","title":"Water quality in New Zealand rivers: current state and trends","type":"article-journal","volume":"50"},"uris":["http://www.mendeley.com/documents/?uuid=6a2e2d29-5491-4115-ad83-34422c4e664f"]},{"id":"ITEM-3","itemData":{"author":[{"dropping-particle":"","family":"Larned","given":"Scott T","non-dropping-particle":"","parse-names":false,"suffix":""},{"dropping-particle":"","family":"Whitehead","given":"Amy L","non-dropping-particle":"","parse-names":false,"suffix":""},{"dropping-particle":"","family":"Snelder","given":"Ton H","non-dropping-particle":"","parse-names":false,"suffix":""},{"dropping-particle":"","family":"Fraser","given":"Caroline","non-dropping-particle":"","parse-names":false,"suffix":""},{"dropping-particle":"","family":"Yang","given":"Jing","non-dropping-particle":"","parse-names":false,"suffix":""}],"collection-title":"NIWA Client Report 2018347CH prepared for the Ministry for the Environment","id":"ITEM-3","issue":"December","issued":{"date-parts":[["2018"]]},"number-of-pages":"67","publisher":"NIWA","publisher-place":"Christchurch","title":"Water quality state and trends in New Zealand rivers: Analyses of national data ending in 2017","type":"report"},"uris":["http://www.mendeley.com/documents/?uuid=05109eda-7f69-4c74-b1fe-d77e8dcbc0cb"]}],"mendeley":{"formattedCitation":"(Larned et al. 2016, 2018; McDowell et al. 2013)","plainTextFormattedCitation":"(Larned et al. 2016, 2018; McDowell et al. 2013)","previouslyFormattedCitation":"(Larned et al. 2016, 2018; McDowell et al. 2013)"},"properties":{"noteIndex":0},"schema":"https://github.com/citation-style-language/schema/raw/master/csl-citation.json"}</w:instrText>
      </w:r>
      <w:r w:rsidR="007E5E7B">
        <w:rPr>
          <w:lang w:eastAsia="en-NZ"/>
        </w:rPr>
        <w:fldChar w:fldCharType="separate"/>
      </w:r>
      <w:r w:rsidR="007E5E7B" w:rsidRPr="007E5E7B">
        <w:rPr>
          <w:noProof/>
          <w:lang w:eastAsia="en-NZ"/>
        </w:rPr>
        <w:t>(Larned et al. 2016, 2018; McDowell et al. 2013)</w:t>
      </w:r>
      <w:r w:rsidR="007E5E7B">
        <w:rPr>
          <w:lang w:eastAsia="en-NZ"/>
        </w:rPr>
        <w:fldChar w:fldCharType="end"/>
      </w:r>
      <w:r w:rsidRPr="006B6287">
        <w:rPr>
          <w:lang w:eastAsia="en-NZ"/>
        </w:rPr>
        <w:t xml:space="preserve">. In addition to high-intensity agricultural land cover, we considered urban and natural land cover as predictor variables. However, examination of land cover data indicated that the range of urban land cover represented by the sites in our dataset was inadequate (&gt; 90% of sites had &lt; 10% urban cover), and natural land cover was strongly negatively correlated with high-intensity agricultural land cover (r = -0.65, n = 1375). </w:t>
      </w:r>
      <w:r w:rsidRPr="006B6287">
        <w:rPr>
          <w:color w:val="000000"/>
          <w:lang w:eastAsia="en-NZ"/>
        </w:rPr>
        <w:t>All variable values were log-transformed to improve the normality of residuals.</w:t>
      </w:r>
      <w:r w:rsidRPr="00EE4C6F">
        <w:rPr>
          <w:color w:val="000000"/>
          <w:lang w:eastAsia="en-NZ"/>
        </w:rPr>
        <w:t xml:space="preserve"> </w:t>
      </w:r>
    </w:p>
    <w:p w14:paraId="2C2C21AF" w14:textId="77777777" w:rsidR="00B940C3" w:rsidRDefault="00B940C3" w:rsidP="00B940C3">
      <w:pPr>
        <w:pStyle w:val="Heading2"/>
      </w:pPr>
      <w:bookmarkStart w:id="103" w:name="_Toc82600404"/>
      <w:bookmarkStart w:id="104" w:name="_Toc84596472"/>
      <w:r>
        <w:t>Water quality trend analyses</w:t>
      </w:r>
      <w:bookmarkEnd w:id="103"/>
      <w:bookmarkEnd w:id="104"/>
    </w:p>
    <w:p w14:paraId="34150660" w14:textId="77777777" w:rsidR="00B940C3" w:rsidRDefault="00B940C3" w:rsidP="00B940C3">
      <w:pPr>
        <w:pStyle w:val="Heading3"/>
      </w:pPr>
      <w:bookmarkStart w:id="105" w:name="_Toc511225166"/>
      <w:bookmarkStart w:id="106" w:name="_Ref57646628"/>
      <w:bookmarkStart w:id="107" w:name="_Toc65657185"/>
      <w:bookmarkStart w:id="108" w:name="_Ref82008633"/>
      <w:bookmarkStart w:id="109" w:name="_Ref82008653"/>
      <w:bookmarkStart w:id="110" w:name="_Ref82510721"/>
      <w:bookmarkStart w:id="111" w:name="_Toc82600405"/>
      <w:r>
        <w:t xml:space="preserve">Sampling dates, </w:t>
      </w:r>
      <w:proofErr w:type="gramStart"/>
      <w:r>
        <w:t>seasons</w:t>
      </w:r>
      <w:proofErr w:type="gramEnd"/>
      <w:r>
        <w:t xml:space="preserve"> and time periods for analyses</w:t>
      </w:r>
      <w:bookmarkEnd w:id="105"/>
      <w:bookmarkEnd w:id="106"/>
      <w:bookmarkEnd w:id="107"/>
      <w:bookmarkEnd w:id="108"/>
      <w:bookmarkEnd w:id="109"/>
      <w:bookmarkEnd w:id="110"/>
      <w:bookmarkEnd w:id="111"/>
    </w:p>
    <w:p w14:paraId="25A25583" w14:textId="6ADD1AD0" w:rsidR="00B940C3" w:rsidRDefault="00AE3256" w:rsidP="00B940C3">
      <w:pPr>
        <w:pStyle w:val="BodyText"/>
      </w:pPr>
      <w:r>
        <w:t>It is</w:t>
      </w:r>
      <w:r w:rsidR="00E632BD">
        <w:t xml:space="preserve"> </w:t>
      </w:r>
      <w:r w:rsidR="00B940C3">
        <w:t xml:space="preserve">important to define the period and seasons </w:t>
      </w:r>
      <w:r>
        <w:t xml:space="preserve">used in trend assessment, </w:t>
      </w:r>
      <w:r w:rsidR="00B940C3">
        <w:t xml:space="preserve">and to </w:t>
      </w:r>
      <w:r>
        <w:t xml:space="preserve">determine </w:t>
      </w:r>
      <w:r w:rsidR="00B940C3">
        <w:t>whether the observations are adequately distributed over time</w:t>
      </w:r>
      <w:r w:rsidR="00CB0992">
        <w:t>, for two reasons</w:t>
      </w:r>
      <w:r w:rsidR="00B940C3">
        <w:t xml:space="preserve">. First, because variation in many water quality variables is associated with the time of the year or “season”, the robustness of trend assessment is likely to be diminished if the observations are biased to certain times of the year. </w:t>
      </w:r>
      <w:r w:rsidR="00B940C3">
        <w:lastRenderedPageBreak/>
        <w:t xml:space="preserve">Second, a trend assessment will always represent a period; essentially that defined by the first and last observations. The </w:t>
      </w:r>
      <w:r w:rsidR="00832290">
        <w:t xml:space="preserve">resulting </w:t>
      </w:r>
      <w:r w:rsidR="00B940C3">
        <w:t xml:space="preserve">characterisation of the change in the observations over the period is likely to be diminished if the observations are not reasonably evenly distributed across the </w:t>
      </w:r>
      <w:proofErr w:type="gramStart"/>
      <w:r w:rsidR="00B940C3">
        <w:t>time period</w:t>
      </w:r>
      <w:proofErr w:type="gramEnd"/>
      <w:r w:rsidR="00B940C3">
        <w:t xml:space="preserve">. For these reasons, important steps in the data compilation process include specifying the seasons, the period, and </w:t>
      </w:r>
      <w:r w:rsidR="00B940C3" w:rsidRPr="00F75BF7">
        <w:t>ensuring adequately distributed data</w:t>
      </w:r>
      <w:r w:rsidR="00B940C3">
        <w:t>.</w:t>
      </w:r>
    </w:p>
    <w:p w14:paraId="5FB744C0" w14:textId="70588113" w:rsidR="00B940C3" w:rsidRDefault="00B940C3" w:rsidP="00B940C3">
      <w:pPr>
        <w:pStyle w:val="BodyText"/>
      </w:pPr>
      <w:r>
        <w:t>Monitoring program</w:t>
      </w:r>
      <w:r w:rsidR="00012528">
        <w:t>me</w:t>
      </w:r>
      <w:r>
        <w:t xml:space="preserve">s are generally designed to sample </w:t>
      </w:r>
      <w:r w:rsidR="00012528">
        <w:t>at a fixed</w:t>
      </w:r>
      <w:r>
        <w:t xml:space="preserve"> frequency, (e.g., monthly, quarterly). The trend analysis ‘season’ is generally specified to match this sampling frequency (e.g., seasons are months, bi-</w:t>
      </w:r>
      <w:proofErr w:type="gramStart"/>
      <w:r>
        <w:t>months</w:t>
      </w:r>
      <w:proofErr w:type="gramEnd"/>
      <w:r>
        <w:t xml:space="preserve"> or quarters). There is therefore generally an observation </w:t>
      </w:r>
      <w:r w:rsidRPr="00E5491C">
        <w:t xml:space="preserve">for each </w:t>
      </w:r>
      <w:r w:rsidRPr="0085367D">
        <w:t>sample interval</w:t>
      </w:r>
      <w:r w:rsidRPr="00E5491C">
        <w:t xml:space="preserve"> (i.e., each </w:t>
      </w:r>
      <w:r w:rsidRPr="00685FAA">
        <w:t xml:space="preserve">season </w:t>
      </w:r>
      <w:r w:rsidRPr="00DE016A">
        <w:t xml:space="preserve">within each year). </w:t>
      </w:r>
      <w:r w:rsidR="00905033">
        <w:t>The s</w:t>
      </w:r>
      <w:r w:rsidRPr="00DE016A">
        <w:t>ampling</w:t>
      </w:r>
      <w:r>
        <w:t xml:space="preserve"> frequency for some variables is annual. For example, annual sampling is common for biological sampling such as macro-invertebrates. </w:t>
      </w:r>
    </w:p>
    <w:p w14:paraId="14D56281" w14:textId="6C4337F0" w:rsidR="00B940C3" w:rsidRDefault="00B940C3" w:rsidP="00B940C3">
      <w:pPr>
        <w:pStyle w:val="BodyText"/>
      </w:pPr>
      <w:r>
        <w:t>Two common deviations from the prescribed sampling regime are (1) the collection of more than one observation in a sampl</w:t>
      </w:r>
      <w:r w:rsidRPr="001D0B4F">
        <w:t xml:space="preserve">e interval (e.g., two observations within a month) and (2) a change in sampling interval within the </w:t>
      </w:r>
      <w:proofErr w:type="gramStart"/>
      <w:r w:rsidRPr="001D0B4F">
        <w:t>time period</w:t>
      </w:r>
      <w:proofErr w:type="gramEnd"/>
      <w:r w:rsidRPr="001D0B4F">
        <w:t xml:space="preserve">. </w:t>
      </w:r>
      <w:proofErr w:type="gramStart"/>
      <w:r w:rsidRPr="001D0B4F">
        <w:t>Both of these</w:t>
      </w:r>
      <w:proofErr w:type="gramEnd"/>
      <w:r w:rsidRPr="001D0B4F">
        <w:t xml:space="preserve"> deviations occurred in the national datasets, particularly type (2), as there were many </w:t>
      </w:r>
      <w:r w:rsidR="00610D55">
        <w:t>sites</w:t>
      </w:r>
      <w:r w:rsidR="00610D55" w:rsidRPr="001D0B4F">
        <w:t xml:space="preserve"> </w:t>
      </w:r>
      <w:r w:rsidRPr="001D0B4F">
        <w:t>wi</w:t>
      </w:r>
      <w:r w:rsidR="00FB6ADA">
        <w:t>th</w:t>
      </w:r>
      <w:r w:rsidRPr="001D0B4F">
        <w:t xml:space="preserve"> change</w:t>
      </w:r>
      <w:r w:rsidR="00FB6ADA">
        <w:t>s</w:t>
      </w:r>
      <w:r w:rsidRPr="001D0B4F">
        <w:t xml:space="preserve"> in sampling frequency, largely moving from lower frequency (e.g.</w:t>
      </w:r>
      <w:r w:rsidR="00374699">
        <w:t>,</w:t>
      </w:r>
      <w:r w:rsidRPr="001D0B4F">
        <w:t xml:space="preserve"> bi-monthly or quarterly) to monthly monitoring. In our trend analyses we </w:t>
      </w:r>
      <w:r w:rsidR="00615096">
        <w:t>identified sites for which sampling intervals had changed</w:t>
      </w:r>
      <w:r w:rsidR="0077196D">
        <w:t xml:space="preserve"> </w:t>
      </w:r>
      <w:r w:rsidR="00615096">
        <w:t xml:space="preserve">and </w:t>
      </w:r>
      <w:r w:rsidRPr="001D0B4F">
        <w:t>used the coarser sampling interval</w:t>
      </w:r>
      <w:r w:rsidR="00BE7583">
        <w:t xml:space="preserve"> for each site</w:t>
      </w:r>
      <w:r w:rsidRPr="001D0B4F">
        <w:t xml:space="preserve"> to define seasons. For the part of the record with a</w:t>
      </w:r>
      <w:r w:rsidRPr="00D34219">
        <w:t xml:space="preserve"> higher frequency, </w:t>
      </w:r>
      <w:r>
        <w:t xml:space="preserve">the observations in each season were </w:t>
      </w:r>
      <w:r w:rsidRPr="00D34219">
        <w:t>define</w:t>
      </w:r>
      <w:r>
        <w:t>d</w:t>
      </w:r>
      <w:r w:rsidRPr="00D34219">
        <w:t xml:space="preserve"> </w:t>
      </w:r>
      <w:r>
        <w:t xml:space="preserve">by taking </w:t>
      </w:r>
      <w:r w:rsidRPr="00D34219">
        <w:t>the observation closest to the midpoint of the</w:t>
      </w:r>
      <w:r>
        <w:t xml:space="preserve"> coarser</w:t>
      </w:r>
      <w:r w:rsidRPr="00D34219">
        <w:t xml:space="preserve"> season. The reason for not using the median value case is that it </w:t>
      </w:r>
      <w:r>
        <w:t>can</w:t>
      </w:r>
      <w:r w:rsidRPr="00D34219">
        <w:t xml:space="preserve"> induce a trend in variance, which will invalidate the null distribution of the test statistic</w:t>
      </w:r>
      <w:r>
        <w:t xml:space="preserve"> </w:t>
      </w:r>
      <w:r w:rsidR="007E5E7B">
        <w:fldChar w:fldCharType="begin" w:fldLock="1"/>
      </w:r>
      <w:r w:rsidR="00AC1F0B">
        <w:instrText>ADDIN CSL_CITATION {"citationItems":[{"id":"ITEM-1","itemData":{"DOI":"10.3133/tm4a3","author":[{"dropping-particle":"","family":"Helsel","given":"Dennis R","non-dropping-particle":"","parse-names":false,"suffix":""},{"dropping-particle":"","family":"Hirsch","given":"Robert M","non-dropping-particle":"","parse-names":false,"suffix":""},{"dropping-particle":"","family":"Ryberg","given":"Karen R","non-dropping-particle":"","parse-names":false,"suffix":""},{"dropping-particle":"","family":"Archfield","given":"Stacey A","non-dropping-particle":"","parse-names":false,"suffix":""},{"dropping-particle":"","family":"Gilroy","given":"Edward J","non-dropping-particle":"","parse-names":false,"suffix":""}],"id":"ITEM-1","issued":{"date-parts":[["2020"]]},"number-of-pages":"458","publisher":"U.S. Geological Survey","title":"Statistical methods in water resources: U.S. Geological Survey Techniques and Methods, Book 4, Chapter A3","type":"book"},"uris":["http://www.mendeley.com/documents/?uuid=724df517-8b3a-4f01-97b4-10c17b173182"]}],"mendeley":{"formattedCitation":"(Helsel et al. 2020)","plainTextFormattedCitation":"(Helsel et al. 2020)","previouslyFormattedCitation":"(Helsel et al. 2020)"},"properties":{"noteIndex":0},"schema":"https://github.com/citation-style-language/schema/raw/master/csl-citation.json"}</w:instrText>
      </w:r>
      <w:r w:rsidR="007E5E7B">
        <w:fldChar w:fldCharType="separate"/>
      </w:r>
      <w:r w:rsidR="007E5E7B" w:rsidRPr="007E5E7B">
        <w:rPr>
          <w:noProof/>
        </w:rPr>
        <w:t>(Helsel et al. 2020)</w:t>
      </w:r>
      <w:r w:rsidR="007E5E7B">
        <w:fldChar w:fldCharType="end"/>
      </w:r>
      <w:r w:rsidRPr="00D34219">
        <w:t>.</w:t>
      </w:r>
      <w:r>
        <w:t xml:space="preserve"> We note that in previous national trend assessments </w:t>
      </w:r>
      <w:r w:rsidR="007E5E7B">
        <w:fldChar w:fldCharType="begin" w:fldLock="1"/>
      </w:r>
      <w:r w:rsidR="00966231">
        <w:instrText>ADDIN CSL_CITATION {"citationItems":[{"id":"ITEM-1","itemData":{"author":[{"dropping-particle":"","family":"Larned","given":"Scott T","non-dropping-particle":"","parse-names":false,"suffix":""},{"dropping-particle":"","family":"Whitehead","given":"Amy L","non-dropping-particle":"","parse-names":false,"suffix":""},{"dropping-particle":"","family":"Snelder","given":"Ton H","non-dropping-particle":"","parse-names":false,"suffix":""},{"dropping-particle":"","family":"Fraser","given":"Caroline","non-dropping-particle":"","parse-names":false,"suffix":""},{"dropping-particle":"","family":"Yang","given":"Jing","non-dropping-particle":"","parse-names":false,"suffix":""}],"collection-title":"NIWA Client Report 2018347CH prepared for the Ministry for the Environment","id":"ITEM-1","issue":"December","issued":{"date-parts":[["2018"]]},"number-of-pages":"67","publisher":"NIWA","publisher-place":"Christchurch","title":"Water quality state and trends in New Zealand rivers: Analyses of national data ending in 2017","type":"report"},"label":"part","prefix":"e.g., ","uris":["http://www.mendeley.com/documents/?uuid=05109eda-7f69-4c74-b1fe-d77e8dcbc0cb"]}],"mendeley":{"formattedCitation":"(e.g., Larned et al. 2018)","plainTextFormattedCitation":"(e.g., Larned et al. 2018)","previouslyFormattedCitation":"(e.g., Larned et al. 2018)"},"properties":{"noteIndex":0},"schema":"https://github.com/citation-style-language/schema/raw/master/csl-citation.json"}</w:instrText>
      </w:r>
      <w:r w:rsidR="007E5E7B">
        <w:fldChar w:fldCharType="separate"/>
      </w:r>
      <w:r w:rsidR="007E5E7B" w:rsidRPr="007E5E7B">
        <w:rPr>
          <w:noProof/>
        </w:rPr>
        <w:t>(e.g., Larned et al. 2018)</w:t>
      </w:r>
      <w:r w:rsidR="007E5E7B">
        <w:fldChar w:fldCharType="end"/>
      </w:r>
      <w:r>
        <w:t xml:space="preserve"> the median (rather than temporally central values) of seasons with multiple observations was used. </w:t>
      </w:r>
    </w:p>
    <w:p w14:paraId="59309FCA" w14:textId="555D8DAA" w:rsidR="00B940C3" w:rsidRDefault="00B940C3" w:rsidP="00B940C3">
      <w:pPr>
        <w:pStyle w:val="BodyText"/>
      </w:pPr>
      <w:r>
        <w:t>The trend at each site was characterised by the rate of change of the central tendency of the observations of each variable through time. Because water quality is constantly varying through time, the evaluated rate of change depends on the period over which the trend is assessed</w:t>
      </w:r>
      <w:r w:rsidR="00B646FA">
        <w:rPr>
          <w:rFonts w:cs="Arial"/>
        </w:rPr>
        <w:t xml:space="preserve"> </w:t>
      </w:r>
      <w:r w:rsidR="00B646FA">
        <w:rPr>
          <w:rFonts w:cs="Arial"/>
        </w:rPr>
        <w:fldChar w:fldCharType="begin" w:fldLock="1"/>
      </w:r>
      <w:r w:rsidR="00AC1F0B">
        <w:rPr>
          <w:rFonts w:cs="Arial"/>
        </w:rPr>
        <w:instrText>ADDIN CSL_CITATION {"citationItems":[{"id":"ITEM-1","itemData":{"abstract":"Ballantine, D.J., Booker, D., Unwin, M., Snelder, T. (2010) Analysis of national river water quality data for the period 1998–2007. NIWA Client Report CHC2010–038.","author":[{"dropping-particle":"","family":"Ballantine","given":"D J","non-dropping-particle":"","parse-names":false,"suffix":""},{"dropping-particle":"","family":"Booker","given":"Doug J","non-dropping-particle":"","parse-names":false,"suffix":""},{"dropping-particle":"","family":"Unwin","given":"Martin John","non-dropping-particle":"","parse-names":false,"suffix":""},{"dropping-particle":"","family":"Snelder","given":"Ton H","non-dropping-particle":"","parse-names":false,"suffix":""}],"collection-title":"NIWA Client Report CHC2010–038 prepared for the Ministry of the Environment","id":"ITEM-1","issued":{"date-parts":[["2010"]]},"publisher":"NIWA","publisher-place":"Christchurch","title":"Analysis of national river water quality data for the period 1998–2007","type":"report"},"uris":["http://www.mendeley.com/documents/?uuid=c2e25f70-eef3-4900-9640-b68810430e47"]},{"id":"ITEM-2","itemData":{"DOI":"10.1080/00288330.2016.1150309","ISSN":"0028-8330","author":[{"dropping-particle":"","family":"Larned","given":"Scott T","non-dropping-particle":"","parse-names":false,"suffix":""},{"dropping-particle":"","family":"Snelder","given":"Ton H","non-dropping-particle":"","parse-names":false,"suffix":""},{"dropping-particle":"","family":"Unwin","given":"Martin J","non-dropping-particle":"","parse-names":false,"suffix":""},{"dropping-particle":"","family":"McBride","given":"Graham B","non-dropping-particle":"","parse-names":false,"suffix":""}],"container-title":"New Zealand Journal of Marine and Freshwater Research","id":"ITEM-2","issue":"3","issued":{"date-parts":[["2016","7","2"]]},"page":"389-417","title":"Water quality in New Zealand rivers: current state and trends","type":"article-journal","volume":"50"},"uris":["http://www.mendeley.com/documents/?uuid=6a2e2d29-5491-4115-ad83-34422c4e664f"]}],"mendeley":{"formattedCitation":"(Ballantine et al. 2010; Larned et al. 2016)","plainTextFormattedCitation":"(Ballantine et al. 2010; Larned et al. 2016)","previouslyFormattedCitation":"(Ballantine et al. 2010; Larned et al. 2016)"},"properties":{"noteIndex":0},"schema":"https://github.com/citation-style-language/schema/raw/master/csl-citation.json"}</w:instrText>
      </w:r>
      <w:r w:rsidR="00B646FA">
        <w:rPr>
          <w:rFonts w:cs="Arial"/>
        </w:rPr>
        <w:fldChar w:fldCharType="separate"/>
      </w:r>
      <w:r w:rsidR="00B646FA" w:rsidRPr="00B646FA">
        <w:rPr>
          <w:rFonts w:cs="Arial"/>
          <w:noProof/>
        </w:rPr>
        <w:t>(Ballantine et al. 2010; Larned et al. 2016)</w:t>
      </w:r>
      <w:r w:rsidR="00B646FA">
        <w:rPr>
          <w:rFonts w:cs="Arial"/>
        </w:rPr>
        <w:fldChar w:fldCharType="end"/>
      </w:r>
      <w:r>
        <w:t xml:space="preserve">. Therefore, trend assessments are </w:t>
      </w:r>
      <w:r w:rsidR="00BE576A">
        <w:t xml:space="preserve">carried out for </w:t>
      </w:r>
      <w:r>
        <w:t>specifi</w:t>
      </w:r>
      <w:r w:rsidR="00BE576A">
        <w:t>ed</w:t>
      </w:r>
      <w:r>
        <w:t xml:space="preserve"> periods. </w:t>
      </w:r>
      <w:r w:rsidR="00BE576A">
        <w:t xml:space="preserve">In the current study, </w:t>
      </w:r>
      <w:r w:rsidR="00025B93">
        <w:t>MfE</w:t>
      </w:r>
      <w:r>
        <w:t xml:space="preserve"> requested that trends be evaluated for periods of 10, 20 and 30 years, ending in December 2020. In addition, </w:t>
      </w:r>
      <w:r w:rsidR="00025B93">
        <w:t>MfE</w:t>
      </w:r>
      <w:r>
        <w:t xml:space="preserve"> requested trends by evaluated for each of the </w:t>
      </w:r>
      <w:r w:rsidRPr="00F51204">
        <w:t>water quality</w:t>
      </w:r>
      <w:r w:rsidRPr="00C62864">
        <w:t xml:space="preserve"> </w:t>
      </w:r>
      <w:r>
        <w:t xml:space="preserve">variables at each monitoring site for </w:t>
      </w:r>
      <w:r w:rsidRPr="0071244A">
        <w:t xml:space="preserve">rolling </w:t>
      </w:r>
      <w:r>
        <w:t xml:space="preserve">windows </w:t>
      </w:r>
      <w:r w:rsidRPr="0071244A">
        <w:t>of 10</w:t>
      </w:r>
      <w:r>
        <w:t>-</w:t>
      </w:r>
      <w:r w:rsidRPr="0071244A">
        <w:t>years</w:t>
      </w:r>
      <w:r>
        <w:t xml:space="preserve"> duration </w:t>
      </w:r>
      <w:r w:rsidRPr="0071244A">
        <w:t>starting in 19</w:t>
      </w:r>
      <w:r>
        <w:t>90</w:t>
      </w:r>
      <w:r w:rsidRPr="0071244A">
        <w:t xml:space="preserve"> and incrementing by one year </w:t>
      </w:r>
      <w:r>
        <w:t xml:space="preserve">(ending 31 December) </w:t>
      </w:r>
      <w:r w:rsidRPr="0071244A">
        <w:t xml:space="preserve">to a final </w:t>
      </w:r>
      <w:r>
        <w:t>window</w:t>
      </w:r>
      <w:r w:rsidRPr="0071244A">
        <w:t xml:space="preserve"> ending in 20</w:t>
      </w:r>
      <w:r>
        <w:t xml:space="preserve">20 (i.e., a total time period of 30 years). </w:t>
      </w:r>
    </w:p>
    <w:p w14:paraId="396EF9AD" w14:textId="148B1D75" w:rsidR="00B940C3" w:rsidRDefault="00B940C3" w:rsidP="00B940C3">
      <w:pPr>
        <w:pStyle w:val="BodyText"/>
      </w:pPr>
      <w:r>
        <w:t xml:space="preserve">For a national study that aims to </w:t>
      </w:r>
      <w:r w:rsidRPr="007B705B">
        <w:t xml:space="preserve">allow robust comparison of trends between sites and to provide a synoptic assessment of </w:t>
      </w:r>
      <w:r>
        <w:t xml:space="preserve">the whole country it is important that trends are commensurate in terms of their statistical power and representativeness of the </w:t>
      </w:r>
      <w:proofErr w:type="gramStart"/>
      <w:r>
        <w:t>time period</w:t>
      </w:r>
      <w:proofErr w:type="gramEnd"/>
      <w:r>
        <w:t xml:space="preserve">. In these types of studies, it is general practice to </w:t>
      </w:r>
      <w:r w:rsidR="003755F2">
        <w:t xml:space="preserve">ensure the assessed site trends are commensurate in terms of the </w:t>
      </w:r>
      <w:proofErr w:type="gramStart"/>
      <w:r w:rsidR="003755F2">
        <w:t>time period</w:t>
      </w:r>
      <w:proofErr w:type="gramEnd"/>
      <w:r w:rsidR="003755F2">
        <w:t xml:space="preserve"> by </w:t>
      </w:r>
      <w:r>
        <w:t>defin</w:t>
      </w:r>
      <w:r w:rsidR="003755F2">
        <w:t xml:space="preserve">ing </w:t>
      </w:r>
      <w:r w:rsidRPr="00D37F31">
        <w:t>consistent</w:t>
      </w:r>
      <w:r w:rsidR="003755F2">
        <w:t xml:space="preserve"> </w:t>
      </w:r>
      <w:r>
        <w:t>trend duration</w:t>
      </w:r>
      <w:r w:rsidR="003755F2">
        <w:t>s</w:t>
      </w:r>
      <w:r>
        <w:t xml:space="preserve"> and start date</w:t>
      </w:r>
      <w:r w:rsidR="003755F2">
        <w:t xml:space="preserve">s. </w:t>
      </w:r>
      <w:r>
        <w:t xml:space="preserve">It is also general practice to define the acceptable proportion of gaps and how these are distributed across sample intervals so that the reported trends are assessed from data with comparable statistical power. We defined the acceptable proportion of gaps and representation of sample intervals by observations with filtering rules. </w:t>
      </w:r>
    </w:p>
    <w:p w14:paraId="716D2DE6" w14:textId="37F5D59D" w:rsidR="00B940C3" w:rsidRDefault="00B940C3" w:rsidP="00B940C3">
      <w:pPr>
        <w:pStyle w:val="BodyText"/>
      </w:pPr>
      <w:r>
        <w:t xml:space="preserve">There </w:t>
      </w:r>
      <w:r w:rsidR="0013056E">
        <w:t xml:space="preserve">is not a single set of </w:t>
      </w:r>
      <w:r w:rsidR="00332E63">
        <w:t>agreed</w:t>
      </w:r>
      <w:r w:rsidR="00C575EA">
        <w:t xml:space="preserve"> site</w:t>
      </w:r>
      <w:r w:rsidR="0013056E">
        <w:t xml:space="preserve"> </w:t>
      </w:r>
      <w:r>
        <w:t xml:space="preserve">filtering rules for trend assessments performed over many sites and variables such as the present study. </w:t>
      </w:r>
      <w:r w:rsidR="004D5C3A">
        <w:t xml:space="preserve">Instead, </w:t>
      </w:r>
      <w:r w:rsidR="00487355">
        <w:t>filtering rules are generally defined for individual studies</w:t>
      </w:r>
      <w:r w:rsidR="009C09F4">
        <w:t>. The choice of filtering rules is</w:t>
      </w:r>
      <w:r w:rsidR="00487355">
        <w:t xml:space="preserve"> based</w:t>
      </w:r>
      <w:r w:rsidR="009C09F4">
        <w:t xml:space="preserve"> in part</w:t>
      </w:r>
      <w:r w:rsidR="00487355">
        <w:t xml:space="preserve"> on the </w:t>
      </w:r>
      <w:r w:rsidR="003755F2">
        <w:t>trade-off</w:t>
      </w:r>
      <w:r w:rsidR="00487355">
        <w:t xml:space="preserve"> between highly restrictive rules</w:t>
      </w:r>
      <w:r w:rsidR="00C80965">
        <w:t xml:space="preserve">, </w:t>
      </w:r>
      <w:r w:rsidR="00487355">
        <w:t xml:space="preserve">which </w:t>
      </w:r>
      <w:r>
        <w:t xml:space="preserve">increase the robustness of the individual trend analyses but generally exclude </w:t>
      </w:r>
      <w:r w:rsidR="00585260">
        <w:lastRenderedPageBreak/>
        <w:t>numerous</w:t>
      </w:r>
      <w:r>
        <w:t xml:space="preserve"> sites thereby reducing spatial coverage</w:t>
      </w:r>
      <w:r w:rsidR="00C80965">
        <w:t xml:space="preserve">, </w:t>
      </w:r>
      <w:r w:rsidR="00585260">
        <w:t>and highly lenient rules</w:t>
      </w:r>
      <w:r w:rsidR="00C80965">
        <w:t xml:space="preserve"> that retain more sites but </w:t>
      </w:r>
      <w:r w:rsidR="008E7081">
        <w:t>decrease robustness</w:t>
      </w:r>
      <w:r>
        <w:t xml:space="preserve">. In general, this trade-off is also affected by the period duration. Steadily increasing monitoring effort in New Zealand over the last two decades means that shorter and more recent periods will generally have a larger number of eligible sites. </w:t>
      </w:r>
    </w:p>
    <w:p w14:paraId="0486B869" w14:textId="77777777" w:rsidR="00B940C3" w:rsidRDefault="00B940C3" w:rsidP="00B940C3">
      <w:pPr>
        <w:pStyle w:val="BodyText"/>
      </w:pPr>
      <w:r>
        <w:t>The application of filtering rules f</w:t>
      </w:r>
      <w:r w:rsidRPr="004672CE">
        <w:t xml:space="preserve">or variables that are measured at quarterly intervals or </w:t>
      </w:r>
      <w:r>
        <w:t>more frequently requires two steps. First,</w:t>
      </w:r>
      <w:r w:rsidRPr="004672CE">
        <w:t xml:space="preserve"> retain sites for which </w:t>
      </w:r>
      <w:r>
        <w:t>observations</w:t>
      </w:r>
      <w:r w:rsidRPr="004672CE">
        <w:t xml:space="preserve"> are available </w:t>
      </w:r>
      <w:r>
        <w:t>f</w:t>
      </w:r>
      <w:r w:rsidRPr="004672CE">
        <w:t xml:space="preserve">or at least </w:t>
      </w:r>
      <w:r w:rsidRPr="000F7550">
        <w:rPr>
          <w:i/>
          <w:iCs/>
        </w:rPr>
        <w:t>X</w:t>
      </w:r>
      <w:r w:rsidRPr="004672CE">
        <w:t>% of the years in the period</w:t>
      </w:r>
      <w:r>
        <w:t xml:space="preserve">. Second, retain sites for which observations are available </w:t>
      </w:r>
      <w:r w:rsidRPr="004672CE">
        <w:t xml:space="preserve">for at least </w:t>
      </w:r>
      <w:r>
        <w:rPr>
          <w:i/>
          <w:iCs/>
        </w:rPr>
        <w:t>Y</w:t>
      </w:r>
      <w:r w:rsidRPr="004672CE">
        <w:t xml:space="preserve">% of the </w:t>
      </w:r>
      <w:r>
        <w:t>sample intervals</w:t>
      </w:r>
      <w:r w:rsidRPr="004672CE">
        <w:t>. For variables that are measured annual</w:t>
      </w:r>
      <w:r>
        <w:t>ly such as MCI</w:t>
      </w:r>
      <w:r w:rsidRPr="004672CE">
        <w:t xml:space="preserve">, </w:t>
      </w:r>
      <w:r>
        <w:t xml:space="preserve">the filtering rules are applied by </w:t>
      </w:r>
      <w:r w:rsidRPr="004672CE">
        <w:t>retain</w:t>
      </w:r>
      <w:r>
        <w:t>ing</w:t>
      </w:r>
      <w:r w:rsidRPr="004672CE">
        <w:t xml:space="preserve"> sites for which values are available for at least </w:t>
      </w:r>
      <w:r w:rsidRPr="000F7550">
        <w:rPr>
          <w:i/>
          <w:iCs/>
        </w:rPr>
        <w:t>X</w:t>
      </w:r>
      <w:r w:rsidRPr="004672CE">
        <w:t xml:space="preserve">% of the years in the trend period. </w:t>
      </w:r>
    </w:p>
    <w:p w14:paraId="3F5D3E54" w14:textId="2914C820" w:rsidR="00B940C3" w:rsidRDefault="00B940C3" w:rsidP="00B940C3">
      <w:pPr>
        <w:pStyle w:val="BodyText"/>
      </w:pPr>
      <w:r>
        <w:t>In this study, we used filtering rules applied by Larned et al.</w:t>
      </w:r>
      <w:r w:rsidR="00B646FA">
        <w:t xml:space="preserve"> </w:t>
      </w:r>
      <w:r w:rsidR="00B646FA">
        <w:fldChar w:fldCharType="begin" w:fldLock="1"/>
      </w:r>
      <w:r w:rsidR="00B646FA">
        <w:instrText>ADDIN CSL_CITATION {"citationItems":[{"id":"ITEM-1","itemData":{"author":[{"dropping-particle":"","family":"Larned","given":"Scott T","non-dropping-particle":"","parse-names":false,"suffix":""},{"dropping-particle":"","family":"Whitehead","given":"Amy L","non-dropping-particle":"","parse-names":false,"suffix":""},{"dropping-particle":"","family":"Snelder","given":"Ton H","non-dropping-particle":"","parse-names":false,"suffix":""},{"dropping-particle":"","family":"Fraser","given":"Caroline","non-dropping-particle":"","parse-names":false,"suffix":""},{"dropping-particle":"","family":"Yang","given":"Jing","non-dropping-particle":"","parse-names":false,"suffix":""}],"collection-title":"NIWA Client Report 2018347CH prepared for the Ministry for the Environment","id":"ITEM-1","issue":"December","issued":{"date-parts":[["2018"]]},"number-of-pages":"67","publisher":"NIWA","publisher-place":"Christchurch","title":"Water quality state and trends in New Zealand rivers: Analyses of national data ending in 2017","type":"report"},"label":"part","suppress-author":1,"uris":["http://www.mendeley.com/documents/?uuid=05109eda-7f69-4c74-b1fe-d77e8dcbc0cb"]}],"mendeley":{"formattedCitation":"(2018)","plainTextFormattedCitation":"(2018)","previouslyFormattedCitation":"(2018)"},"properties":{"noteIndex":0},"schema":"https://github.com/citation-style-language/schema/raw/master/csl-citation.json"}</w:instrText>
      </w:r>
      <w:r w:rsidR="00B646FA">
        <w:fldChar w:fldCharType="separate"/>
      </w:r>
      <w:r w:rsidR="00B646FA" w:rsidRPr="00B646FA">
        <w:rPr>
          <w:noProof/>
        </w:rPr>
        <w:t>(2018)</w:t>
      </w:r>
      <w:r w:rsidR="00B646FA">
        <w:fldChar w:fldCharType="end"/>
      </w:r>
      <w:r>
        <w:t>, which set X an</w:t>
      </w:r>
      <w:r w:rsidRPr="00F50030">
        <w:t>d Y to 90%.</w:t>
      </w:r>
      <w:r>
        <w:t xml:space="preserve"> Further, the definition of seasons was flexible </w:t>
      </w:r>
      <w:proofErr w:type="gramStart"/>
      <w:r>
        <w:t>in order to</w:t>
      </w:r>
      <w:proofErr w:type="gramEnd"/>
      <w:r>
        <w:t xml:space="preserve"> maximise the number of sites that were included. If the site failed to comply with filter rule (2) when seasons were set as months, a coarsening of the data to bi-monthly seasons was applied and the filter </w:t>
      </w:r>
      <w:r w:rsidRPr="00CE17E8">
        <w:t>rule (2) was reassessed</w:t>
      </w:r>
      <w:r>
        <w:t>, and then repeated with seasons as quarterly if bi-monthly seasons failed to comply with filter rule (2)</w:t>
      </w:r>
      <w:r w:rsidRPr="00CE17E8">
        <w:t>.</w:t>
      </w:r>
      <w:r>
        <w:t xml:space="preserve"> </w:t>
      </w:r>
      <w:r w:rsidRPr="00CE17E8">
        <w:t xml:space="preserve">If the data then complied with filter rule (2), the trend results based on the </w:t>
      </w:r>
      <w:proofErr w:type="gramStart"/>
      <w:r w:rsidRPr="00CE17E8">
        <w:t>coarser</w:t>
      </w:r>
      <w:proofErr w:type="gramEnd"/>
      <w:r w:rsidRPr="00CE17E8">
        <w:t xml:space="preserve"> (i.e., </w:t>
      </w:r>
      <w:r>
        <w:t xml:space="preserve">bi-monthly or </w:t>
      </w:r>
      <w:r w:rsidRPr="00CE17E8">
        <w:t>quarterly) seasons were retained for reporting</w:t>
      </w:r>
      <w:r>
        <w:t xml:space="preserve">. </w:t>
      </w:r>
      <w:r w:rsidRPr="0094172F">
        <w:t xml:space="preserve">It is noted that this decision implies a tolerance of variable levels of statistical power and </w:t>
      </w:r>
      <w:r w:rsidRPr="00CE17E8">
        <w:t xml:space="preserve">temporal representativeness across the sites that were included in the analysis. In this study, we also included </w:t>
      </w:r>
      <w:proofErr w:type="gramStart"/>
      <w:r w:rsidRPr="00CE17E8">
        <w:t>bi-months</w:t>
      </w:r>
      <w:proofErr w:type="gramEnd"/>
      <w:r w:rsidRPr="00CE17E8">
        <w:t xml:space="preserve"> as an intermediate coarseness between months and quarters, as th</w:t>
      </w:r>
      <w:r>
        <w:t>is</w:t>
      </w:r>
      <w:r w:rsidRPr="00CE17E8">
        <w:t xml:space="preserve"> </w:t>
      </w:r>
      <w:r>
        <w:t xml:space="preserve">is a </w:t>
      </w:r>
      <w:r w:rsidRPr="00CE17E8">
        <w:t xml:space="preserve">historically used sampling interval for </w:t>
      </w:r>
      <w:r>
        <w:t>some regional councils</w:t>
      </w:r>
      <w:r w:rsidR="00B83C18">
        <w:t>.</w:t>
      </w:r>
    </w:p>
    <w:p w14:paraId="772D0078" w14:textId="751E1F2E" w:rsidR="00B940C3" w:rsidRDefault="00B940C3" w:rsidP="00B940C3">
      <w:pPr>
        <w:pStyle w:val="BodyText"/>
      </w:pPr>
      <w:r>
        <w:t xml:space="preserve">For MCI, we allowed </w:t>
      </w:r>
      <w:r w:rsidR="00A313C6">
        <w:t>both annual and</w:t>
      </w:r>
      <w:r>
        <w:t xml:space="preserve"> bi-annual sampling interval</w:t>
      </w:r>
      <w:r w:rsidR="00A313C6">
        <w:t>s</w:t>
      </w:r>
      <w:r>
        <w:t xml:space="preserve">, as </w:t>
      </w:r>
      <w:proofErr w:type="gramStart"/>
      <w:r>
        <w:t>a number of</w:t>
      </w:r>
      <w:proofErr w:type="gramEnd"/>
      <w:r>
        <w:t xml:space="preserve"> regional councils have routinely monitored MCI </w:t>
      </w:r>
      <w:r w:rsidR="00A63B1B">
        <w:t>bi-annually</w:t>
      </w:r>
      <w:r>
        <w:t xml:space="preserve">. If </w:t>
      </w:r>
      <w:r w:rsidR="00A63B1B">
        <w:t xml:space="preserve">a </w:t>
      </w:r>
      <w:r>
        <w:t>site failed to comply with filter rule (2) when seasons were set as biannual, a coarsening of the data to annual sampling intervals was applied and only filter rule (1) was applicable.</w:t>
      </w:r>
    </w:p>
    <w:p w14:paraId="1477E146" w14:textId="77777777" w:rsidR="00B940C3" w:rsidRDefault="00B940C3" w:rsidP="00B940C3">
      <w:pPr>
        <w:pStyle w:val="Heading3"/>
      </w:pPr>
      <w:bookmarkStart w:id="112" w:name="_Toc65657186"/>
      <w:bookmarkStart w:id="113" w:name="_Toc82600406"/>
      <w:r>
        <w:t>Handling censored values</w:t>
      </w:r>
      <w:bookmarkEnd w:id="112"/>
      <w:bookmarkEnd w:id="113"/>
    </w:p>
    <w:p w14:paraId="58C74E9F" w14:textId="0B39A7F1" w:rsidR="00B940C3" w:rsidRDefault="00B940C3" w:rsidP="00B940C3">
      <w:pPr>
        <w:pStyle w:val="BodyText"/>
      </w:pPr>
      <w:r>
        <w:t xml:space="preserve">Censored values are managed in a special way by the non-parametric trend assessment methods described in </w:t>
      </w:r>
      <w:r w:rsidR="00232074">
        <w:t>S</w:t>
      </w:r>
      <w:r>
        <w:t xml:space="preserve">ection </w:t>
      </w:r>
      <w:r>
        <w:fldChar w:fldCharType="begin"/>
      </w:r>
      <w:r>
        <w:instrText xml:space="preserve"> REF _Ref57642455 \r \h </w:instrText>
      </w:r>
      <w:r>
        <w:fldChar w:fldCharType="separate"/>
      </w:r>
      <w:r w:rsidR="005A78FC">
        <w:t>3.2.5</w:t>
      </w:r>
      <w:r>
        <w:fldChar w:fldCharType="end"/>
      </w:r>
      <w:r>
        <w:t>. It is therefore important that censored values are correctly identified in the data. Detection limits or reporting limits that have changed through the trend period (often due to analytical changes) can induce trends that are associated with the changing precision of the measurements rather than actual changes in the variable. This possibility needs to be accounted for in the trend analysis and this is another reason that it is important that censored values are correctly identified in the data.</w:t>
      </w:r>
    </w:p>
    <w:p w14:paraId="712008B1" w14:textId="0C5798E2" w:rsidR="00B940C3" w:rsidRDefault="00B940C3" w:rsidP="00B940C3">
      <w:pPr>
        <w:pStyle w:val="BodyText"/>
      </w:pPr>
      <w:r>
        <w:t>We applied a “hi-censor” filter in the trend assessments to minimise biases that might be introduced due to changes in detection limits through the trend assessment period</w:t>
      </w:r>
      <w:r w:rsidR="00966231">
        <w:t xml:space="preserve"> </w:t>
      </w:r>
      <w:r w:rsidR="00966231">
        <w:fldChar w:fldCharType="begin" w:fldLock="1"/>
      </w:r>
      <w:r w:rsidR="00AC1F0B">
        <w:instrText>ADDIN CSL_CITATION {"citationItems":[{"id":"ITEM-1","itemData":{"DOI":"10.3133/tm4a3","author":[{"dropping-particle":"","family":"Helsel","given":"Dennis R","non-dropping-particle":"","parse-names":false,"suffix":""},{"dropping-particle":"","family":"Hirsch","given":"Robert M","non-dropping-particle":"","parse-names":false,"suffix":""},{"dropping-particle":"","family":"Ryberg","given":"Karen R","non-dropping-particle":"","parse-names":false,"suffix":""},{"dropping-particle":"","family":"Archfield","given":"Stacey A","non-dropping-particle":"","parse-names":false,"suffix":""},{"dropping-particle":"","family":"Gilroy","given":"Edward J","non-dropping-particle":"","parse-names":false,"suffix":""}],"id":"ITEM-1","issued":{"date-parts":[["2020"]]},"number-of-pages":"458","publisher":"U.S. Geological Survey","title":"Statistical methods in water resources: U.S. Geological Survey Techniques and Methods, Book 4, Chapter A3","type":"book"},"uris":["http://www.mendeley.com/documents/?uuid=724df517-8b3a-4f01-97b4-10c17b173182"]}],"mendeley":{"formattedCitation":"(Helsel et al. 2020)","plainTextFormattedCitation":"(Helsel et al. 2020)","previouslyFormattedCitation":"(Helsel et al. 2020)"},"properties":{"noteIndex":0},"schema":"https://github.com/citation-style-language/schema/raw/master/csl-citation.json"}</w:instrText>
      </w:r>
      <w:r w:rsidR="00966231">
        <w:fldChar w:fldCharType="separate"/>
      </w:r>
      <w:r w:rsidR="00966231" w:rsidRPr="00966231">
        <w:rPr>
          <w:noProof/>
        </w:rPr>
        <w:t>(Helsel et al. 2020)</w:t>
      </w:r>
      <w:r w:rsidR="00966231">
        <w:fldChar w:fldCharType="end"/>
      </w:r>
      <w:r>
        <w:t xml:space="preserve">. The hi-censor filter identifies the highest detection limit for each water quality variable in the trend assessment period and replaces all observations below this level with the highest detection limit and identifies these as censored values. </w:t>
      </w:r>
    </w:p>
    <w:p w14:paraId="74FA73D2" w14:textId="5D7D7FF9" w:rsidR="00B940C3" w:rsidRDefault="00A714D5" w:rsidP="00B940C3">
      <w:pPr>
        <w:pStyle w:val="BodyText"/>
      </w:pPr>
      <w:r>
        <w:t>The</w:t>
      </w:r>
      <w:r w:rsidR="00A6756E">
        <w:t xml:space="preserve"> water quality</w:t>
      </w:r>
      <w:r w:rsidR="00B940C3">
        <w:t xml:space="preserve"> datasets</w:t>
      </w:r>
      <w:r w:rsidR="00A6756E">
        <w:t xml:space="preserve"> included</w:t>
      </w:r>
      <w:r w:rsidR="00B940C3">
        <w:t xml:space="preserve"> a small number of left censored values that were much larger than the apparent detection limit at any given time (outliers). Unsupervised application of the hi-censor filter in these circumstances can lead to the unnecessary loss of statistical power in the assessment. To avoid this problem, we employed the following approach. We expected that systematic changes in detection limit would be relatively consistent for a variable across a regional council. To explore patterns in detection level, we plotted left censored data over time by variable and regional council and used these plots to identify the occurrence of outliers. We identified a </w:t>
      </w:r>
      <w:r w:rsidR="00B940C3">
        <w:lastRenderedPageBreak/>
        <w:t xml:space="preserve">maximum realistic detection level for each variable and regional council and capped the hi-censor level at these values. We did not apply the hi-censor filter for CLAR, as left censored values varied in magnitude over time, and differences in censor level did not appear to be associated with systematic changes in detection levels. Similarly, left censored values for </w:t>
      </w:r>
      <w:r w:rsidR="00B940C3" w:rsidRPr="00BE5D8D">
        <w:rPr>
          <w:i/>
          <w:iCs/>
        </w:rPr>
        <w:t>E. coli</w:t>
      </w:r>
      <w:r w:rsidR="00B940C3">
        <w:rPr>
          <w:i/>
          <w:iCs/>
        </w:rPr>
        <w:t xml:space="preserve"> </w:t>
      </w:r>
      <w:r w:rsidR="00B940C3">
        <w:t xml:space="preserve">were highly variable, although there was a systematic change in the lowest censor values with time. To account for this, we applied a maximum hi-censor value for </w:t>
      </w:r>
      <w:r w:rsidR="00B940C3" w:rsidRPr="00B646FA">
        <w:rPr>
          <w:i/>
          <w:iCs/>
        </w:rPr>
        <w:t>E. coli</w:t>
      </w:r>
      <w:r w:rsidR="00B940C3">
        <w:t xml:space="preserve"> of 10 </w:t>
      </w:r>
      <w:proofErr w:type="spellStart"/>
      <w:r w:rsidR="00B940C3">
        <w:t>cfu</w:t>
      </w:r>
      <w:proofErr w:type="spellEnd"/>
      <w:r w:rsidR="00B940C3">
        <w:t>/100ml across all regional councils.</w:t>
      </w:r>
    </w:p>
    <w:p w14:paraId="473A3381" w14:textId="11317694" w:rsidR="00B940C3" w:rsidRPr="00BE5D8D" w:rsidRDefault="00B940C3" w:rsidP="00B940C3">
      <w:pPr>
        <w:pStyle w:val="BodyText"/>
      </w:pPr>
      <w:r w:rsidRPr="00667674">
        <w:t xml:space="preserve">Overall, the application of the hi-censor filter generally had limited impact on the trend assessment, except for </w:t>
      </w:r>
      <w:r w:rsidR="003C599A">
        <w:t>NH4N</w:t>
      </w:r>
      <w:r w:rsidRPr="00667674">
        <w:t>, as there was a significant shift in the detection limit, and most of the observations were generally very small (of similar magnitude to the detection limit).</w:t>
      </w:r>
      <w:r>
        <w:t xml:space="preserve"> </w:t>
      </w:r>
      <w:r w:rsidRPr="00667674">
        <w:t>We</w:t>
      </w:r>
      <w:r>
        <w:t xml:space="preserve"> note that in previous national scale assessments</w:t>
      </w:r>
      <w:r w:rsidR="00966231">
        <w:t xml:space="preserve"> </w:t>
      </w:r>
      <w:r w:rsidR="00966231">
        <w:fldChar w:fldCharType="begin" w:fldLock="1"/>
      </w:r>
      <w:r w:rsidR="00966231">
        <w:instrText>ADDIN CSL_CITATION {"citationItems":[{"id":"ITEM-1","itemData":{"author":[{"dropping-particle":"","family":"Larned","given":"Scott T","non-dropping-particle":"","parse-names":false,"suffix":""},{"dropping-particle":"","family":"Whitehead","given":"Amy L","non-dropping-particle":"","parse-names":false,"suffix":""},{"dropping-particle":"","family":"Snelder","given":"Ton H","non-dropping-particle":"","parse-names":false,"suffix":""},{"dropping-particle":"","family":"Fraser","given":"Caroline","non-dropping-particle":"","parse-names":false,"suffix":""},{"dropping-particle":"","family":"Yang","given":"Jing","non-dropping-particle":"","parse-names":false,"suffix":""}],"collection-title":"NIWA Client Report 2018347CH prepared for the Ministry for the Environment","id":"ITEM-1","issue":"December","issued":{"date-parts":[["2018"]]},"number-of-pages":"67","publisher":"NIWA","publisher-place":"Christchurch","title":"Water quality state and trends in New Zealand rivers: Analyses of national data ending in 2017","type":"report"},"label":"part","prefix":"e.g., ","uris":["http://www.mendeley.com/documents/?uuid=05109eda-7f69-4c74-b1fe-d77e8dcbc0cb"]}],"mendeley":{"formattedCitation":"(e.g., Larned et al. 2018)","plainTextFormattedCitation":"(e.g., Larned et al. 2018)","previouslyFormattedCitation":"(e.g., Larned et al. 2018)"},"properties":{"noteIndex":0},"schema":"https://github.com/citation-style-language/schema/raw/master/csl-citation.json"}</w:instrText>
      </w:r>
      <w:r w:rsidR="00966231">
        <w:fldChar w:fldCharType="separate"/>
      </w:r>
      <w:r w:rsidR="00966231" w:rsidRPr="00966231">
        <w:rPr>
          <w:noProof/>
        </w:rPr>
        <w:t>(e.g., Larned et al. 2018)</w:t>
      </w:r>
      <w:r w:rsidR="00966231">
        <w:fldChar w:fldCharType="end"/>
      </w:r>
      <w:r>
        <w:t>, a hi-censor filter was not applied.</w:t>
      </w:r>
    </w:p>
    <w:p w14:paraId="1ED6AB37" w14:textId="77777777" w:rsidR="00B940C3" w:rsidRDefault="00B940C3" w:rsidP="00B940C3">
      <w:pPr>
        <w:pStyle w:val="Heading3"/>
      </w:pPr>
      <w:bookmarkStart w:id="114" w:name="_Ref64982241"/>
      <w:bookmarkStart w:id="115" w:name="_Toc65657187"/>
      <w:bookmarkStart w:id="116" w:name="_Toc82600407"/>
      <w:r>
        <w:t>Flow adjustment</w:t>
      </w:r>
      <w:bookmarkEnd w:id="114"/>
      <w:bookmarkEnd w:id="115"/>
      <w:bookmarkEnd w:id="116"/>
    </w:p>
    <w:p w14:paraId="2C731E2B" w14:textId="581B8ED4" w:rsidR="00B940C3" w:rsidRDefault="00B940C3" w:rsidP="00B940C3">
      <w:pPr>
        <w:pStyle w:val="BodyText"/>
      </w:pPr>
      <w:r w:rsidRPr="0032186E">
        <w:t xml:space="preserve">Where </w:t>
      </w:r>
      <w:r>
        <w:t xml:space="preserve">water quality observations are made in a river and are associated with </w:t>
      </w:r>
      <w:r w:rsidRPr="0032186E">
        <w:t>a solute or particulate matter</w:t>
      </w:r>
      <w:r>
        <w:t xml:space="preserve"> (e.g., a concentration or an optical measure such as clarity or turbidity</w:t>
      </w:r>
      <w:r w:rsidRPr="0032186E">
        <w:t>)</w:t>
      </w:r>
      <w:r>
        <w:t xml:space="preserve"> some of</w:t>
      </w:r>
      <w:r w:rsidRPr="0032186E">
        <w:t xml:space="preserve"> the varia</w:t>
      </w:r>
      <w:r>
        <w:t>tion can be</w:t>
      </w:r>
      <w:r w:rsidRPr="0032186E">
        <w:t xml:space="preserve"> </w:t>
      </w:r>
      <w:r>
        <w:t xml:space="preserve">associated with the </w:t>
      </w:r>
      <w:r w:rsidRPr="0032186E">
        <w:t xml:space="preserve">river </w:t>
      </w:r>
      <w:r>
        <w:t xml:space="preserve">flow (i.e., </w:t>
      </w:r>
      <w:r w:rsidRPr="0032186E">
        <w:t>discharge</w:t>
      </w:r>
      <w:r>
        <w:t>) at the time the observation was made</w:t>
      </w:r>
      <w:r w:rsidRPr="0032186E">
        <w:t xml:space="preserve">. </w:t>
      </w:r>
      <w:r>
        <w:t>T</w:t>
      </w:r>
      <w:r w:rsidRPr="00FF37D4">
        <w:t>he observed values</w:t>
      </w:r>
      <w:r>
        <w:t xml:space="preserve"> can vary systematically</w:t>
      </w:r>
      <w:r w:rsidRPr="00FF37D4">
        <w:t xml:space="preserve"> </w:t>
      </w:r>
      <w:r>
        <w:t>with f</w:t>
      </w:r>
      <w:r w:rsidRPr="00FF37D4">
        <w:t xml:space="preserve">low rate </w:t>
      </w:r>
      <w:r>
        <w:t xml:space="preserve">due to </w:t>
      </w:r>
      <w:r w:rsidRPr="0032186E">
        <w:t>two kinds of physical processes</w:t>
      </w:r>
      <w:r>
        <w:t>.</w:t>
      </w:r>
      <w:r w:rsidRPr="00FF37D4">
        <w:t xml:space="preserve"> </w:t>
      </w:r>
      <w:r>
        <w:t>The water quality observations may decrease systematically with increasing flow due to the effect of dilution of the contaminant, or increase with increasing flow due to wash-off of the contaminant</w:t>
      </w:r>
      <w:r w:rsidRPr="00671520">
        <w:t xml:space="preserve"> </w:t>
      </w:r>
      <w:r w:rsidR="00B646FA">
        <w:fldChar w:fldCharType="begin" w:fldLock="1"/>
      </w:r>
      <w:r w:rsidR="00B646FA">
        <w:instrText>ADDIN CSL_CITATION {"citationItems":[{"id":"ITEM-1","itemData":{"DOI":"10.1080/00288330.1996.9516737","ISSN":"0028-8330","author":[{"dropping-particle":"","family":"Smith","given":"David G.","non-dropping-particle":"","parse-names":false,"suffix":""},{"dropping-particle":"","family":"McBride","given":"Graham B.","non-dropping-particle":"","parse-names":false,"suffix":""},{"dropping-particle":"","family":"Bryers","given":"Graham G.","non-dropping-particle":"","parse-names":false,"suffix":""},{"dropping-particle":"","family":"Wisse","given":"Jan","non-dropping-particle":"","parse-names":false,"suffix":""},{"dropping-particle":"","family":"Mink","given":"Dennis F. J.","non-dropping-particle":"","parse-names":false,"suffix":""}],"container-title":"New Zealand Journal of Marine and Freshwater Research","id":"ITEM-1","issue":"4","issued":{"date-parts":[["1996","12"]]},"page":"485-500","title":"Trends in New Zealand's National River Water Quality Network","type":"article-journal","volume":"30"},"uris":["http://www.mendeley.com/documents/?uuid=f7f54c63-a1fe-422b-8a97-c9c018d61cb8"]}],"mendeley":{"formattedCitation":"(Smith et al. 1996)","plainTextFormattedCitation":"(Smith et al. 1996)","previouslyFormattedCitation":"(Smith et al. 1996)"},"properties":{"noteIndex":0},"schema":"https://github.com/citation-style-language/schema/raw/master/csl-citation.json"}</w:instrText>
      </w:r>
      <w:r w:rsidR="00B646FA">
        <w:fldChar w:fldCharType="separate"/>
      </w:r>
      <w:r w:rsidR="00B646FA" w:rsidRPr="00B646FA">
        <w:rPr>
          <w:noProof/>
        </w:rPr>
        <w:t>(Smith et al. 1996)</w:t>
      </w:r>
      <w:r w:rsidR="00B646FA">
        <w:fldChar w:fldCharType="end"/>
      </w:r>
      <w:r w:rsidRPr="00FF37D4">
        <w:t xml:space="preserve">. Different mechanisms may dominate at different sites so that </w:t>
      </w:r>
      <w:r w:rsidRPr="00671520">
        <w:t xml:space="preserve">the same water quality variable </w:t>
      </w:r>
      <w:r w:rsidRPr="00FF37D4">
        <w:t>can exhibit positive or negative relationships with flow.</w:t>
      </w:r>
      <w:r w:rsidRPr="0032186E">
        <w:t xml:space="preserve"> Some </w:t>
      </w:r>
      <w:r>
        <w:t>water quality variables</w:t>
      </w:r>
      <w:r w:rsidRPr="0032186E">
        <w:t xml:space="preserve"> can </w:t>
      </w:r>
      <w:r>
        <w:t>be associated with a</w:t>
      </w:r>
      <w:r w:rsidRPr="0032186E">
        <w:t xml:space="preserve"> combination</w:t>
      </w:r>
      <w:r>
        <w:t xml:space="preserve"> of dilution and wash off with increasing flow</w:t>
      </w:r>
      <w:r w:rsidRPr="0032186E">
        <w:t xml:space="preserve">. </w:t>
      </w:r>
      <w:r>
        <w:t>For example, a</w:t>
      </w:r>
      <w:r w:rsidRPr="0032186E">
        <w:t xml:space="preserve"> portion of the </w:t>
      </w:r>
      <w:r w:rsidRPr="00981C31">
        <w:rPr>
          <w:i/>
          <w:iCs/>
        </w:rPr>
        <w:t>E. coli</w:t>
      </w:r>
      <w:r>
        <w:t xml:space="preserve"> load </w:t>
      </w:r>
      <w:r w:rsidRPr="0032186E">
        <w:t xml:space="preserve">may come from point sources </w:t>
      </w:r>
      <w:r>
        <w:t xml:space="preserve">discharges </w:t>
      </w:r>
      <w:r w:rsidRPr="0032186E">
        <w:t xml:space="preserve">such as sewage treatment plants (dilution effect), but another portion may be derived from surface wash-off. </w:t>
      </w:r>
      <w:r>
        <w:t>Increasing flow in this situation may</w:t>
      </w:r>
      <w:r w:rsidRPr="0032186E">
        <w:t xml:space="preserve"> result is an initial dilution at the low end of the discharge range, followed by an increase with discharge at higher values of discharge.</w:t>
      </w:r>
    </w:p>
    <w:p w14:paraId="57593282" w14:textId="77777777" w:rsidR="00B940C3" w:rsidRDefault="00B940C3" w:rsidP="00B940C3">
      <w:pPr>
        <w:pStyle w:val="BodyText"/>
      </w:pPr>
      <w:r>
        <w:t xml:space="preserve">Trend analysis seeks to quantify the relationship between the water quality observations and time. In this context, flow can be considered as a “covariate”; a variable that is also related to the water quality observations but whose influence is confounding the water quality – time relationship that we are interested in. Statistical analysis can be used to remove the influence of the covariate on the water quality observations. For river data, this statistical analysis is called “flow adjustment”. </w:t>
      </w:r>
    </w:p>
    <w:p w14:paraId="13F38BBB" w14:textId="06D598EC" w:rsidR="00B940C3" w:rsidRDefault="00B940C3" w:rsidP="00B940C3">
      <w:pPr>
        <w:pStyle w:val="BodyText"/>
      </w:pPr>
      <w:r>
        <w:t>Flow adjustment has two purposes. First, it can increase the statistical power of the trend assessment (i.e., increase the confidence in the estimate of direction and rate of the trend) by removing some of the variability that is associated with flow</w:t>
      </w:r>
      <w:r w:rsidRPr="009C5438">
        <w:t>.</w:t>
      </w:r>
      <w:r>
        <w:t xml:space="preserve"> Second, it</w:t>
      </w:r>
      <w:r w:rsidRPr="0041050E">
        <w:t xml:space="preserve"> remove</w:t>
      </w:r>
      <w:r>
        <w:t>s</w:t>
      </w:r>
      <w:r w:rsidRPr="0041050E">
        <w:t xml:space="preserve"> any component of the trend that can be attributed to a trend in the </w:t>
      </w:r>
      <w:r>
        <w:t>flow</w:t>
      </w:r>
      <w:r w:rsidR="00DE7FEA">
        <w:t xml:space="preserve"> data </w:t>
      </w:r>
      <w:r w:rsidRPr="0041050E">
        <w:t>(</w:t>
      </w:r>
      <w:r>
        <w:t>e.g.,</w:t>
      </w:r>
      <w:r w:rsidRPr="0041050E">
        <w:t xml:space="preserve"> a trend in the flow on sample occasions such as increasing or decreasing flow with time).</w:t>
      </w:r>
    </w:p>
    <w:p w14:paraId="01444AFF" w14:textId="624D8C9F" w:rsidR="00B940C3" w:rsidRPr="00AE74A1" w:rsidRDefault="00B940C3" w:rsidP="00B940C3">
      <w:pPr>
        <w:pStyle w:val="BodyText"/>
        <w:rPr>
          <w:lang w:eastAsia="en-NZ"/>
        </w:rPr>
      </w:pPr>
      <w:r>
        <w:t>Flow adjustment involves fitting a model that describes the relationship between the water quality observation and flow, and then using the residuals of the model instead of the original water quality observations in the subsequent trend assessment step</w:t>
      </w:r>
      <w:r w:rsidR="00A013E3">
        <w:t>s</w:t>
      </w:r>
      <w:r>
        <w:t xml:space="preserve">. </w:t>
      </w:r>
      <w:r w:rsidRPr="00AE74A1">
        <w:t xml:space="preserve">Flow adjustment requires that water quality observations are associated with the flow at the time of sampling. In this study, </w:t>
      </w:r>
      <w:r w:rsidRPr="00AE74A1">
        <w:rPr>
          <w:lang w:eastAsia="en-NZ"/>
        </w:rPr>
        <w:t xml:space="preserve">flow estimates for </w:t>
      </w:r>
      <w:r w:rsidRPr="00C96B27">
        <w:rPr>
          <w:lang w:eastAsia="en-NZ"/>
        </w:rPr>
        <w:t xml:space="preserve">each monitoring site and date were based on measured or modelled daily average </w:t>
      </w:r>
      <w:r w:rsidRPr="00C96B27">
        <w:rPr>
          <w:rFonts w:cs="AdvOT1ef757c0+fb"/>
          <w:lang w:eastAsia="en-NZ"/>
        </w:rPr>
        <w:t>fl</w:t>
      </w:r>
      <w:r w:rsidRPr="00C96B27">
        <w:rPr>
          <w:lang w:eastAsia="en-NZ"/>
        </w:rPr>
        <w:t xml:space="preserve">ow. For monitoring sites with </w:t>
      </w:r>
      <w:r w:rsidRPr="00C96B27">
        <w:rPr>
          <w:rFonts w:cs="AdvOT1ef757c0+fb"/>
          <w:lang w:eastAsia="en-NZ"/>
        </w:rPr>
        <w:t>fl</w:t>
      </w:r>
      <w:r w:rsidRPr="00C96B27">
        <w:rPr>
          <w:lang w:eastAsia="en-NZ"/>
        </w:rPr>
        <w:t xml:space="preserve">ow recorders on the same reach, daily average </w:t>
      </w:r>
      <w:r w:rsidRPr="00C96B27">
        <w:rPr>
          <w:rFonts w:cs="AdvOT1ef757c0+fb"/>
          <w:lang w:eastAsia="en-NZ"/>
        </w:rPr>
        <w:t>fl</w:t>
      </w:r>
      <w:r w:rsidRPr="00C96B27">
        <w:rPr>
          <w:lang w:eastAsia="en-NZ"/>
        </w:rPr>
        <w:t xml:space="preserve">ows were calculated from measured </w:t>
      </w:r>
      <w:r w:rsidRPr="00C96B27">
        <w:rPr>
          <w:rFonts w:cs="AdvOT1ef757c0+fb"/>
          <w:lang w:eastAsia="en-NZ"/>
        </w:rPr>
        <w:t>fl</w:t>
      </w:r>
      <w:r w:rsidRPr="00C96B27">
        <w:rPr>
          <w:lang w:eastAsia="en-NZ"/>
        </w:rPr>
        <w:t xml:space="preserve">ow. However, most river monitoring sites are not on a reach with a </w:t>
      </w:r>
      <w:r w:rsidRPr="00C96B27">
        <w:rPr>
          <w:rFonts w:cs="AdvOT1ef757c0+fb"/>
          <w:lang w:eastAsia="en-NZ"/>
        </w:rPr>
        <w:t>fl</w:t>
      </w:r>
      <w:r w:rsidRPr="00C96B27">
        <w:rPr>
          <w:lang w:eastAsia="en-NZ"/>
        </w:rPr>
        <w:t xml:space="preserve">ow recorder, and daily average </w:t>
      </w:r>
      <w:r w:rsidRPr="00C96B27">
        <w:rPr>
          <w:rFonts w:cs="AdvOT1ef757c0+fb"/>
          <w:lang w:eastAsia="en-NZ"/>
        </w:rPr>
        <w:t>fl</w:t>
      </w:r>
      <w:r w:rsidRPr="00C96B27">
        <w:rPr>
          <w:lang w:eastAsia="en-NZ"/>
        </w:rPr>
        <w:t xml:space="preserve">ows for these sites were estimated by hydrological modelling. We used predicted </w:t>
      </w:r>
      <w:r w:rsidRPr="00C96B27">
        <w:rPr>
          <w:rFonts w:cs="AdvOT1ef757c0+fb"/>
          <w:lang w:eastAsia="en-NZ"/>
        </w:rPr>
        <w:t>fl</w:t>
      </w:r>
      <w:r w:rsidRPr="00C96B27">
        <w:rPr>
          <w:lang w:eastAsia="en-NZ"/>
        </w:rPr>
        <w:t xml:space="preserve">ows from the </w:t>
      </w:r>
      <w:proofErr w:type="spellStart"/>
      <w:r w:rsidRPr="00C96B27">
        <w:rPr>
          <w:lang w:eastAsia="en-NZ"/>
        </w:rPr>
        <w:t>TopNet</w:t>
      </w:r>
      <w:proofErr w:type="spellEnd"/>
      <w:r w:rsidRPr="00C96B27">
        <w:rPr>
          <w:lang w:eastAsia="en-NZ"/>
        </w:rPr>
        <w:t xml:space="preserve"> hydrological model, corrected using </w:t>
      </w:r>
      <w:r w:rsidRPr="00C96B27">
        <w:rPr>
          <w:rFonts w:cs="AdvOT1ef757c0+fb"/>
          <w:lang w:eastAsia="en-NZ"/>
        </w:rPr>
        <w:t>fl</w:t>
      </w:r>
      <w:r w:rsidRPr="00C96B27">
        <w:rPr>
          <w:lang w:eastAsia="en-NZ"/>
        </w:rPr>
        <w:t xml:space="preserve">ow-duration curves, which were in turn estimated with random forest models </w:t>
      </w:r>
      <w:r w:rsidR="00966231">
        <w:rPr>
          <w:lang w:eastAsia="en-NZ"/>
        </w:rPr>
        <w:fldChar w:fldCharType="begin" w:fldLock="1"/>
      </w:r>
      <w:r w:rsidR="00966231">
        <w:rPr>
          <w:lang w:eastAsia="en-NZ"/>
        </w:rPr>
        <w:instrText>ADDIN CSL_CITATION {"citationItems":[{"id":"ITEM-1","itemData":{"DOI":"10.1016/j.jhydrol.2012.02.031","ISBN":"0022-1694","ISSN":"00221694","abstract":"Flow duration curves (FDCs) are a useful tool for characterising hydrological regimes and flow variability. FDCs observed at 379 gauging stations located across New Zealand were analysed with the aim of investigate how parameterisation and generalisation combine to influence the accuracy of empirically predicted FDCs at ungauged sites. The appropriateness of four strategies for estimating FDCs was compared: (a) parameterise then generalise; (b) parameterise then regionalise then generalise; (c) parameterise and generalise together; and (d) FDC substitution. These strategies were deployed using various combinations of methods for calculating parameters that describe the shape of FDCs (polynomial expressions and probability distribution functions) and then methods for estimating these parameters at ungauged sites using available catchment characteristics (stepwise linear regression and random forests). A parameterise and generalise together strategy was devised by applying a mixed-effects approach. A jack-knife cross-validation procedure was used to provide an independent test of each method for estimating the FDC at ungauged sites. For parameterise then regionalise strategies, it was found that the combination of parameterisation method and generalisation method together, rather than either in isolation, was important in determining overall performance. Results indicated that predictive capability varied between methods and across exceedence percentiles. The mixed-effects approach provided the most parsimonious method for estimating FDC at ungauged sites. A method using the generalised extreme value probability distribution that was generalised using random forests was the most accurate method of estimating flow duration curves at ungauged sites across New Zealand. © 2012 Elsevier B.V.","author":[{"dropping-particle":"","family":"Booker","given":"Doug J","non-dropping-particle":"","parse-names":false,"suffix":""},{"dropping-particle":"","family":"Snelder","given":"Ton H","non-dropping-particle":"","parse-names":false,"suffix":""}],"container-title":"Journal of Hydrology","id":"ITEM-1","issued":{"date-parts":[["2012"]]},"page":"78-94","title":"Comparing methods for estimating flow duration curves at ungauged sites","type":"article-journal","volume":"434"},"uris":["http://www.mendeley.com/documents/?uuid=c234bd62-a3e4-4dae-856a-17cb89065523"]},{"id":"ITEM-2","itemData":{"DOI":"10.1016/j.jhydrol.2013.11.007","ISBN":"0022-1694","ISSN":"00221694","abstract":"Predictions of hydrological regimes at ungauged sites are required for various purposes such as setting environmental flows, assessing availability of water resources or predicting the probability of floods or droughts. Four contrasting methods for estimating mean flow, proportion of flow in February, 7-day mean annual low flow, mean annual high flow, the all-time flow duration curve and the February flow duration curve at ungauged sites across New Zealand were compared. The four methods comprised: (1) an uncalibrated national-coverage physically-based rainfall-runoff model (TopNet); (2) data-driven empirical approaches informed by hydrological theory (Hydrology of Ungauged Catchments); (3) a purely empirically-based machine learning regression model (Random Forests); and (4) correction of the TopNet estimates using flow duration curves estimated using Random Forests. Model performance was assessed through comparison with observed data from 485 gauging stations located across New Zealand. Three model performance metrics were calculated: Nash-Sutcliffe Efficiency, a normalised error index statistic (the ratio of the root mean square error to the standard deviation of observed data) and the percentage bias. Results showed that considerable gains in TopNet model performance could be made when TopNet time-series were corrected using flow duration curves estimated from Random Forests. This improvement in TopNet performance occurred regardless of two different parameterisations of the TopNet model. The Random Forests method provided the best estimates of the flow duration curves and all hydrological indices except mean flow. Mean flow was best estimated using the already published Hydrology of Ungauged Catchments method. ?? 2013 Elsevier B.V.","author":[{"dropping-particle":"","family":"Booker","given":"Doug J","non-dropping-particle":"","parse-names":false,"suffix":""},{"dropping-particle":"","family":"Woods","given":"R. A.","non-dropping-particle":"","parse-names":false,"suffix":""}],"container-title":"Journal of Hydrology","id":"ITEM-2","issued":{"date-parts":[["2014"]]},"page":"227-239","publisher":"Elsevier B.V.","title":"Comparing and combining physically-based and empirically-based approaches for estimating the hydrology of ungauged catchments","type":"article-journal","volume":"508"},"uris":["http://www.mendeley.com/documents/?uuid=f933fb0b-69f1-4c9c-afb8-73a13ea46aa1"]}],"mendeley":{"formattedCitation":"(Booker and Snelder 2012; Booker and Woods 2014)","plainTextFormattedCitation":"(Booker and Snelder 2012; Booker and Woods 2014)","previouslyFormattedCitation":"(Booker and Snelder 2012; Booker and Woods 2014)"},"properties":{"noteIndex":0},"schema":"https://github.com/citation-style-language/schema/raw/master/csl-citation.json"}</w:instrText>
      </w:r>
      <w:r w:rsidR="00966231">
        <w:rPr>
          <w:lang w:eastAsia="en-NZ"/>
        </w:rPr>
        <w:fldChar w:fldCharType="separate"/>
      </w:r>
      <w:r w:rsidR="00966231" w:rsidRPr="00966231">
        <w:rPr>
          <w:noProof/>
          <w:lang w:eastAsia="en-NZ"/>
        </w:rPr>
        <w:t>(Booker and Snelder 2012; Booker and Woods 2014)</w:t>
      </w:r>
      <w:r w:rsidR="00966231">
        <w:rPr>
          <w:lang w:eastAsia="en-NZ"/>
        </w:rPr>
        <w:fldChar w:fldCharType="end"/>
      </w:r>
      <w:r w:rsidRPr="00C96B27">
        <w:rPr>
          <w:lang w:eastAsia="en-NZ"/>
        </w:rPr>
        <w:t xml:space="preserve">. </w:t>
      </w:r>
      <w:proofErr w:type="spellStart"/>
      <w:r w:rsidRPr="00C96B27">
        <w:rPr>
          <w:lang w:eastAsia="en-NZ"/>
        </w:rPr>
        <w:t>TopNet</w:t>
      </w:r>
      <w:proofErr w:type="spellEnd"/>
      <w:r w:rsidRPr="00C96B27">
        <w:rPr>
          <w:lang w:eastAsia="en-NZ"/>
        </w:rPr>
        <w:t xml:space="preserve"> </w:t>
      </w:r>
      <w:r w:rsidRPr="00C96B27">
        <w:rPr>
          <w:lang w:eastAsia="en-NZ"/>
        </w:rPr>
        <w:lastRenderedPageBreak/>
        <w:t>is a spatially distributed time-stepping model that combines water-balance models with a kinematic wave channel-routing algorithm</w:t>
      </w:r>
      <w:r w:rsidR="00966231">
        <w:rPr>
          <w:lang w:eastAsia="en-NZ"/>
        </w:rPr>
        <w:t xml:space="preserve"> </w:t>
      </w:r>
      <w:r w:rsidR="00B646FA">
        <w:rPr>
          <w:lang w:eastAsia="en-NZ"/>
        </w:rPr>
        <w:fldChar w:fldCharType="begin" w:fldLock="1"/>
      </w:r>
      <w:r w:rsidR="00B646FA">
        <w:rPr>
          <w:lang w:eastAsia="en-NZ"/>
        </w:rPr>
        <w:instrText>ADDIN CSL_CITATION {"citationItems":[{"id":"ITEM-1","itemData":{"DOI":"10.5194/hess-17-21-2013","ISSN":"1607-7938","abstract":"Abstract. This paper describes the design and use of a recursive ensemble Kalman filter (REnKF) to assimilate streamflow data in an operational flow forecasting system of seven catchments in New Zealand. The REnKF iteratively updates past and present model states (soil water, aquifer and surface storages), with lags up to the concentration time of the catchment, to improve model initial conditions and hence flow forecasts. We found the REnKF overcame instabilities in the standard EnKF, which were associated with the natural lag time between upstream catchment wetness and flow at the gauging locations. The forecast system performance was correspondingly improved in terms of Nash–Sutcliffe score, persistence index and bounding of the measured flow by the model ensemble. We present descriptions of filter design parameters and explanations and examples of filter behaviour, as an information source for other groups wishing to assimilate discharge observations for operational forecasting.","author":[{"dropping-particle":"","family":"McMillan","given":"H. K.","non-dropping-particle":"","parse-names":false,"suffix":""},{"dropping-particle":"","family":"Hreinsson","given":"E. Ö.","non-dropping-particle":"","parse-names":false,"suffix":""},{"dropping-particle":"","family":"Clark","given":"M. P.","non-dropping-particle":"","parse-names":false,"suffix":""},{"dropping-particle":"","family":"Singh","given":"S. K.","non-dropping-particle":"","parse-names":false,"suffix":""},{"dropping-particle":"","family":"Zammit","given":"C.","non-dropping-particle":"","parse-names":false,"suffix":""},{"dropping-particle":"","family":"Uddstrom","given":"M. J.","non-dropping-particle":"","parse-names":false,"suffix":""}],"container-title":"Hydrology and Earth System Sciences","id":"ITEM-1","issue":"1","issued":{"date-parts":[["2013","1","10"]]},"page":"21-38","title":"Operational hydrological data assimilation with the recursive ensemble Kalman filter","type":"article-journal","volume":"17"},"uris":["http://www.mendeley.com/documents/?uuid=f14e5e11-7a2f-42ff-adcb-4ba22b9398a1"]}],"mendeley":{"formattedCitation":"(McMillan et al. 2013)","plainTextFormattedCitation":"(McMillan et al. 2013)","previouslyFormattedCitation":"(McMillan et al. 2013)"},"properties":{"noteIndex":0},"schema":"https://github.com/citation-style-language/schema/raw/master/csl-citation.json"}</w:instrText>
      </w:r>
      <w:r w:rsidR="00B646FA">
        <w:rPr>
          <w:lang w:eastAsia="en-NZ"/>
        </w:rPr>
        <w:fldChar w:fldCharType="separate"/>
      </w:r>
      <w:r w:rsidR="00B646FA" w:rsidRPr="00B646FA">
        <w:rPr>
          <w:noProof/>
          <w:lang w:eastAsia="en-NZ"/>
        </w:rPr>
        <w:t>(McMillan et al. 2013)</w:t>
      </w:r>
      <w:r w:rsidR="00B646FA">
        <w:rPr>
          <w:lang w:eastAsia="en-NZ"/>
        </w:rPr>
        <w:fldChar w:fldCharType="end"/>
      </w:r>
      <w:r w:rsidRPr="00C96B27">
        <w:rPr>
          <w:lang w:eastAsia="en-NZ"/>
        </w:rPr>
        <w:t>.</w:t>
      </w:r>
    </w:p>
    <w:p w14:paraId="33FDC5BF" w14:textId="77777777" w:rsidR="00B940C3" w:rsidRPr="00E96DA6" w:rsidRDefault="00B940C3" w:rsidP="00B940C3">
      <w:pPr>
        <w:pStyle w:val="BodyText"/>
      </w:pPr>
      <w:r>
        <w:t>We considered four alternative regression models to describe the relationship between the water quality observations and flow: log-log regression, l</w:t>
      </w:r>
      <w:r w:rsidRPr="00BA0EA7">
        <w:t xml:space="preserve">ocally estimated scatterplot smoothing </w:t>
      </w:r>
      <w:r>
        <w:t xml:space="preserve">(LOESS, with spans of 0.7 and 0.9) </w:t>
      </w:r>
      <w:r w:rsidRPr="00E96DA6">
        <w:t>and generalised additive models (GAM</w:t>
      </w:r>
      <w:r>
        <w:t xml:space="preserve">). Censored values were represented during model fitting by raw values (i.e., the numeric component of the censored values) multiplied by a 0.5 for detection limit censoring and 1.1 for reporting limit censoring. </w:t>
      </w:r>
    </w:p>
    <w:p w14:paraId="2997F134" w14:textId="080819E8" w:rsidR="00B940C3" w:rsidRDefault="00B940C3" w:rsidP="00B940C3">
      <w:pPr>
        <w:pStyle w:val="BodyText"/>
      </w:pPr>
      <w:r w:rsidRPr="00E96DA6">
        <w:t xml:space="preserve">The next step </w:t>
      </w:r>
      <w:r>
        <w:t>wa</w:t>
      </w:r>
      <w:r w:rsidRPr="00E96DA6">
        <w:t xml:space="preserve">s to select the best model from the alternatives. </w:t>
      </w:r>
      <w:r w:rsidRPr="00FA58DE">
        <w:t xml:space="preserve">We </w:t>
      </w:r>
      <w:r>
        <w:t>used</w:t>
      </w:r>
      <w:r w:rsidRPr="00FA58DE">
        <w:t xml:space="preserve"> expert judgement to choose the most suitable model based </w:t>
      </w:r>
      <w:r w:rsidRPr="00084FC2">
        <w:t xml:space="preserve">at least three considerations: (1) </w:t>
      </w:r>
      <w:r w:rsidRPr="00FA58DE">
        <w:t xml:space="preserve">the homoscedasticity (constant variance) of the regression residuals, </w:t>
      </w:r>
      <w:r w:rsidRPr="00084FC2">
        <w:t xml:space="preserve">(2) </w:t>
      </w:r>
      <w:r w:rsidRPr="00FA58DE">
        <w:t xml:space="preserve">model goodness of fit measures and </w:t>
      </w:r>
      <w:r w:rsidRPr="00084FC2">
        <w:t xml:space="preserve">(3) </w:t>
      </w:r>
      <w:r w:rsidRPr="00FA58DE">
        <w:t xml:space="preserve">plausibility of the shape of the fitted model. </w:t>
      </w:r>
      <w:r w:rsidRPr="00084FC2">
        <w:t>We note that</w:t>
      </w:r>
      <w:r w:rsidRPr="00FA58DE">
        <w:t xml:space="preserve"> model goodness of fit measure alone should not be relied on </w:t>
      </w:r>
      <w:r w:rsidRPr="00F634EC">
        <w:t>because they ca</w:t>
      </w:r>
      <w:r w:rsidRPr="00E96DA6">
        <w:t>n indicate good model performance but describe unrealistic relationships. This is particularly likely when more flexible models are used such as L</w:t>
      </w:r>
      <w:r>
        <w:t>OESS</w:t>
      </w:r>
      <w:r w:rsidRPr="00FA58DE">
        <w:t xml:space="preserve"> and GAM models an</w:t>
      </w:r>
      <w:r w:rsidRPr="00F634EC">
        <w:t>d</w:t>
      </w:r>
      <w:r w:rsidRPr="00E96DA6">
        <w:t xml:space="preserve"> therefore these models should be used with caution.</w:t>
      </w:r>
      <w:r>
        <w:t xml:space="preserve"> </w:t>
      </w:r>
    </w:p>
    <w:p w14:paraId="450D1B70" w14:textId="77777777" w:rsidR="00B940C3" w:rsidRDefault="00B940C3" w:rsidP="00B940C3">
      <w:pPr>
        <w:pStyle w:val="BodyText"/>
      </w:pPr>
      <w:r w:rsidRPr="00671520">
        <w:t>When the</w:t>
      </w:r>
      <w:r>
        <w:t xml:space="preserve"> relationship between flow and the</w:t>
      </w:r>
      <w:r w:rsidRPr="00671520">
        <w:t xml:space="preserve"> </w:t>
      </w:r>
      <w:r>
        <w:t>water quality variable wa</w:t>
      </w:r>
      <w:r w:rsidRPr="00671520">
        <w:t xml:space="preserve">s poor, </w:t>
      </w:r>
      <w:r>
        <w:t>we concluded that that there was not a systematic relationship between the observations and flow. In this case,</w:t>
      </w:r>
      <w:r w:rsidDel="00FC62A9">
        <w:t xml:space="preserve"> </w:t>
      </w:r>
      <w:r w:rsidRPr="00671520">
        <w:t>no</w:t>
      </w:r>
      <w:r>
        <w:t xml:space="preserve"> model was </w:t>
      </w:r>
      <w:r w:rsidDel="001B2654">
        <w:t>selected</w:t>
      </w:r>
      <w:r>
        <w:t xml:space="preserve">, no flow adjustment was </w:t>
      </w:r>
      <w:proofErr w:type="gramStart"/>
      <w:r>
        <w:t>performed</w:t>
      </w:r>
      <w:proofErr w:type="gramEnd"/>
      <w:r>
        <w:t xml:space="preserve"> and the trend assessment was performed on the raw data. Choosing not to flow adjust took into consideration the balance between the potential to reduce variance in the observations, and the risk of selecting an implausible/inappropriate model of the relationship between the observations and flow. </w:t>
      </w:r>
    </w:p>
    <w:p w14:paraId="22E27B15" w14:textId="72113C12" w:rsidR="00B940C3" w:rsidRDefault="00B940C3" w:rsidP="00B940C3">
      <w:pPr>
        <w:pStyle w:val="BodyText"/>
      </w:pPr>
      <w:r w:rsidRPr="006E39C7">
        <w:t xml:space="preserve">In this study, log-log models were found to be the most appropriate for all site variable combinations for which there were detectable relationship between water column measures and flow; the LOESS and GAM methods generally produced implausible relationships due to their flexibility. When the relationship between flow and a water quality variable was poor, no flow adjustment was performed. Given the large number of </w:t>
      </w:r>
      <w:proofErr w:type="gramStart"/>
      <w:r w:rsidR="00276281">
        <w:t>site</w:t>
      </w:r>
      <w:proofErr w:type="gramEnd"/>
      <w:r w:rsidR="00276281">
        <w:t xml:space="preserve"> × variable </w:t>
      </w:r>
      <w:r w:rsidRPr="006E39C7">
        <w:t>combinations, we applied a general rule to define whether flow adjustment would be performed. Where the log-log relationship yielded an R</w:t>
      </w:r>
      <w:r w:rsidRPr="00B646FA">
        <w:rPr>
          <w:vertAlign w:val="superscript"/>
        </w:rPr>
        <w:t>2</w:t>
      </w:r>
      <w:r w:rsidRPr="006E39C7">
        <w:t xml:space="preserve"> value greater than 20%, we flow adjusted the data. For poorer fits, we used the raw data (i.e., did not flow adjust). The R</w:t>
      </w:r>
      <w:r w:rsidRPr="00B646FA">
        <w:rPr>
          <w:vertAlign w:val="superscript"/>
        </w:rPr>
        <w:t>2</w:t>
      </w:r>
      <w:r w:rsidRPr="006E39C7">
        <w:t xml:space="preserve"> threshold was determined from visual examination of all flow-water-quality relationships and was selected as a threshold that provided a balance between reducing concentration variance due to the covariate relationship, and the risk of selecting implausible models of the relationship between water column measures and flow.</w:t>
      </w:r>
      <w:r>
        <w:t xml:space="preserve"> We did not perform flow adjustment on MCI data.</w:t>
      </w:r>
    </w:p>
    <w:p w14:paraId="239AA6FB" w14:textId="23B139C9" w:rsidR="0026793B" w:rsidRDefault="0026793B" w:rsidP="00B940C3">
      <w:pPr>
        <w:pStyle w:val="BodyText"/>
      </w:pPr>
      <w:r>
        <w:t>Flow adjusted trends are not r</w:t>
      </w:r>
      <w:r w:rsidR="008C2F76">
        <w:t xml:space="preserve">eported in the </w:t>
      </w:r>
      <w:r w:rsidR="00583DD0">
        <w:t>results section but</w:t>
      </w:r>
      <w:r w:rsidR="008C2F76">
        <w:t xml:space="preserve"> are provided in supplementary files.</w:t>
      </w:r>
    </w:p>
    <w:p w14:paraId="65989943" w14:textId="77777777" w:rsidR="00B940C3" w:rsidRDefault="00B940C3" w:rsidP="00B940C3">
      <w:pPr>
        <w:pStyle w:val="Heading3"/>
      </w:pPr>
      <w:bookmarkStart w:id="117" w:name="_Toc65657188"/>
      <w:bookmarkStart w:id="118" w:name="_Toc82600408"/>
      <w:r>
        <w:t>Seasonality assessment</w:t>
      </w:r>
      <w:bookmarkEnd w:id="117"/>
      <w:bookmarkEnd w:id="118"/>
    </w:p>
    <w:p w14:paraId="2A3C87DE" w14:textId="34E32444" w:rsidR="00B940C3" w:rsidRDefault="00B940C3" w:rsidP="00B940C3">
      <w:pPr>
        <w:pStyle w:val="BodyText"/>
      </w:pPr>
      <w:r>
        <w:t>For</w:t>
      </w:r>
      <w:r w:rsidRPr="009C5438">
        <w:t xml:space="preserve"> many </w:t>
      </w:r>
      <w:r>
        <w:t xml:space="preserve">site/variable combinations, observations vary systematically by </w:t>
      </w:r>
      <w:r w:rsidRPr="009C5438">
        <w:t>season</w:t>
      </w:r>
      <w:r>
        <w:t xml:space="preserve"> (e.g., by month or quarter)</w:t>
      </w:r>
      <w:r w:rsidRPr="009C5438">
        <w:t>.</w:t>
      </w:r>
      <w:r>
        <w:t xml:space="preserve"> In cases where seasons are a major source in variability, accounting for the systematic </w:t>
      </w:r>
      <w:r w:rsidRPr="009C5438">
        <w:t xml:space="preserve">seasonal variation </w:t>
      </w:r>
      <w:r>
        <w:t>should increase the</w:t>
      </w:r>
      <w:r w:rsidRPr="009C5438">
        <w:t xml:space="preserve"> </w:t>
      </w:r>
      <w:r>
        <w:t xml:space="preserve">statistical </w:t>
      </w:r>
      <w:r w:rsidRPr="009C5438">
        <w:t xml:space="preserve">power </w:t>
      </w:r>
      <w:r>
        <w:t>of the trend assessment (i.e., increase the confidence in the estimate of direction and rate of the trend)</w:t>
      </w:r>
      <w:r w:rsidRPr="009C5438">
        <w:t>.</w:t>
      </w:r>
      <w:r>
        <w:t xml:space="preserve"> The purpose of a s</w:t>
      </w:r>
      <w:r w:rsidRPr="00343CD8">
        <w:t>easonality assessment</w:t>
      </w:r>
      <w:r>
        <w:t xml:space="preserve"> was to identify whether seasons explain variation in the water quality variable</w:t>
      </w:r>
      <w:r w:rsidRPr="009C5438">
        <w:t>.</w:t>
      </w:r>
      <w:r>
        <w:t xml:space="preserve"> If this was true, then seasonal versions of the trend assessment procedures were used at the trend assessment step (Section </w:t>
      </w:r>
      <w:r>
        <w:fldChar w:fldCharType="begin"/>
      </w:r>
      <w:r>
        <w:instrText xml:space="preserve"> REF _Ref57642455 \r \h </w:instrText>
      </w:r>
      <w:r>
        <w:fldChar w:fldCharType="separate"/>
      </w:r>
      <w:r w:rsidR="005A78FC">
        <w:t>3.2.5</w:t>
      </w:r>
      <w:r>
        <w:fldChar w:fldCharType="end"/>
      </w:r>
      <w:r>
        <w:t>).</w:t>
      </w:r>
    </w:p>
    <w:p w14:paraId="6F351208" w14:textId="722C8910" w:rsidR="00B940C3" w:rsidRDefault="00B940C3" w:rsidP="00B940C3">
      <w:pPr>
        <w:pStyle w:val="BodyText"/>
      </w:pPr>
      <w:r>
        <w:t xml:space="preserve">We evaluated seasonality using the </w:t>
      </w:r>
      <w:proofErr w:type="spellStart"/>
      <w:r>
        <w:t>Kruskall</w:t>
      </w:r>
      <w:proofErr w:type="spellEnd"/>
      <w:r>
        <w:t xml:space="preserve">-Wallis multi-sample test for identical populations. This is a non-parametric ANOVA that determines the extent to which season explains variation in the water </w:t>
      </w:r>
      <w:r>
        <w:lastRenderedPageBreak/>
        <w:t xml:space="preserve">quality observations. Following </w:t>
      </w:r>
      <w:r w:rsidRPr="00B646FA">
        <w:t xml:space="preserve">Hirsch </w:t>
      </w:r>
      <w:r w:rsidRPr="00B83C18">
        <w:rPr>
          <w:i/>
          <w:iCs/>
        </w:rPr>
        <w:t>et al</w:t>
      </w:r>
      <w:r w:rsidRPr="00B83C18">
        <w:t>.</w:t>
      </w:r>
      <w:r w:rsidR="00B646FA" w:rsidRPr="00B83C18">
        <w:t xml:space="preserve"> </w:t>
      </w:r>
      <w:r w:rsidR="00B646FA" w:rsidRPr="00B83C18">
        <w:fldChar w:fldCharType="begin" w:fldLock="1"/>
      </w:r>
      <w:r w:rsidR="00CF2CC6" w:rsidRPr="00B83C18">
        <w:instrText>ADDIN CSL_CITATION {"citationItems":[{"id":"ITEM-1","itemData":{"DOI":"10.1029/WR018i001p00107","ISSN":"00431397","author":[{"dropping-particle":"","family":"Hirsch","given":"Robert M.","non-dropping-particle":"","parse-names":false,"suffix":""},{"dropping-particle":"","family":"Slack","given":"James R.","non-dropping-particle":"","parse-names":false,"suffix":""},{"dropping-particle":"","family":"Smith","given":"Richard A.","non-dropping-particle":"","parse-names":false,"suffix":""}],"container-title":"Water Resources Research","id":"ITEM-1","issue":"1","issued":{"date-parts":[["1982","2"]]},"page":"107-121","title":"Techniques of trend analysis for monthly water quality data","type":"article-journal","volume":"18"},"label":"part","suppress-author":1,"uris":["http://www.mendeley.com/documents/?uuid=14fd117a-8408-4726-8838-6533fb4ad6ca"]}],"mendeley":{"formattedCitation":"(1982)","plainTextFormattedCitation":"(1982)","previouslyFormattedCitation":"(1982)"},"properties":{"noteIndex":0},"schema":"https://github.com/citation-style-language/schema/raw/master/csl-citation.json"}</w:instrText>
      </w:r>
      <w:r w:rsidR="00B646FA" w:rsidRPr="00B83C18">
        <w:fldChar w:fldCharType="separate"/>
      </w:r>
      <w:r w:rsidR="00B646FA" w:rsidRPr="00B83C18">
        <w:rPr>
          <w:noProof/>
        </w:rPr>
        <w:t>(1982)</w:t>
      </w:r>
      <w:r w:rsidR="00B646FA" w:rsidRPr="00B83C18">
        <w:fldChar w:fldCharType="end"/>
      </w:r>
      <w:r>
        <w:t xml:space="preserve">, we identified site/variable combinations as being seasonal based on the </w:t>
      </w:r>
      <w:r w:rsidRPr="00DC727E">
        <w:rPr>
          <w:i/>
          <w:iCs/>
        </w:rPr>
        <w:t>p</w:t>
      </w:r>
      <w:r>
        <w:t xml:space="preserve">-value from the </w:t>
      </w:r>
      <w:proofErr w:type="spellStart"/>
      <w:r>
        <w:t>Kruskall</w:t>
      </w:r>
      <w:proofErr w:type="spellEnd"/>
      <w:r>
        <w:t xml:space="preserve">-Wallis test with </w:t>
      </w:r>
      <w:r>
        <w:rPr>
          <w:rFonts w:cs="Calibri"/>
        </w:rPr>
        <w:t>α</w:t>
      </w:r>
      <w:r>
        <w:t xml:space="preserve">=0.05. For these sites/variable combinations, subsequent trend assessments followed the “seasonal” variants, described in </w:t>
      </w:r>
      <w:r w:rsidR="00232074">
        <w:t>S</w:t>
      </w:r>
      <w:r>
        <w:t xml:space="preserve">ection </w:t>
      </w:r>
      <w:r>
        <w:fldChar w:fldCharType="begin"/>
      </w:r>
      <w:r>
        <w:instrText xml:space="preserve"> REF _Ref57642455 \r \h </w:instrText>
      </w:r>
      <w:r>
        <w:fldChar w:fldCharType="separate"/>
      </w:r>
      <w:r w:rsidR="005A78FC">
        <w:t>3.2.5</w:t>
      </w:r>
      <w:r>
        <w:fldChar w:fldCharType="end"/>
      </w:r>
      <w:r>
        <w:t xml:space="preserve">. </w:t>
      </w:r>
    </w:p>
    <w:p w14:paraId="6201BA8F" w14:textId="0642A9A6" w:rsidR="00B940C3" w:rsidRPr="00E20675" w:rsidRDefault="00B940C3" w:rsidP="00B940C3">
      <w:pPr>
        <w:pStyle w:val="BodyText"/>
      </w:pPr>
      <w:r>
        <w:t xml:space="preserve">The choice of </w:t>
      </w:r>
      <w:r>
        <w:rPr>
          <w:rFonts w:cs="Calibri"/>
        </w:rPr>
        <w:t>α</w:t>
      </w:r>
      <w:r>
        <w:t xml:space="preserve"> is subjective and a value of 0.05 is associated with a very high level of certainty (95%) that the data exhibit a seasonal pattern. In our experience there are generally diminishing differences between the seasonal and non-seasonal trend assessments associated with the </w:t>
      </w:r>
      <w:proofErr w:type="spellStart"/>
      <w:r>
        <w:t>Kruskall</w:t>
      </w:r>
      <w:proofErr w:type="spellEnd"/>
      <w:r>
        <w:t xml:space="preserve">-Wallis test for </w:t>
      </w:r>
      <w:r w:rsidRPr="004E5A92">
        <w:rPr>
          <w:i/>
          <w:iCs/>
        </w:rPr>
        <w:t>p</w:t>
      </w:r>
      <w:r>
        <w:t>-values values larger than 0.05</w:t>
      </w:r>
      <w:r w:rsidR="00966231">
        <w:t xml:space="preserve"> </w:t>
      </w:r>
      <w:r w:rsidR="00966231">
        <w:fldChar w:fldCharType="begin" w:fldLock="1"/>
      </w:r>
      <w:r w:rsidR="00AC1F0B">
        <w:instrText>ADDIN CSL_CITATION {"citationItems":[{"id":"ITEM-1","itemData":{"DOI":"10.3133/tm4a3","author":[{"dropping-particle":"","family":"Helsel","given":"Dennis R","non-dropping-particle":"","parse-names":false,"suffix":""},{"dropping-particle":"","family":"Hirsch","given":"Robert M","non-dropping-particle":"","parse-names":false,"suffix":""},{"dropping-particle":"","family":"Ryberg","given":"Karen R","non-dropping-particle":"","parse-names":false,"suffix":""},{"dropping-particle":"","family":"Archfield","given":"Stacey A","non-dropping-particle":"","parse-names":false,"suffix":""},{"dropping-particle":"","family":"Gilroy","given":"Edward J","non-dropping-particle":"","parse-names":false,"suffix":""}],"id":"ITEM-1","issued":{"date-parts":[["2020"]]},"number-of-pages":"458","publisher":"U.S. Geological Survey","title":"Statistical methods in water resources: U.S. Geological Survey Techniques and Methods, Book 4, Chapter A3","type":"book"},"uris":["http://www.mendeley.com/documents/?uuid=724df517-8b3a-4f01-97b4-10c17b173182"]}],"mendeley":{"formattedCitation":"(Helsel et al. 2020)","plainTextFormattedCitation":"(Helsel et al. 2020)","previouslyFormattedCitation":"(Helsel et al. 2020)"},"properties":{"noteIndex":0},"schema":"https://github.com/citation-style-language/schema/raw/master/csl-citation.json"}</w:instrText>
      </w:r>
      <w:r w:rsidR="00966231">
        <w:fldChar w:fldCharType="separate"/>
      </w:r>
      <w:r w:rsidR="00966231" w:rsidRPr="00966231">
        <w:rPr>
          <w:noProof/>
        </w:rPr>
        <w:t>(Helsel et al. 2020)</w:t>
      </w:r>
      <w:r w:rsidR="00966231">
        <w:fldChar w:fldCharType="end"/>
      </w:r>
      <w:r>
        <w:t>.</w:t>
      </w:r>
    </w:p>
    <w:p w14:paraId="775EF150" w14:textId="77777777" w:rsidR="00B940C3" w:rsidRDefault="00B940C3" w:rsidP="00B940C3">
      <w:pPr>
        <w:pStyle w:val="Heading3"/>
      </w:pPr>
      <w:bookmarkStart w:id="119" w:name="_Ref57642455"/>
      <w:bookmarkStart w:id="120" w:name="_Toc65657189"/>
      <w:bookmarkStart w:id="121" w:name="_Toc82600409"/>
      <w:r>
        <w:t>Analysis of trends</w:t>
      </w:r>
      <w:bookmarkEnd w:id="119"/>
      <w:bookmarkEnd w:id="120"/>
      <w:bookmarkEnd w:id="121"/>
    </w:p>
    <w:p w14:paraId="105C8373" w14:textId="77777777" w:rsidR="00B940C3" w:rsidRDefault="00B940C3" w:rsidP="00B940C3">
      <w:pPr>
        <w:pStyle w:val="BodyText"/>
      </w:pPr>
      <w:r>
        <w:t xml:space="preserve">The purpose of trend assessment is to evaluate trend direction (i.e., increasing or decreasing) and rate of the change in the central tendency of the observed water quality values over the period of analysis (i.e., the trend rate). Because the observations represent samples of the water quality over the period of analysis, there is uncertainty about the conclusions drawn from their analysis. Therefore, statistical models are used to determine the direction and rate of the trend and to evaluate the uncertainty of these determinations. </w:t>
      </w:r>
    </w:p>
    <w:p w14:paraId="482B9025" w14:textId="7EAE0BD9" w:rsidR="00B940C3" w:rsidRDefault="00B940C3" w:rsidP="00B940C3">
      <w:pPr>
        <w:pStyle w:val="BodyText"/>
      </w:pPr>
      <w:r>
        <w:t>We have evaluated trends using the LWPTrends functions in the R statistical computing software. The methods are based on recently published guidance for environmental trend assessment</w:t>
      </w:r>
      <w:r w:rsidR="00966231">
        <w:t xml:space="preserve"> </w:t>
      </w:r>
      <w:r w:rsidR="00966231">
        <w:fldChar w:fldCharType="begin" w:fldLock="1"/>
      </w:r>
      <w:r w:rsidR="00966231">
        <w:instrText>ADDIN CSL_CITATION {"citationItems":[{"id":"ITEM-1","itemData":{"author":[{"dropping-particle":"","family":"Snelder","given":"Ton H","non-dropping-particle":"","parse-names":false,"suffix":""},{"dropping-particle":"","family":"Fraser","given":"Caroline","non-dropping-particle":"","parse-names":false,"suffix":""},{"dropping-particle":"","family":"Larned","given":"Scott T","non-dropping-particle":"","parse-names":false,"suffix":""},{"dropping-particle":"","family":"Whitehead","given":"Amy L","non-dropping-particle":"","parse-names":false,"suffix":""}],"collection-title":"NIWA Client Report 2021017WN prepared for Envirolink (MBIE)","id":"ITEM-1","issued":{"date-parts":[["2021"]]},"number-of-pages":"99","publisher":"NIWA","publisher-place":"Christchurch","title":"Guidance for the analysis of temporal trends in environmental data","type":"report"},"uris":["http://www.mendeley.com/documents/?uuid=f66b8c02-a862-4ae3-b03b-537f741fc6a3"]}],"mendeley":{"formattedCitation":"(Snelder et al. 2021)","plainTextFormattedCitation":"(Snelder et al. 2021)","previouslyFormattedCitation":"(Snelder et al. 2021)"},"properties":{"noteIndex":0},"schema":"https://github.com/citation-style-language/schema/raw/master/csl-citation.json"}</w:instrText>
      </w:r>
      <w:r w:rsidR="00966231">
        <w:fldChar w:fldCharType="separate"/>
      </w:r>
      <w:r w:rsidR="00966231" w:rsidRPr="00966231">
        <w:rPr>
          <w:noProof/>
        </w:rPr>
        <w:t>(Snelder et al. 2021)</w:t>
      </w:r>
      <w:r w:rsidR="00966231">
        <w:fldChar w:fldCharType="end"/>
      </w:r>
      <w:r>
        <w:t>. A brief description of the theoretical basis for these functions is provided below.</w:t>
      </w:r>
    </w:p>
    <w:p w14:paraId="4A45AC37" w14:textId="7F4CD832" w:rsidR="00B940C3" w:rsidRPr="003E5555" w:rsidRDefault="00057DB0" w:rsidP="00AF21D9">
      <w:pPr>
        <w:pStyle w:val="Heading6"/>
      </w:pPr>
      <w:bookmarkStart w:id="122" w:name="_Ref54259124"/>
      <w:bookmarkStart w:id="123" w:name="_Toc65657190"/>
      <w:r>
        <w:t>A</w:t>
      </w:r>
      <w:r w:rsidR="00B940C3" w:rsidRPr="003E5555">
        <w:t>ssessment</w:t>
      </w:r>
      <w:bookmarkEnd w:id="122"/>
      <w:bookmarkEnd w:id="123"/>
      <w:r>
        <w:t>s of trend directions</w:t>
      </w:r>
    </w:p>
    <w:p w14:paraId="6DEC8C79" w14:textId="40267F3C" w:rsidR="00B940C3" w:rsidRDefault="00B940C3" w:rsidP="00B940C3">
      <w:pPr>
        <w:pStyle w:val="BodyText"/>
      </w:pPr>
      <w:r>
        <w:t>Trend direction</w:t>
      </w:r>
      <w:r w:rsidR="004A49B7">
        <w:t>s</w:t>
      </w:r>
      <w:r>
        <w:t xml:space="preserve"> and the confidence in trend direction</w:t>
      </w:r>
      <w:r w:rsidR="004A49B7">
        <w:t>s</w:t>
      </w:r>
      <w:r>
        <w:t xml:space="preserve"> were evaluated using either </w:t>
      </w:r>
      <w:r w:rsidRPr="00752CC2">
        <w:t xml:space="preserve">the Mann Kendall </w:t>
      </w:r>
      <w:r>
        <w:t xml:space="preserve">assessment </w:t>
      </w:r>
      <w:r w:rsidRPr="00752CC2">
        <w:t>or the Seasonal Kendall assessment.</w:t>
      </w:r>
      <w:r>
        <w:t xml:space="preserve"> Although the non-parametric </w:t>
      </w:r>
      <w:r w:rsidRPr="00387888">
        <w:t xml:space="preserve">Sen </w:t>
      </w:r>
      <w:r>
        <w:t xml:space="preserve">slope </w:t>
      </w:r>
      <w:r w:rsidRPr="00AE4B8E">
        <w:t>r</w:t>
      </w:r>
      <w:r>
        <w:t xml:space="preserve">egression also provides information about trend direction and its confidence, </w:t>
      </w:r>
      <w:r w:rsidRPr="00752CC2">
        <w:t>the Mann Kendall</w:t>
      </w:r>
      <w:r>
        <w:t xml:space="preserve"> assessment</w:t>
      </w:r>
      <w:r w:rsidRPr="0066778E">
        <w:t xml:space="preserve"> </w:t>
      </w:r>
      <w:r>
        <w:t xml:space="preserve">was used, rather than Sen slope regression, because the former more </w:t>
      </w:r>
      <w:r w:rsidRPr="00810E01">
        <w:t>robustly</w:t>
      </w:r>
      <w:r>
        <w:t xml:space="preserve"> </w:t>
      </w:r>
      <w:r w:rsidRPr="00810E01">
        <w:t>handle</w:t>
      </w:r>
      <w:r>
        <w:t>s</w:t>
      </w:r>
      <w:r w:rsidRPr="00810E01">
        <w:t xml:space="preserve"> censored </w:t>
      </w:r>
      <w:r>
        <w:t>values. However, Sen slope regression was used for assessing trend rate</w:t>
      </w:r>
      <w:r w:rsidR="00CE473D">
        <w:t>s</w:t>
      </w:r>
      <w:r>
        <w:t xml:space="preserve">. </w:t>
      </w:r>
    </w:p>
    <w:p w14:paraId="3C942177" w14:textId="72F88B28" w:rsidR="0095040F" w:rsidRPr="00647CE5" w:rsidRDefault="00B940C3" w:rsidP="0095040F">
      <w:pPr>
        <w:pStyle w:val="BodyText"/>
      </w:pPr>
      <w:r>
        <w:t xml:space="preserve">The Mann Kendall assessment requires no </w:t>
      </w:r>
      <w:r w:rsidRPr="00F97E15">
        <w:rPr>
          <w:i/>
          <w:iCs/>
        </w:rPr>
        <w:t>a priori</w:t>
      </w:r>
      <w:r>
        <w:t xml:space="preserve"> assumptions about the distribution of the data but does require that the observations are randomly sampled and independent (no serial correlation) and that there is a sample size of </w:t>
      </w:r>
      <w:r>
        <w:rPr>
          <w:rFonts w:cs="Calibri"/>
        </w:rPr>
        <w:t>≥</w:t>
      </w:r>
      <w:r>
        <w:t xml:space="preserve"> 8. Both the </w:t>
      </w:r>
      <w:r w:rsidRPr="00752CC2">
        <w:t xml:space="preserve">Mann Kendall </w:t>
      </w:r>
      <w:r>
        <w:t>and</w:t>
      </w:r>
      <w:r w:rsidRPr="00752CC2">
        <w:t xml:space="preserve"> Seasonal Kendall assessment</w:t>
      </w:r>
      <w:r>
        <w:t xml:space="preserve">s are based on calculating the Kendall </w:t>
      </w:r>
      <w:r w:rsidRPr="00626F55">
        <w:rPr>
          <w:i/>
        </w:rPr>
        <w:t>S</w:t>
      </w:r>
      <w:r>
        <w:t xml:space="preserve"> statistic, which is explained diagrammatically in </w:t>
      </w:r>
      <w:r w:rsidR="0095040F">
        <w:fldChar w:fldCharType="begin"/>
      </w:r>
      <w:r w:rsidR="0095040F">
        <w:instrText xml:space="preserve"> REF _Ref82766744 \h </w:instrText>
      </w:r>
      <w:r w:rsidR="0095040F">
        <w:fldChar w:fldCharType="separate"/>
      </w:r>
      <w:r w:rsidR="005A78FC">
        <w:t xml:space="preserve">Figure </w:t>
      </w:r>
      <w:r w:rsidR="005A78FC">
        <w:rPr>
          <w:noProof/>
        </w:rPr>
        <w:t>3</w:t>
      </w:r>
      <w:r w:rsidR="005A78FC">
        <w:noBreakHyphen/>
      </w:r>
      <w:r w:rsidR="005A78FC">
        <w:rPr>
          <w:noProof/>
        </w:rPr>
        <w:t>1</w:t>
      </w:r>
      <w:r w:rsidR="0095040F">
        <w:fldChar w:fldCharType="end"/>
      </w:r>
      <w:r w:rsidR="0095040F">
        <w:t>.</w:t>
      </w:r>
    </w:p>
    <w:p w14:paraId="26D5FDA3" w14:textId="2E1596B1" w:rsidR="00B940C3" w:rsidRPr="00647CE5" w:rsidRDefault="00B940C3" w:rsidP="00B940C3">
      <w:pPr>
        <w:pStyle w:val="BodyText"/>
      </w:pPr>
    </w:p>
    <w:p w14:paraId="7A701D78" w14:textId="77777777" w:rsidR="00B940C3" w:rsidRDefault="00B940C3" w:rsidP="00232074">
      <w:pPr>
        <w:pStyle w:val="BodyText"/>
        <w:keepNext/>
        <w:spacing w:before="240"/>
        <w:jc w:val="center"/>
      </w:pPr>
      <w:r>
        <w:rPr>
          <w:noProof/>
        </w:rPr>
        <w:lastRenderedPageBreak/>
        <w:drawing>
          <wp:inline distT="0" distB="0" distL="0" distR="0" wp14:anchorId="43FF79ED" wp14:editId="3AF53FFB">
            <wp:extent cx="5761355" cy="50419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1355" cy="5041900"/>
                    </a:xfrm>
                    <a:prstGeom prst="rect">
                      <a:avLst/>
                    </a:prstGeom>
                    <a:noFill/>
                  </pic:spPr>
                </pic:pic>
              </a:graphicData>
            </a:graphic>
          </wp:inline>
        </w:drawing>
      </w:r>
    </w:p>
    <w:p w14:paraId="3AD50486" w14:textId="7633FF55" w:rsidR="00232074" w:rsidRPr="00232074" w:rsidRDefault="00232074" w:rsidP="00232074">
      <w:pPr>
        <w:pStyle w:val="Caption"/>
        <w:keepNext w:val="0"/>
        <w:rPr>
          <w:vanish/>
          <w:specVanish/>
        </w:rPr>
      </w:pPr>
      <w:bookmarkStart w:id="124" w:name="_Ref82766744"/>
      <w:bookmarkStart w:id="125" w:name="_Toc84596500"/>
      <w:bookmarkStart w:id="126" w:name="_Ref51066840"/>
      <w:bookmarkStart w:id="127" w:name="_Toc52176875"/>
      <w:bookmarkStart w:id="128" w:name="_Toc65657227"/>
      <w:bookmarkStart w:id="129" w:name="_Toc82600435"/>
      <w:r>
        <w:t xml:space="preserve">Figure </w:t>
      </w:r>
      <w:fldSimple w:instr=" STYLEREF &quot;Heading 1&quot; \s ">
        <w:r w:rsidR="005A78FC">
          <w:rPr>
            <w:noProof/>
          </w:rPr>
          <w:t>3</w:t>
        </w:r>
      </w:fldSimple>
      <w:r>
        <w:noBreakHyphen/>
      </w:r>
      <w:fldSimple w:instr=" SEQ Figure \s 1 ">
        <w:r w:rsidR="005A78FC">
          <w:rPr>
            <w:noProof/>
          </w:rPr>
          <w:t>1</w:t>
        </w:r>
      </w:fldSimple>
      <w:bookmarkEnd w:id="124"/>
      <w:r>
        <w:t>:</w:t>
      </w:r>
      <w:r>
        <w:tab/>
        <w:t xml:space="preserve">Schematic diagram </w:t>
      </w:r>
      <w:r w:rsidR="0095040F">
        <w:t xml:space="preserve">demonstrating how the Kendall </w:t>
      </w:r>
      <w:r w:rsidR="0095040F" w:rsidRPr="00626F55">
        <w:rPr>
          <w:i/>
        </w:rPr>
        <w:t>S</w:t>
      </w:r>
      <w:r w:rsidR="0095040F">
        <w:t xml:space="preserve"> statistic </w:t>
      </w:r>
      <w:r w:rsidR="00246F58">
        <w:t xml:space="preserve">and confidence in trend direction (C) </w:t>
      </w:r>
      <w:r w:rsidR="0095040F">
        <w:t>is calculated</w:t>
      </w:r>
      <w:r>
        <w:t>.</w:t>
      </w:r>
      <w:bookmarkEnd w:id="125"/>
    </w:p>
    <w:p w14:paraId="7F78DDF2" w14:textId="760992DE" w:rsidR="00232074" w:rsidRPr="00232074" w:rsidRDefault="00232074" w:rsidP="00232074">
      <w:pPr>
        <w:pStyle w:val="CaptionText"/>
      </w:pPr>
      <w:r>
        <w:t xml:space="preserve"> </w:t>
      </w:r>
      <w:r w:rsidR="00D00F4B">
        <w:t>See text for calculation details</w:t>
      </w:r>
      <w:r w:rsidR="0095040F">
        <w:t xml:space="preserve"> </w:t>
      </w:r>
      <w:r w:rsidR="00966231">
        <w:fldChar w:fldCharType="begin" w:fldLock="1"/>
      </w:r>
      <w:r w:rsidR="00966231">
        <w:instrText>ADDIN CSL_CITATION {"citationItems":[{"id":"ITEM-1","itemData":{"author":[{"dropping-particle":"","family":"Snelder","given":"Ton H","non-dropping-particle":"","parse-names":false,"suffix":""},{"dropping-particle":"","family":"Fraser","given":"Caroline","non-dropping-particle":"","parse-names":false,"suffix":""},{"dropping-particle":"","family":"Larned","given":"Scott T","non-dropping-particle":"","parse-names":false,"suffix":""},{"dropping-particle":"","family":"Whitehead","given":"Amy L","non-dropping-particle":"","parse-names":false,"suffix":""}],"collection-title":"NIWA Client Report 2021017WN prepared for Envirolink (MBIE)","id":"ITEM-1","issued":{"date-parts":[["2021"]]},"number-of-pages":"99","publisher":"NIWA","publisher-place":"Christchurch","title":"Guidance for the analysis of temporal trends in environmental data","type":"report"},"label":"part","prefix":"from ","uris":["http://www.mendeley.com/documents/?uuid=f66b8c02-a862-4ae3-b03b-537f741fc6a3"]}],"mendeley":{"formattedCitation":"(from Snelder et al. 2021)","plainTextFormattedCitation":"(from Snelder et al. 2021)","previouslyFormattedCitation":"(from Snelder et al. 2021)"},"properties":{"noteIndex":0},"schema":"https://github.com/citation-style-language/schema/raw/master/csl-citation.json"}</w:instrText>
      </w:r>
      <w:r w:rsidR="00966231">
        <w:fldChar w:fldCharType="separate"/>
      </w:r>
      <w:r w:rsidR="00966231" w:rsidRPr="00966231">
        <w:rPr>
          <w:noProof/>
        </w:rPr>
        <w:t>(from Snelder et al. 2021)</w:t>
      </w:r>
      <w:r w:rsidR="00966231">
        <w:fldChar w:fldCharType="end"/>
      </w:r>
      <w:r w:rsidR="00D00F4B">
        <w:t>.</w:t>
      </w:r>
    </w:p>
    <w:bookmarkEnd w:id="126"/>
    <w:bookmarkEnd w:id="127"/>
    <w:bookmarkEnd w:id="128"/>
    <w:bookmarkEnd w:id="129"/>
    <w:p w14:paraId="23F392A6" w14:textId="7B50210B" w:rsidR="0095040F" w:rsidRDefault="0095040F" w:rsidP="0095040F">
      <w:pPr>
        <w:pStyle w:val="BodyText"/>
        <w:spacing w:before="240"/>
      </w:pPr>
      <w:r>
        <w:t xml:space="preserve">The Kendall </w:t>
      </w:r>
      <w:r w:rsidRPr="00626F55">
        <w:rPr>
          <w:i/>
        </w:rPr>
        <w:t>S</w:t>
      </w:r>
      <w:r>
        <w:t xml:space="preserve"> statistic is calculated by first</w:t>
      </w:r>
      <w:r w:rsidRPr="00E269D3">
        <w:t xml:space="preserve"> </w:t>
      </w:r>
      <w:r>
        <w:t>evaluating the differences between all pairs of water quality observations (</w:t>
      </w:r>
      <w:r>
        <w:fldChar w:fldCharType="begin"/>
      </w:r>
      <w:r>
        <w:instrText xml:space="preserve"> REF _Ref82766744 \h </w:instrText>
      </w:r>
      <w:r>
        <w:fldChar w:fldCharType="separate"/>
      </w:r>
      <w:r w:rsidR="005A78FC">
        <w:t xml:space="preserve">Figure </w:t>
      </w:r>
      <w:r w:rsidR="005A78FC">
        <w:rPr>
          <w:noProof/>
        </w:rPr>
        <w:t>3</w:t>
      </w:r>
      <w:r w:rsidR="005A78FC">
        <w:noBreakHyphen/>
      </w:r>
      <w:r w:rsidR="005A78FC">
        <w:rPr>
          <w:noProof/>
        </w:rPr>
        <w:t>1</w:t>
      </w:r>
      <w:r>
        <w:fldChar w:fldCharType="end"/>
      </w:r>
      <w:r>
        <w:t xml:space="preserve"> A and B). Positive differences are termed ‘concordant’ (i.e., the observations increase with increasing time) and negative differences are termed ‘discordant’ (i.e., the observations decrease with increasing time). The Kendall </w:t>
      </w:r>
      <w:r w:rsidRPr="00626F55">
        <w:rPr>
          <w:i/>
        </w:rPr>
        <w:t>S</w:t>
      </w:r>
      <w:r>
        <w:t xml:space="preserve"> statistic is the number of concordant pairs minus the number of discordant pairs (</w:t>
      </w:r>
      <w:r>
        <w:fldChar w:fldCharType="begin"/>
      </w:r>
      <w:r>
        <w:instrText xml:space="preserve"> REF _Ref82766744 \h </w:instrText>
      </w:r>
      <w:r>
        <w:fldChar w:fldCharType="separate"/>
      </w:r>
      <w:r w:rsidR="005A78FC">
        <w:t xml:space="preserve">Figure </w:t>
      </w:r>
      <w:r w:rsidR="005A78FC">
        <w:rPr>
          <w:noProof/>
        </w:rPr>
        <w:t>3</w:t>
      </w:r>
      <w:r w:rsidR="005A78FC">
        <w:noBreakHyphen/>
      </w:r>
      <w:r w:rsidR="005A78FC">
        <w:rPr>
          <w:noProof/>
        </w:rPr>
        <w:t>1</w:t>
      </w:r>
      <w:r>
        <w:fldChar w:fldCharType="end"/>
      </w:r>
      <w:r>
        <w:t xml:space="preserve">, C1). The water quality trend direction is indicated by the sign of </w:t>
      </w:r>
      <w:r w:rsidRPr="00626F55">
        <w:rPr>
          <w:i/>
        </w:rPr>
        <w:t>S</w:t>
      </w:r>
      <w:r>
        <w:t xml:space="preserve"> with a positive or negative sign indicating an increasing or decreasing trend, respectively (</w:t>
      </w:r>
      <w:r>
        <w:fldChar w:fldCharType="begin"/>
      </w:r>
      <w:r>
        <w:instrText xml:space="preserve"> REF _Ref82766744 \h </w:instrText>
      </w:r>
      <w:r>
        <w:fldChar w:fldCharType="separate"/>
      </w:r>
      <w:r w:rsidR="005A78FC">
        <w:t xml:space="preserve">Figure </w:t>
      </w:r>
      <w:r w:rsidR="005A78FC">
        <w:rPr>
          <w:noProof/>
        </w:rPr>
        <w:t>3</w:t>
      </w:r>
      <w:r w:rsidR="005A78FC">
        <w:noBreakHyphen/>
      </w:r>
      <w:r w:rsidR="005A78FC">
        <w:rPr>
          <w:noProof/>
        </w:rPr>
        <w:t>1</w:t>
      </w:r>
      <w:r>
        <w:fldChar w:fldCharType="end"/>
      </w:r>
      <w:r>
        <w:t xml:space="preserve">, C2). In the special case that the S is equal to zero, the trend is pronounced “indeterminate” (i.e., the trend direction cannot be determined). </w:t>
      </w:r>
    </w:p>
    <w:p w14:paraId="524DB96E" w14:textId="6D5B60D6" w:rsidR="0095040F" w:rsidRDefault="0095040F" w:rsidP="0095040F">
      <w:pPr>
        <w:pStyle w:val="BodyText"/>
        <w:rPr>
          <w:rFonts w:eastAsiaTheme="minorEastAsia"/>
        </w:rPr>
      </w:pPr>
      <w:r>
        <w:t xml:space="preserve">The </w:t>
      </w:r>
      <w:r w:rsidRPr="00D90694">
        <w:t xml:space="preserve">seasonal </w:t>
      </w:r>
      <w:r>
        <w:t xml:space="preserve">version of the Kendall </w:t>
      </w:r>
      <w:r w:rsidRPr="00626F55">
        <w:rPr>
          <w:i/>
        </w:rPr>
        <w:t>S</w:t>
      </w:r>
      <w:r>
        <w:t xml:space="preserve"> statistic</w:t>
      </w:r>
      <w:r w:rsidRPr="00C65342">
        <w:rPr>
          <w:i/>
        </w:rPr>
        <w:t xml:space="preserve"> </w:t>
      </w:r>
      <w:r w:rsidRPr="00626F55">
        <w:rPr>
          <w:i/>
        </w:rPr>
        <w:t>S</w:t>
      </w:r>
      <w:r>
        <w:t xml:space="preserve"> </w:t>
      </w:r>
      <w:r w:rsidRPr="00D90694">
        <w:t>is</w:t>
      </w:r>
      <w:r>
        <w:t xml:space="preserve"> calculated in two steps. First, for each season, the </w:t>
      </w:r>
      <w:r w:rsidRPr="00626F55">
        <w:rPr>
          <w:i/>
        </w:rPr>
        <w:t>S</w:t>
      </w:r>
      <w:r>
        <w:t xml:space="preserve"> statistic is calculated in the same manner as shown in </w:t>
      </w:r>
      <w:r>
        <w:fldChar w:fldCharType="begin"/>
      </w:r>
      <w:r>
        <w:instrText xml:space="preserve"> REF _Ref82766744 \h </w:instrText>
      </w:r>
      <w:r>
        <w:fldChar w:fldCharType="separate"/>
      </w:r>
      <w:r w:rsidR="005A78FC">
        <w:t xml:space="preserve">Figure </w:t>
      </w:r>
      <w:r w:rsidR="005A78FC">
        <w:rPr>
          <w:noProof/>
        </w:rPr>
        <w:t>3</w:t>
      </w:r>
      <w:r w:rsidR="005A78FC">
        <w:noBreakHyphen/>
      </w:r>
      <w:r w:rsidR="005A78FC">
        <w:rPr>
          <w:noProof/>
        </w:rPr>
        <w:t>1</w:t>
      </w:r>
      <w:r>
        <w:fldChar w:fldCharType="end"/>
      </w:r>
      <w:r>
        <w:t xml:space="preserve"> but for data pertaining to observations in each individual season. Second, </w:t>
      </w:r>
      <w:r w:rsidRPr="00626F55">
        <w:rPr>
          <w:i/>
        </w:rPr>
        <w:t>S</w:t>
      </w:r>
      <w:r>
        <w:t xml:space="preserve"> is the sum of values over all seasons (</w:t>
      </w:r>
      <m:oMath>
        <m:r>
          <w:rPr>
            <w:rFonts w:ascii="Cambria Math" w:hAnsi="Cambria Math"/>
          </w:rPr>
          <m:t xml:space="preserve">S= </m:t>
        </m:r>
        <m:nary>
          <m:naryPr>
            <m:chr m:val="∑"/>
            <m:limLoc m:val="subSup"/>
            <m:ctrlPr>
              <w:rPr>
                <w:rFonts w:ascii="Cambria Math" w:eastAsiaTheme="minorHAnsi" w:hAnsi="Cambria Math" w:cs="Calibri"/>
                <w:i/>
                <w:lang w:eastAsia="en-US"/>
              </w:rPr>
            </m:ctrlPr>
          </m:naryPr>
          <m:sub>
            <m:r>
              <w:rPr>
                <w:rFonts w:ascii="Cambria Math" w:hAnsi="Cambria Math"/>
              </w:rPr>
              <m:t>1</m:t>
            </m:r>
          </m:sub>
          <m:sup>
            <m:r>
              <w:rPr>
                <w:rFonts w:ascii="Cambria Math" w:hAnsi="Cambria Math"/>
              </w:rPr>
              <m:t>n</m:t>
            </m:r>
          </m:sup>
          <m:e>
            <m:sSub>
              <m:sSubPr>
                <m:ctrlPr>
                  <w:rPr>
                    <w:rFonts w:ascii="Cambria Math" w:eastAsiaTheme="minorHAnsi" w:hAnsi="Cambria Math" w:cs="Calibri"/>
                    <w:i/>
                    <w:lang w:eastAsia="en-US"/>
                  </w:rPr>
                </m:ctrlPr>
              </m:sSubPr>
              <m:e>
                <m:r>
                  <w:rPr>
                    <w:rFonts w:ascii="Cambria Math" w:hAnsi="Cambria Math"/>
                  </w:rPr>
                  <m:t>S</m:t>
                </m:r>
              </m:e>
              <m:sub>
                <m:r>
                  <w:rPr>
                    <w:rFonts w:ascii="Cambria Math" w:hAnsi="Cambria Math"/>
                  </w:rPr>
                  <m:t>i</m:t>
                </m:r>
              </m:sub>
            </m:sSub>
          </m:e>
        </m:nary>
      </m:oMath>
      <w:r>
        <w:rPr>
          <w:rFonts w:eastAsiaTheme="minorEastAsia"/>
        </w:rPr>
        <w:t xml:space="preserve">), where </w:t>
      </w:r>
      <w:r w:rsidRPr="00C65342">
        <w:rPr>
          <w:rFonts w:eastAsiaTheme="minorEastAsia"/>
          <w:i/>
        </w:rPr>
        <w:t>S</w:t>
      </w:r>
      <w:r w:rsidRPr="00C65342">
        <w:rPr>
          <w:rFonts w:eastAsiaTheme="minorEastAsia"/>
          <w:i/>
          <w:vertAlign w:val="subscript"/>
        </w:rPr>
        <w:t>i</w:t>
      </w:r>
      <w:r>
        <w:rPr>
          <w:rFonts w:eastAsiaTheme="minorEastAsia"/>
        </w:rPr>
        <w:t xml:space="preserve"> is the </w:t>
      </w:r>
      <w:r>
        <w:t xml:space="preserve">number of concordant pairs minus the number of discordant pairs in the </w:t>
      </w:r>
      <w:proofErr w:type="spellStart"/>
      <w:r w:rsidRPr="00C65342">
        <w:rPr>
          <w:i/>
          <w:iCs/>
        </w:rPr>
        <w:t>i</w:t>
      </w:r>
      <w:r w:rsidRPr="00C65342">
        <w:rPr>
          <w:i/>
          <w:iCs/>
          <w:vertAlign w:val="superscript"/>
        </w:rPr>
        <w:t>th</w:t>
      </w:r>
      <w:proofErr w:type="spellEnd"/>
      <w:r>
        <w:t xml:space="preserve"> season and n is </w:t>
      </w:r>
      <w:r w:rsidRPr="00505BE4">
        <w:t>the number of seasons</w:t>
      </w:r>
      <w:r w:rsidRPr="005A03B5">
        <w:rPr>
          <w:rFonts w:eastAsiaTheme="minorEastAsia"/>
        </w:rPr>
        <w:t>.</w:t>
      </w:r>
      <w:r>
        <w:rPr>
          <w:rFonts w:eastAsiaTheme="minorEastAsia"/>
        </w:rPr>
        <w:t xml:space="preserve"> The variance of </w:t>
      </w:r>
      <w:r w:rsidRPr="007141F5">
        <w:rPr>
          <w:rFonts w:eastAsiaTheme="minorEastAsia"/>
          <w:i/>
          <w:iCs/>
        </w:rPr>
        <w:t>S</w:t>
      </w:r>
      <w:r>
        <w:rPr>
          <w:rFonts w:eastAsiaTheme="minorEastAsia"/>
        </w:rPr>
        <w:t xml:space="preserve"> is calculated for each season and then summed over all seasons.</w:t>
      </w:r>
    </w:p>
    <w:p w14:paraId="4F39DCAA" w14:textId="32A01CE3" w:rsidR="0095040F" w:rsidRDefault="0095040F" w:rsidP="0095040F">
      <w:pPr>
        <w:pStyle w:val="BodyText"/>
      </w:pPr>
      <w:r w:rsidRPr="00686A61">
        <w:t xml:space="preserve">The sign </w:t>
      </w:r>
      <w:r>
        <w:t xml:space="preserve">(i.e., + or -) </w:t>
      </w:r>
      <w:r w:rsidRPr="00686A61">
        <w:t xml:space="preserve">of the </w:t>
      </w:r>
      <w:r w:rsidRPr="00DC60BC">
        <w:rPr>
          <w:i/>
          <w:iCs/>
        </w:rPr>
        <w:t>S</w:t>
      </w:r>
      <w:r w:rsidRPr="00DC60BC">
        <w:t xml:space="preserve"> statistic calculated </w:t>
      </w:r>
      <w:r w:rsidRPr="005315FF">
        <w:t xml:space="preserve">from </w:t>
      </w:r>
      <w:r w:rsidRPr="00DC60BC">
        <w:t xml:space="preserve">the </w:t>
      </w:r>
      <w:r w:rsidRPr="005315FF">
        <w:t>sample</w:t>
      </w:r>
      <w:r w:rsidRPr="00DC60BC">
        <w:t xml:space="preserve"> represents the best estimate of the population trend direction but is</w:t>
      </w:r>
      <w:r w:rsidRPr="005315FF">
        <w:t xml:space="preserve"> uncertain (i.e., the direction of the population trend cannot be </w:t>
      </w:r>
      <w:r w:rsidRPr="005315FF">
        <w:lastRenderedPageBreak/>
        <w:t xml:space="preserve">known with certainty). </w:t>
      </w:r>
      <w:r>
        <w:t>C</w:t>
      </w:r>
      <w:r w:rsidRPr="005315FF">
        <w:t xml:space="preserve">onfidence in the calculated </w:t>
      </w:r>
      <w:r w:rsidRPr="005315FF">
        <w:rPr>
          <w:i/>
          <w:iCs/>
        </w:rPr>
        <w:t>S</w:t>
      </w:r>
      <w:r w:rsidRPr="005315FF">
        <w:t xml:space="preserve"> statistic </w:t>
      </w:r>
      <w:r>
        <w:t xml:space="preserve">in </w:t>
      </w:r>
      <w:r w:rsidRPr="005315FF">
        <w:rPr>
          <w:rFonts w:cs="Calibri"/>
        </w:rPr>
        <w:t>Mann</w:t>
      </w:r>
      <w:r>
        <w:rPr>
          <w:rFonts w:cs="Calibri"/>
        </w:rPr>
        <w:t>’</w:t>
      </w:r>
      <w:r w:rsidRPr="005315FF">
        <w:rPr>
          <w:rFonts w:cs="Calibri"/>
        </w:rPr>
        <w:t>s (1945)</w:t>
      </w:r>
      <w:r w:rsidRPr="005315FF">
        <w:t xml:space="preserve"> original trend test and </w:t>
      </w:r>
      <w:r>
        <w:t>subsequent extensions</w:t>
      </w:r>
      <w:r w:rsidRPr="005315FF">
        <w:t xml:space="preserve"> by </w:t>
      </w:r>
      <w:r w:rsidRPr="005315FF">
        <w:rPr>
          <w:rFonts w:cs="Calibri"/>
        </w:rPr>
        <w:t xml:space="preserve">Hirsch </w:t>
      </w:r>
      <w:r w:rsidRPr="00C559E2">
        <w:rPr>
          <w:rFonts w:cs="Calibri"/>
        </w:rPr>
        <w:t>et al.</w:t>
      </w:r>
      <w:r w:rsidRPr="005315FF">
        <w:rPr>
          <w:rFonts w:cs="Calibri"/>
        </w:rPr>
        <w:t xml:space="preserve"> (1982)</w:t>
      </w:r>
      <w:r w:rsidRPr="005315FF">
        <w:t xml:space="preserve"> </w:t>
      </w:r>
      <w:r>
        <w:t>was originally</w:t>
      </w:r>
      <w:r w:rsidRPr="005315FF">
        <w:t xml:space="preserve"> on null hypothesis significance testing (NHST). The </w:t>
      </w:r>
      <w:r>
        <w:t xml:space="preserve">significance of S was evaluated based on the </w:t>
      </w:r>
      <w:r w:rsidRPr="005315FF">
        <w:t xml:space="preserve">null hypothesis </w:t>
      </w:r>
      <w:r>
        <w:t xml:space="preserve">of </w:t>
      </w:r>
      <w:r w:rsidRPr="005315FF">
        <w:t>no trend (or the trend is zero).</w:t>
      </w:r>
      <w:r>
        <w:t xml:space="preserve"> Mann</w:t>
      </w:r>
      <w:r w:rsidR="00AC1F0B">
        <w:t xml:space="preserve"> </w:t>
      </w:r>
      <w:r w:rsidR="00AC1F0B">
        <w:fldChar w:fldCharType="begin" w:fldLock="1"/>
      </w:r>
      <w:r w:rsidR="00690DC4">
        <w:instrText>ADDIN CSL_CITATION {"citationItems":[{"id":"ITEM-1","itemData":{"DOI":"10.2307/1907187","ISSN":"00129682","author":[{"dropping-particle":"","family":"Mann","given":"Henry B.","non-dropping-particle":"","parse-names":false,"suffix":""}],"container-title":"Econometrica","id":"ITEM-1","issue":"3","issued":{"date-parts":[["1945","7"]]},"page":"245","title":"Nonparametric Tests Against Trend","type":"article-journal","volume":"13"},"label":"part","suppress-author":1,"uris":["http://www.mendeley.com/documents/?uuid=6aebea47-a34f-4a83-8527-89673bea0ac2"]}],"mendeley":{"formattedCitation":"(1945)","plainTextFormattedCitation":"(1945)","previouslyFormattedCitation":"(1945)"},"properties":{"noteIndex":0},"schema":"https://github.com/citation-style-language/schema/raw/master/csl-citation.json"}</w:instrText>
      </w:r>
      <w:r w:rsidR="00AC1F0B">
        <w:fldChar w:fldCharType="separate"/>
      </w:r>
      <w:r w:rsidR="00AC1F0B" w:rsidRPr="00AC1F0B">
        <w:rPr>
          <w:noProof/>
        </w:rPr>
        <w:t>(1945)</w:t>
      </w:r>
      <w:r w:rsidR="00AC1F0B">
        <w:fldChar w:fldCharType="end"/>
      </w:r>
      <w:r>
        <w:t xml:space="preserve"> showed that the </w:t>
      </w:r>
      <w:r w:rsidRPr="007141F5">
        <w:rPr>
          <w:i/>
          <w:iCs/>
        </w:rPr>
        <w:t>S</w:t>
      </w:r>
      <w:r>
        <w:t xml:space="preserve"> statistic was normally distributed, and </w:t>
      </w:r>
      <w:r w:rsidRPr="007141F5">
        <w:rPr>
          <w:i/>
          <w:iCs/>
        </w:rPr>
        <w:t>S</w:t>
      </w:r>
      <w:r>
        <w:t xml:space="preserve"> could be converted to Z-scores based on the formula shown in Panel C3 of </w:t>
      </w:r>
      <w:r>
        <w:fldChar w:fldCharType="begin"/>
      </w:r>
      <w:r>
        <w:instrText xml:space="preserve"> REF _Ref82766744 \h </w:instrText>
      </w:r>
      <w:r>
        <w:fldChar w:fldCharType="separate"/>
      </w:r>
      <w:r w:rsidR="005A78FC">
        <w:t xml:space="preserve">Figure </w:t>
      </w:r>
      <w:r w:rsidR="005A78FC">
        <w:rPr>
          <w:noProof/>
        </w:rPr>
        <w:t>3</w:t>
      </w:r>
      <w:r w:rsidR="005A78FC">
        <w:noBreakHyphen/>
      </w:r>
      <w:r w:rsidR="005A78FC">
        <w:rPr>
          <w:noProof/>
        </w:rPr>
        <w:t>1</w:t>
      </w:r>
      <w:r>
        <w:fldChar w:fldCharType="end"/>
      </w:r>
      <w:r>
        <w:t xml:space="preserve">. This model describes the expected range of values of </w:t>
      </w:r>
      <w:r w:rsidRPr="00B72B6D">
        <w:rPr>
          <w:i/>
          <w:iCs/>
        </w:rPr>
        <w:t>S</w:t>
      </w:r>
      <w:r>
        <w:t xml:space="preserve"> if they were repeatedly calculated from many random samples, drawn from a population with no trend (i.e., the null hypothesis was true), each having the same number of observations as the actual water quality data and drawn from a population with no trend (i.e., the null hypothesis was true). The derived distribution allows the evaluation of the probability of observing a value of</w:t>
      </w:r>
      <w:r w:rsidRPr="00B72B6D">
        <w:rPr>
          <w:i/>
          <w:iCs/>
        </w:rPr>
        <w:t xml:space="preserve"> S</w:t>
      </w:r>
      <w:r>
        <w:t xml:space="preserve"> </w:t>
      </w:r>
      <w:r w:rsidRPr="00AA3B2D">
        <w:rPr>
          <w:rFonts w:eastAsiaTheme="minorEastAsia"/>
        </w:rPr>
        <w:t xml:space="preserve">that is </w:t>
      </w:r>
      <w:r>
        <w:rPr>
          <w:rFonts w:eastAsiaTheme="minorEastAsia"/>
        </w:rPr>
        <w:t>as least as extreme as the observed value</w:t>
      </w:r>
      <w:r>
        <w:t>, if the null hypothesis was true</w:t>
      </w:r>
      <w:r>
        <w:rPr>
          <w:rFonts w:eastAsiaTheme="minorEastAsia"/>
        </w:rPr>
        <w:t xml:space="preserve">. That probability </w:t>
      </w:r>
      <w:r>
        <w:t xml:space="preserve">is the </w:t>
      </w:r>
      <w:r w:rsidRPr="00630135">
        <w:rPr>
          <w:i/>
          <w:iCs/>
        </w:rPr>
        <w:t>p</w:t>
      </w:r>
      <w:r>
        <w:t xml:space="preserve">-value and is shown by the </w:t>
      </w:r>
      <w:r w:rsidRPr="00AA3B2D">
        <w:rPr>
          <w:rFonts w:eastAsiaTheme="minorEastAsia"/>
        </w:rPr>
        <w:t>area</w:t>
      </w:r>
      <w:r>
        <w:rPr>
          <w:rFonts w:eastAsiaTheme="minorEastAsia"/>
        </w:rPr>
        <w:t>s</w:t>
      </w:r>
      <w:r w:rsidRPr="00AA3B2D">
        <w:rPr>
          <w:rFonts w:eastAsiaTheme="minorEastAsia"/>
        </w:rPr>
        <w:t xml:space="preserve"> </w:t>
      </w:r>
      <w:r>
        <w:rPr>
          <w:rFonts w:eastAsiaTheme="minorEastAsia"/>
        </w:rPr>
        <w:t xml:space="preserve">of </w:t>
      </w:r>
      <w:r w:rsidRPr="00AA3B2D">
        <w:rPr>
          <w:rFonts w:eastAsiaTheme="minorEastAsia"/>
        </w:rPr>
        <w:t xml:space="preserve">the distribution </w:t>
      </w:r>
      <w:r>
        <w:rPr>
          <w:rFonts w:eastAsiaTheme="minorEastAsia"/>
        </w:rPr>
        <w:t xml:space="preserve">that are </w:t>
      </w:r>
      <w:r w:rsidRPr="00AA3B2D">
        <w:rPr>
          <w:rFonts w:eastAsiaTheme="minorEastAsia"/>
        </w:rPr>
        <w:t>cut</w:t>
      </w:r>
      <w:r>
        <w:rPr>
          <w:rFonts w:eastAsiaTheme="minorEastAsia"/>
        </w:rPr>
        <w:t xml:space="preserve"> off at the calculated value of </w:t>
      </w:r>
      <w:r w:rsidRPr="00B72B6D">
        <w:rPr>
          <w:rFonts w:eastAsiaTheme="minorEastAsia"/>
          <w:i/>
          <w:iCs/>
        </w:rPr>
        <w:t>S</w:t>
      </w:r>
      <w:r>
        <w:rPr>
          <w:rFonts w:eastAsiaTheme="minorEastAsia"/>
          <w:i/>
          <w:iCs/>
        </w:rPr>
        <w:t xml:space="preserve"> </w:t>
      </w:r>
      <w:r>
        <w:t>(</w:t>
      </w:r>
      <w:r>
        <w:fldChar w:fldCharType="begin"/>
      </w:r>
      <w:r>
        <w:instrText xml:space="preserve"> REF _Ref82766744 \h </w:instrText>
      </w:r>
      <w:r>
        <w:fldChar w:fldCharType="separate"/>
      </w:r>
      <w:r w:rsidR="005A78FC">
        <w:t xml:space="preserve">Figure </w:t>
      </w:r>
      <w:r w:rsidR="005A78FC">
        <w:rPr>
          <w:noProof/>
        </w:rPr>
        <w:t>3</w:t>
      </w:r>
      <w:r w:rsidR="005A78FC">
        <w:noBreakHyphen/>
      </w:r>
      <w:r w:rsidR="005A78FC">
        <w:rPr>
          <w:noProof/>
        </w:rPr>
        <w:t>1</w:t>
      </w:r>
      <w:r>
        <w:fldChar w:fldCharType="end"/>
      </w:r>
      <w:r>
        <w:t xml:space="preserve">, C3). Note that for a two-tailed test, the </w:t>
      </w:r>
      <w:r w:rsidRPr="00B72B6D">
        <w:rPr>
          <w:i/>
          <w:iCs/>
        </w:rPr>
        <w:t>p</w:t>
      </w:r>
      <w:r>
        <w:t xml:space="preserve">-value includes the area defined by both tails because the test is concerned with the extremity of the value and does not consider if </w:t>
      </w:r>
      <w:r w:rsidRPr="00B72B6D">
        <w:rPr>
          <w:i/>
          <w:iCs/>
        </w:rPr>
        <w:t>S</w:t>
      </w:r>
      <w:r>
        <w:t xml:space="preserve"> is positive or negative.</w:t>
      </w:r>
    </w:p>
    <w:p w14:paraId="384381EB" w14:textId="3C55095F" w:rsidR="00B940C3" w:rsidRPr="005315FF" w:rsidRDefault="00B940C3" w:rsidP="00B940C3">
      <w:pPr>
        <w:pStyle w:val="BodyText"/>
      </w:pPr>
      <w:r w:rsidRPr="005315FF">
        <w:t xml:space="preserve">NHST </w:t>
      </w:r>
      <w:r w:rsidR="00FA7687">
        <w:t xml:space="preserve">produces a </w:t>
      </w:r>
      <w:r w:rsidR="006E3912">
        <w:t>categorical</w:t>
      </w:r>
      <w:r w:rsidR="00FA7687">
        <w:t xml:space="preserve"> measure of confidence in the trend assessment </w:t>
      </w:r>
      <w:r w:rsidR="00405D66">
        <w:t>(i.e.</w:t>
      </w:r>
      <w:r w:rsidR="001333C0">
        <w:t>,</w:t>
      </w:r>
      <w:r w:rsidR="00405D66">
        <w:t xml:space="preserve"> </w:t>
      </w:r>
      <w:proofErr w:type="gramStart"/>
      <w:r w:rsidR="00405D66">
        <w:t>significant</w:t>
      </w:r>
      <w:proofErr w:type="gramEnd"/>
      <w:r w:rsidR="00405D66">
        <w:t xml:space="preserve"> or </w:t>
      </w:r>
      <w:r w:rsidR="001333C0">
        <w:t xml:space="preserve">not </w:t>
      </w:r>
      <w:r w:rsidR="00405D66">
        <w:t>significant)</w:t>
      </w:r>
      <w:r w:rsidRPr="005315FF">
        <w:t xml:space="preserve"> based on rejection of the null hypothesis when the </w:t>
      </w:r>
      <w:r w:rsidRPr="005315FF">
        <w:rPr>
          <w:i/>
          <w:iCs/>
        </w:rPr>
        <w:t>p</w:t>
      </w:r>
      <w:r w:rsidRPr="005315FF">
        <w:t xml:space="preserve">-value is smaller than an arbitrary </w:t>
      </w:r>
      <w:r>
        <w:t>significance level</w:t>
      </w:r>
      <w:r w:rsidRPr="005315FF">
        <w:t xml:space="preserve">. </w:t>
      </w:r>
      <w:r w:rsidR="00641E49">
        <w:t xml:space="preserve">In this study we </w:t>
      </w:r>
      <w:r w:rsidR="009C4EA3">
        <w:t>define a</w:t>
      </w:r>
      <w:r w:rsidRPr="005315FF">
        <w:rPr>
          <w:rStyle w:val="BodyTextChar"/>
        </w:rPr>
        <w:t xml:space="preserve"> </w:t>
      </w:r>
      <w:r w:rsidRPr="005315FF">
        <w:t>continuous measure of confidence</w:t>
      </w:r>
      <w:r w:rsidRPr="00915F61">
        <w:t>, which we call confidence in the</w:t>
      </w:r>
      <w:r w:rsidRPr="005315FF">
        <w:t xml:space="preserve"> trend direction</w:t>
      </w:r>
      <w:r w:rsidRPr="00915F61">
        <w:t xml:space="preserve"> (</w:t>
      </w:r>
      <m:oMath>
        <m:r>
          <w:rPr>
            <w:rFonts w:ascii="Cambria Math" w:hAnsi="Cambria Math"/>
          </w:rPr>
          <m:t>C</m:t>
        </m:r>
      </m:oMath>
      <w:r w:rsidRPr="00915F61">
        <w:t>)</w:t>
      </w:r>
      <w:r w:rsidRPr="005315FF">
        <w:t>.</w:t>
      </w:r>
      <w:r w:rsidRPr="005315FF">
        <w:rPr>
          <w:rStyle w:val="BodyTextChar"/>
        </w:rPr>
        <w:t xml:space="preserve"> </w:t>
      </w:r>
      <w:r w:rsidRPr="00915F61">
        <w:t>Confidence in the trend direction</w:t>
      </w:r>
      <w:r w:rsidRPr="005315FF">
        <w:t xml:space="preserve"> is calculated as:</w:t>
      </w:r>
    </w:p>
    <w:p w14:paraId="10DBF256" w14:textId="77777777" w:rsidR="00B940C3" w:rsidRPr="005315FF" w:rsidRDefault="00B940C3" w:rsidP="00B940C3">
      <w:pPr>
        <w:pStyle w:val="BodyText"/>
        <w:rPr>
          <w:rStyle w:val="BodyTextChar"/>
        </w:rPr>
      </w:pPr>
      <m:oMathPara>
        <m:oMath>
          <m:r>
            <w:rPr>
              <w:rStyle w:val="BodyTextChar"/>
              <w:rFonts w:ascii="Cambria Math" w:hAnsi="Cambria Math"/>
            </w:rPr>
            <m:t>C=1-</m:t>
          </m:r>
          <m:f>
            <m:fPr>
              <m:type m:val="skw"/>
              <m:ctrlPr>
                <w:rPr>
                  <w:rStyle w:val="BodyTextChar"/>
                  <w:rFonts w:ascii="Cambria Math" w:hAnsi="Cambria Math"/>
                  <w:i/>
                </w:rPr>
              </m:ctrlPr>
            </m:fPr>
            <m:num>
              <m:r>
                <w:rPr>
                  <w:rStyle w:val="BodyTextChar"/>
                  <w:rFonts w:ascii="Cambria Math" w:hAnsi="Cambria Math"/>
                </w:rPr>
                <m:t>p</m:t>
              </m:r>
            </m:num>
            <m:den>
              <m:r>
                <w:rPr>
                  <w:rStyle w:val="BodyTextChar"/>
                  <w:rFonts w:ascii="Cambria Math" w:hAnsi="Cambria Math"/>
                </w:rPr>
                <m:t>2</m:t>
              </m:r>
            </m:den>
          </m:f>
        </m:oMath>
      </m:oMathPara>
    </w:p>
    <w:p w14:paraId="60EC782D" w14:textId="28FEB30E" w:rsidR="00B940C3" w:rsidRDefault="00B940C3" w:rsidP="00B940C3">
      <w:pPr>
        <w:pStyle w:val="BodyText"/>
      </w:pPr>
      <w:r w:rsidRPr="005315FF">
        <w:t xml:space="preserve">where </w:t>
      </w:r>
      <w:r w:rsidRPr="004A2402">
        <w:rPr>
          <w:i/>
          <w:iCs/>
        </w:rPr>
        <w:t>p</w:t>
      </w:r>
      <w:r w:rsidRPr="005315FF">
        <w:t xml:space="preserve"> is the </w:t>
      </w:r>
      <w:r w:rsidRPr="004A2402">
        <w:rPr>
          <w:i/>
          <w:iCs/>
        </w:rPr>
        <w:t>p</w:t>
      </w:r>
      <w:r w:rsidRPr="005315FF">
        <w:t xml:space="preserve">-value calculated for either Kendall S or its seasonal variant (Mann, 1945; </w:t>
      </w:r>
      <w:r w:rsidRPr="005315FF">
        <w:rPr>
          <w:rFonts w:cs="Calibri"/>
        </w:rPr>
        <w:t xml:space="preserve">Hirsch </w:t>
      </w:r>
      <w:r w:rsidRPr="00C559E2">
        <w:rPr>
          <w:rFonts w:cs="Calibri"/>
        </w:rPr>
        <w:t>et al.</w:t>
      </w:r>
      <w:r w:rsidRPr="005315FF">
        <w:rPr>
          <w:rFonts w:cs="Calibri"/>
        </w:rPr>
        <w:t xml:space="preserve"> 1982)</w:t>
      </w:r>
      <w:r w:rsidRPr="005315FF">
        <w:t>.</w:t>
      </w:r>
    </w:p>
    <w:p w14:paraId="6ACB3342" w14:textId="68544568" w:rsidR="00B940C3" w:rsidRDefault="00B940C3" w:rsidP="00B940C3">
      <w:pPr>
        <w:pStyle w:val="BodyText"/>
      </w:pPr>
      <w:r w:rsidRPr="005315FF">
        <w:t xml:space="preserve">The </w:t>
      </w:r>
      <w:r w:rsidRPr="00086761">
        <w:t xml:space="preserve">value </w:t>
      </w:r>
      <m:oMath>
        <m:r>
          <w:rPr>
            <w:rFonts w:ascii="Cambria Math" w:hAnsi="Cambria Math"/>
          </w:rPr>
          <m:t>C</m:t>
        </m:r>
      </m:oMath>
      <w:r w:rsidRPr="005315FF">
        <w:t xml:space="preserve"> can be interpreted</w:t>
      </w:r>
      <w:r>
        <w:t xml:space="preserve"> as the probability that the sign of the calculated value of </w:t>
      </w:r>
      <w:r w:rsidRPr="00086761">
        <w:rPr>
          <w:i/>
          <w:iCs/>
        </w:rPr>
        <w:t>S</w:t>
      </w:r>
      <w:r>
        <w:t xml:space="preserve"> indicates the direction of the population trend (i.e., that the calculated trend direction is correct). </w:t>
      </w:r>
      <w:r w:rsidRPr="005315FF">
        <w:t xml:space="preserve">The </w:t>
      </w:r>
      <w:r w:rsidRPr="006C0DCB">
        <w:t xml:space="preserve">value </w:t>
      </w:r>
      <m:oMath>
        <m:r>
          <w:rPr>
            <w:rFonts w:ascii="Cambria Math" w:hAnsi="Cambria Math"/>
          </w:rPr>
          <m:t>C</m:t>
        </m:r>
      </m:oMath>
      <w:r w:rsidRPr="005315FF">
        <w:t xml:space="preserve"> ranges between 0.5, indicating </w:t>
      </w:r>
      <w:r>
        <w:t xml:space="preserve">the true trend direction is </w:t>
      </w:r>
      <w:r w:rsidRPr="005315FF">
        <w:t xml:space="preserve">equally likely to be in the opposite direction to that indicated by the </w:t>
      </w:r>
      <w:r>
        <w:t>sign of S</w:t>
      </w:r>
      <w:r w:rsidRPr="005315FF">
        <w:t>, to 1</w:t>
      </w:r>
      <w:r w:rsidRPr="00784509">
        <w:t xml:space="preserve">, indicating complete confidence that the sign of </w:t>
      </w:r>
      <w:r w:rsidRPr="00784509">
        <w:rPr>
          <w:i/>
          <w:iCs/>
        </w:rPr>
        <w:t>S</w:t>
      </w:r>
      <w:r w:rsidRPr="00784509">
        <w:t xml:space="preserve"> is the same as the true trend. </w:t>
      </w:r>
      <w:r w:rsidRPr="00366480">
        <w:t xml:space="preserve">Further discussion of the derivation of </w:t>
      </w:r>
      <w:r w:rsidRPr="00366480">
        <w:rPr>
          <w:i/>
          <w:iCs/>
        </w:rPr>
        <w:t>C</w:t>
      </w:r>
      <w:r w:rsidRPr="00366480">
        <w:t xml:space="preserve"> and</w:t>
      </w:r>
      <w:r w:rsidRPr="00366480">
        <w:rPr>
          <w:i/>
          <w:iCs/>
          <w:vertAlign w:val="subscript"/>
        </w:rPr>
        <w:t xml:space="preserve"> </w:t>
      </w:r>
      <w:r w:rsidRPr="00366480">
        <w:t xml:space="preserve">the benefits of </w:t>
      </w:r>
      <w:r w:rsidRPr="00366480">
        <w:rPr>
          <w:i/>
          <w:iCs/>
        </w:rPr>
        <w:t>C</w:t>
      </w:r>
      <w:r w:rsidRPr="00366480">
        <w:t xml:space="preserve"> over traditional NHST significance testing is provided by </w:t>
      </w:r>
      <w:r w:rsidR="00781E6D" w:rsidRPr="00781E6D">
        <w:t>Snelder et al. (2021)</w:t>
      </w:r>
      <w:r w:rsidRPr="00366480">
        <w:t>.</w:t>
      </w:r>
    </w:p>
    <w:p w14:paraId="107A4DCF" w14:textId="09F26846" w:rsidR="00B940C3" w:rsidRDefault="00B940C3" w:rsidP="00B940C3">
      <w:pPr>
        <w:pStyle w:val="BodyText"/>
      </w:pPr>
      <w:r>
        <w:t xml:space="preserve">As the size of the sample (i.e., the number of observations) increases, confidence in the trend direction increases. When the sample size is very large, </w:t>
      </w:r>
      <w:r w:rsidRPr="00F97E15">
        <w:rPr>
          <w:i/>
          <w:iCs/>
        </w:rPr>
        <w:t>C</w:t>
      </w:r>
      <w:r>
        <w:t xml:space="preserve"> can be high, even if the trend rate is very low. It is important therefore that </w:t>
      </w:r>
      <w:r w:rsidRPr="006A0F6C">
        <w:rPr>
          <w:i/>
          <w:iCs/>
        </w:rPr>
        <w:t>C</w:t>
      </w:r>
      <w:r>
        <w:t xml:space="preserve"> is interpreted correctly as the confidence in direction and not as the importance of the trend. As stated at the beginning of this section; both trend direction and trend rate are relevant and important aspects of a trend assessment. </w:t>
      </w:r>
    </w:p>
    <w:p w14:paraId="3F07C827" w14:textId="32E4ADF5" w:rsidR="00B940C3" w:rsidRPr="00B83C18" w:rsidRDefault="00B940C3" w:rsidP="00AF21D9">
      <w:pPr>
        <w:pStyle w:val="Heading6"/>
        <w:rPr>
          <w:rFonts w:asciiTheme="minorHAnsi" w:hAnsiTheme="minorHAnsi" w:cstheme="minorHAnsi"/>
        </w:rPr>
      </w:pPr>
      <w:bookmarkStart w:id="130" w:name="_Toc65063916"/>
      <w:bookmarkStart w:id="131" w:name="_Toc65064261"/>
      <w:bookmarkStart w:id="132" w:name="_Toc65064459"/>
      <w:bookmarkStart w:id="133" w:name="_Toc65064837"/>
      <w:bookmarkStart w:id="134" w:name="_Ref57643335"/>
      <w:bookmarkStart w:id="135" w:name="_Toc65657191"/>
      <w:bookmarkEnd w:id="130"/>
      <w:bookmarkEnd w:id="131"/>
      <w:bookmarkEnd w:id="132"/>
      <w:bookmarkEnd w:id="133"/>
      <w:r w:rsidRPr="00B83C18">
        <w:rPr>
          <w:rFonts w:asciiTheme="minorHAnsi" w:hAnsiTheme="minorHAnsi" w:cstheme="minorHAnsi"/>
        </w:rPr>
        <w:t>Assessment</w:t>
      </w:r>
      <w:r w:rsidR="00057DB0" w:rsidRPr="00B83C18">
        <w:rPr>
          <w:rFonts w:asciiTheme="minorHAnsi" w:hAnsiTheme="minorHAnsi" w:cstheme="minorHAnsi"/>
        </w:rPr>
        <w:t>s</w:t>
      </w:r>
      <w:r w:rsidRPr="00B83C18">
        <w:rPr>
          <w:rFonts w:asciiTheme="minorHAnsi" w:hAnsiTheme="minorHAnsi" w:cstheme="minorHAnsi"/>
        </w:rPr>
        <w:t xml:space="preserve"> of trend rate</w:t>
      </w:r>
      <w:bookmarkEnd w:id="134"/>
      <w:bookmarkEnd w:id="135"/>
      <w:r w:rsidR="00057DB0" w:rsidRPr="00B83C18">
        <w:rPr>
          <w:rFonts w:asciiTheme="minorHAnsi" w:hAnsiTheme="minorHAnsi" w:cstheme="minorHAnsi"/>
        </w:rPr>
        <w:t>s</w:t>
      </w:r>
    </w:p>
    <w:p w14:paraId="289664B9" w14:textId="09C88BFA" w:rsidR="00B940C3" w:rsidRDefault="00B940C3" w:rsidP="002917BD">
      <w:pPr>
        <w:pStyle w:val="BodyText"/>
      </w:pPr>
      <w:r>
        <w:t xml:space="preserve">The method used to assess trend </w:t>
      </w:r>
      <w:r w:rsidR="00057DB0">
        <w:t xml:space="preserve">s </w:t>
      </w:r>
      <w:r>
        <w:t xml:space="preserve">is based on non-parametric </w:t>
      </w:r>
      <w:r w:rsidRPr="00387888">
        <w:t xml:space="preserve">Sen </w:t>
      </w:r>
      <w:r>
        <w:t xml:space="preserve">slope </w:t>
      </w:r>
      <w:r w:rsidRPr="00AE4B8E">
        <w:t>r</w:t>
      </w:r>
      <w:r>
        <w:t>egressions</w:t>
      </w:r>
      <w:r w:rsidRPr="004F291E">
        <w:t xml:space="preserve"> </w:t>
      </w:r>
      <w:r>
        <w:t xml:space="preserve">of water quality observations against time. The Sen slope estimator (SSE; </w:t>
      </w:r>
      <w:r w:rsidRPr="00833FA9">
        <w:rPr>
          <w:rFonts w:cs="Arial"/>
        </w:rPr>
        <w:t xml:space="preserve">Hirsch </w:t>
      </w:r>
      <w:r w:rsidRPr="00374699">
        <w:rPr>
          <w:rFonts w:cs="Arial"/>
        </w:rPr>
        <w:t>et al.</w:t>
      </w:r>
      <w:r>
        <w:rPr>
          <w:rFonts w:cs="Arial"/>
        </w:rPr>
        <w:t xml:space="preserve"> </w:t>
      </w:r>
      <w:r w:rsidRPr="00833FA9">
        <w:rPr>
          <w:rFonts w:cs="Arial"/>
        </w:rPr>
        <w:t>1982)</w:t>
      </w:r>
      <w:r>
        <w:t xml:space="preserve"> is the slope parameter of a non-parametric regression of the concentration against time. SSE is calculated as the median of all possible inter-observation slopes (i.e., the difference in the measured observations divided by the time between sample dates</w:t>
      </w:r>
      <w:r w:rsidR="002917BD">
        <w:t xml:space="preserve"> (</w:t>
      </w:r>
      <w:r w:rsidR="002917BD">
        <w:fldChar w:fldCharType="begin"/>
      </w:r>
      <w:r w:rsidR="002917BD">
        <w:instrText xml:space="preserve"> REF _Ref82767044 \h </w:instrText>
      </w:r>
      <w:r w:rsidR="002917BD">
        <w:fldChar w:fldCharType="separate"/>
      </w:r>
      <w:r w:rsidR="005A78FC">
        <w:t xml:space="preserve">Figure </w:t>
      </w:r>
      <w:r w:rsidR="005A78FC">
        <w:rPr>
          <w:noProof/>
        </w:rPr>
        <w:t>3</w:t>
      </w:r>
      <w:r w:rsidR="005A78FC">
        <w:noBreakHyphen/>
      </w:r>
      <w:r w:rsidR="005A78FC">
        <w:rPr>
          <w:noProof/>
        </w:rPr>
        <w:t>2</w:t>
      </w:r>
      <w:r w:rsidR="002917BD">
        <w:fldChar w:fldCharType="end"/>
      </w:r>
      <w:r w:rsidR="002917BD">
        <w:t>).</w:t>
      </w:r>
    </w:p>
    <w:p w14:paraId="2CA2DDE8" w14:textId="77777777" w:rsidR="00B940C3" w:rsidRDefault="00B940C3" w:rsidP="00096A52">
      <w:pPr>
        <w:pStyle w:val="BodyText"/>
        <w:keepNext/>
      </w:pPr>
      <w:r>
        <w:rPr>
          <w:noProof/>
        </w:rPr>
        <w:lastRenderedPageBreak/>
        <w:drawing>
          <wp:inline distT="0" distB="0" distL="0" distR="0" wp14:anchorId="6DA45394" wp14:editId="542734F9">
            <wp:extent cx="5759449" cy="3818890"/>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37">
                      <a:extLst>
                        <a:ext uri="{28A0092B-C50C-407E-A947-70E740481C1C}">
                          <a14:useLocalDpi xmlns:a14="http://schemas.microsoft.com/office/drawing/2010/main" val="0"/>
                        </a:ext>
                      </a:extLst>
                    </a:blip>
                    <a:stretch>
                      <a:fillRect/>
                    </a:stretch>
                  </pic:blipFill>
                  <pic:spPr>
                    <a:xfrm>
                      <a:off x="0" y="0"/>
                      <a:ext cx="5759449" cy="3818890"/>
                    </a:xfrm>
                    <a:prstGeom prst="rect">
                      <a:avLst/>
                    </a:prstGeom>
                  </pic:spPr>
                </pic:pic>
              </a:graphicData>
            </a:graphic>
          </wp:inline>
        </w:drawing>
      </w:r>
    </w:p>
    <w:p w14:paraId="5415393C" w14:textId="08FF0E18" w:rsidR="00096A52" w:rsidRPr="00096A52" w:rsidRDefault="00096A52" w:rsidP="00096A52">
      <w:pPr>
        <w:pStyle w:val="Caption"/>
        <w:keepNext w:val="0"/>
        <w:rPr>
          <w:vanish/>
          <w:specVanish/>
        </w:rPr>
      </w:pPr>
      <w:bookmarkStart w:id="136" w:name="_Ref82767044"/>
      <w:bookmarkStart w:id="137" w:name="_Toc84596501"/>
      <w:bookmarkStart w:id="138" w:name="_Ref51067642"/>
      <w:bookmarkStart w:id="139" w:name="_Toc52176876"/>
      <w:bookmarkStart w:id="140" w:name="_Toc65657228"/>
      <w:bookmarkStart w:id="141" w:name="_Toc82600436"/>
      <w:r>
        <w:t xml:space="preserve">Figure </w:t>
      </w:r>
      <w:fldSimple w:instr=" STYLEREF &quot;Heading 1&quot; \s ">
        <w:r w:rsidR="005A78FC">
          <w:rPr>
            <w:noProof/>
          </w:rPr>
          <w:t>3</w:t>
        </w:r>
      </w:fldSimple>
      <w:r>
        <w:noBreakHyphen/>
      </w:r>
      <w:fldSimple w:instr=" SEQ Figure \s 1 ">
        <w:r w:rsidR="005A78FC">
          <w:rPr>
            <w:noProof/>
          </w:rPr>
          <w:t>2</w:t>
        </w:r>
      </w:fldSimple>
      <w:bookmarkEnd w:id="136"/>
      <w:r>
        <w:t>:</w:t>
      </w:r>
      <w:r>
        <w:tab/>
      </w:r>
      <w:r w:rsidR="002917BD">
        <w:t>Schematic diagram</w:t>
      </w:r>
      <w:r>
        <w:t xml:space="preserve"> of the calculation of the Sen slope, which is used to characterise trend rate</w:t>
      </w:r>
      <w:bookmarkEnd w:id="137"/>
    </w:p>
    <w:p w14:paraId="4D2F5CAA" w14:textId="03F7A33E" w:rsidR="00096A52" w:rsidRPr="00096A52" w:rsidRDefault="00096A52" w:rsidP="00096A52">
      <w:pPr>
        <w:pStyle w:val="CaptionText"/>
      </w:pPr>
      <w:r>
        <w:t xml:space="preserve"> </w:t>
      </w:r>
      <w:r w:rsidR="002917BD">
        <w:t xml:space="preserve">  </w:t>
      </w:r>
      <w:r w:rsidR="00966231">
        <w:fldChar w:fldCharType="begin" w:fldLock="1"/>
      </w:r>
      <w:r w:rsidR="00966231">
        <w:instrText>ADDIN CSL_CITATION {"citationItems":[{"id":"ITEM-1","itemData":{"author":[{"dropping-particle":"","family":"Snelder","given":"Ton H","non-dropping-particle":"","parse-names":false,"suffix":""},{"dropping-particle":"","family":"Fraser","given":"Caroline","non-dropping-particle":"","parse-names":false,"suffix":""},{"dropping-particle":"","family":"Larned","given":"Scott T","non-dropping-particle":"","parse-names":false,"suffix":""},{"dropping-particle":"","family":"Whitehead","given":"Amy L","non-dropping-particle":"","parse-names":false,"suffix":""}],"collection-title":"NIWA Client Report 2021017WN prepared for Envirolink (MBIE)","id":"ITEM-1","issued":{"date-parts":[["2021"]]},"number-of-pages":"99","publisher":"NIWA","publisher-place":"Christchurch","title":"Guidance for the analysis of temporal trends in environmental data","type":"report"},"label":"part","prefix":"from ","uris":["http://www.mendeley.com/documents/?uuid=f66b8c02-a862-4ae3-b03b-537f741fc6a3"]}],"mendeley":{"formattedCitation":"(from Snelder et al. 2021)","plainTextFormattedCitation":"(from Snelder et al. 2021)","previouslyFormattedCitation":"(from Snelder et al. 2021)"},"properties":{"noteIndex":0},"schema":"https://github.com/citation-style-language/schema/raw/master/csl-citation.json"}</w:instrText>
      </w:r>
      <w:r w:rsidR="00966231">
        <w:fldChar w:fldCharType="separate"/>
      </w:r>
      <w:r w:rsidR="00966231" w:rsidRPr="00966231">
        <w:rPr>
          <w:noProof/>
        </w:rPr>
        <w:t>(from Snelder et al. 2021)</w:t>
      </w:r>
      <w:r w:rsidR="00966231">
        <w:fldChar w:fldCharType="end"/>
      </w:r>
      <w:r w:rsidR="002917BD">
        <w:t>.</w:t>
      </w:r>
    </w:p>
    <w:bookmarkEnd w:id="138"/>
    <w:bookmarkEnd w:id="139"/>
    <w:bookmarkEnd w:id="140"/>
    <w:bookmarkEnd w:id="141"/>
    <w:p w14:paraId="6662E62B" w14:textId="3EF83F53" w:rsidR="00B940C3" w:rsidRDefault="00B940C3" w:rsidP="002917BD">
      <w:pPr>
        <w:pStyle w:val="BodyText"/>
        <w:rPr>
          <w:rFonts w:eastAsiaTheme="minorEastAsia"/>
        </w:rPr>
      </w:pPr>
      <w:r>
        <w:t xml:space="preserve">The </w:t>
      </w:r>
      <w:r w:rsidRPr="00D90694">
        <w:t xml:space="preserve">seasonal </w:t>
      </w:r>
      <w:r>
        <w:t xml:space="preserve">Sen slope estimator (SSSE) </w:t>
      </w:r>
      <w:r w:rsidRPr="00D90694">
        <w:t>is</w:t>
      </w:r>
      <w:r>
        <w:t xml:space="preserve"> calculated in two steps. First, for each season, the median of all possible inter-observation slopes is calculated in same manner as shown in </w:t>
      </w:r>
      <w:r w:rsidR="00096A52">
        <w:fldChar w:fldCharType="begin"/>
      </w:r>
      <w:r w:rsidR="00096A52">
        <w:instrText xml:space="preserve"> REF _Ref82767044 \h </w:instrText>
      </w:r>
      <w:r w:rsidR="00096A52">
        <w:fldChar w:fldCharType="separate"/>
      </w:r>
      <w:r w:rsidR="005A78FC">
        <w:t xml:space="preserve">Figure </w:t>
      </w:r>
      <w:r w:rsidR="005A78FC">
        <w:rPr>
          <w:noProof/>
        </w:rPr>
        <w:t>3</w:t>
      </w:r>
      <w:r w:rsidR="005A78FC">
        <w:noBreakHyphen/>
      </w:r>
      <w:r w:rsidR="005A78FC">
        <w:rPr>
          <w:noProof/>
        </w:rPr>
        <w:t>2</w:t>
      </w:r>
      <w:r w:rsidR="00096A52">
        <w:fldChar w:fldCharType="end"/>
      </w:r>
      <w:r w:rsidR="00096A52">
        <w:t xml:space="preserve"> </w:t>
      </w:r>
      <w:r>
        <w:t xml:space="preserve">but for data pertaining to observations in each individual season. Second, </w:t>
      </w:r>
      <w:r>
        <w:rPr>
          <w:i/>
        </w:rPr>
        <w:t>SSSE</w:t>
      </w:r>
      <w:r>
        <w:t xml:space="preserve"> is the median of the seasonal values</w:t>
      </w:r>
      <w:r>
        <w:rPr>
          <w:rFonts w:eastAsiaTheme="minorEastAsia"/>
        </w:rPr>
        <w:t>.</w:t>
      </w:r>
    </w:p>
    <w:p w14:paraId="7B250058" w14:textId="70EE8ABF" w:rsidR="00B940C3" w:rsidRDefault="00B940C3" w:rsidP="00B940C3">
      <w:pPr>
        <w:pStyle w:val="BodyText"/>
      </w:pPr>
      <w:r>
        <w:t xml:space="preserve">Uncertainty in the assessed trend rate is evaluated following a methodology outlined in Helsel et al. </w:t>
      </w:r>
      <w:r w:rsidR="00966231">
        <w:fldChar w:fldCharType="begin" w:fldLock="1"/>
      </w:r>
      <w:r w:rsidR="00AC1F0B">
        <w:instrText>ADDIN CSL_CITATION {"citationItems":[{"id":"ITEM-1","itemData":{"DOI":"10.3133/tm4a3","author":[{"dropping-particle":"","family":"Helsel","given":"Dennis R","non-dropping-particle":"","parse-names":false,"suffix":""},{"dropping-particle":"","family":"Hirsch","given":"Robert M","non-dropping-particle":"","parse-names":false,"suffix":""},{"dropping-particle":"","family":"Ryberg","given":"Karen R","non-dropping-particle":"","parse-names":false,"suffix":""},{"dropping-particle":"","family":"Archfield","given":"Stacey A","non-dropping-particle":"","parse-names":false,"suffix":""},{"dropping-particle":"","family":"Gilroy","given":"Edward J","non-dropping-particle":"","parse-names":false,"suffix":""}],"id":"ITEM-1","issued":{"date-parts":[["2020"]]},"number-of-pages":"458","publisher":"U.S. Geological Survey","title":"Statistical methods in water resources: U.S. Geological Survey Techniques and Methods, Book 4, Chapter A3","type":"book"},"label":"part","suppress-author":1,"uris":["http://www.mendeley.com/documents/?uuid=724df517-8b3a-4f01-97b4-10c17b173182"]}],"mendeley":{"formattedCitation":"(2020)","plainTextFormattedCitation":"(2020)","previouslyFormattedCitation":"(2020)"},"properties":{"noteIndex":0},"schema":"https://github.com/citation-style-language/schema/raw/master/csl-citation.json"}</w:instrText>
      </w:r>
      <w:r w:rsidR="00966231">
        <w:fldChar w:fldCharType="separate"/>
      </w:r>
      <w:r w:rsidR="00966231" w:rsidRPr="00966231">
        <w:rPr>
          <w:noProof/>
        </w:rPr>
        <w:t>(2020)</w:t>
      </w:r>
      <w:r w:rsidR="00966231">
        <w:fldChar w:fldCharType="end"/>
      </w:r>
      <w:r>
        <w:t>. T</w:t>
      </w:r>
      <w:r w:rsidRPr="00810E01">
        <w:t>o calculate the 100(1-</w:t>
      </w:r>
      <w:proofErr w:type="gramStart"/>
      <w:r w:rsidRPr="00810E01">
        <w:t>α)</w:t>
      </w:r>
      <w:r>
        <w:t>%</w:t>
      </w:r>
      <w:proofErr w:type="gramEnd"/>
      <w:r w:rsidRPr="00810E01">
        <w:t xml:space="preserve"> </w:t>
      </w:r>
      <w:r w:rsidRPr="00DB298F">
        <w:t>two-sided symmetrical</w:t>
      </w:r>
      <w:r w:rsidRPr="00C41085">
        <w:t xml:space="preserve"> confidence interval about the fitted slope parameter</w:t>
      </w:r>
      <w:r>
        <w:t>, the ranks of the upper and lower confidence limits are determined, and the slopes associated with these observations are applied as the confidence intervals.</w:t>
      </w:r>
    </w:p>
    <w:p w14:paraId="558B326B" w14:textId="3FCC3B41" w:rsidR="00B940C3" w:rsidRDefault="00B940C3" w:rsidP="00B940C3">
      <w:pPr>
        <w:pStyle w:val="BodyText"/>
      </w:pPr>
      <w:r>
        <w:t xml:space="preserve">The inter-observation slope cannot be definitively calculated between any combination of observations in which either one or both observations comprise censored values. Therefore, it is usual to remove the censor sign from the reported laboratory value and use just the ‘raw’ numeric component (i.e., &lt;1 becomes 1) multiplied by a factor (such as 0.5 for left-censored and 1.1 for right-censored values). This ensures that in the Sen slope calculations, any </w:t>
      </w:r>
      <w:r w:rsidRPr="00C65397">
        <w:t xml:space="preserve">left-censored </w:t>
      </w:r>
      <w:r>
        <w:t>observations</w:t>
      </w:r>
      <w:r w:rsidRPr="00C65397">
        <w:t xml:space="preserve"> are always </w:t>
      </w:r>
      <w:r>
        <w:t xml:space="preserve">treated as values that are </w:t>
      </w:r>
      <w:r w:rsidRPr="00C65397">
        <w:t xml:space="preserve">less than </w:t>
      </w:r>
      <w:r>
        <w:t>their ‘raw’</w:t>
      </w:r>
      <w:r w:rsidRPr="00C65397">
        <w:t xml:space="preserve"> values and right censored </w:t>
      </w:r>
      <w:r>
        <w:t xml:space="preserve">observations </w:t>
      </w:r>
      <w:r w:rsidRPr="00C65397">
        <w:t xml:space="preserve">are always </w:t>
      </w:r>
      <w:r>
        <w:t xml:space="preserve">treated as values that are </w:t>
      </w:r>
      <w:r w:rsidRPr="00C65397">
        <w:t>greater</w:t>
      </w:r>
      <w:r>
        <w:t xml:space="preserve"> than their ‘raw’ values. The inter-observation slopes associated with the censored values are therefore imprecise (because they are calculated from the replacements). However, because the Sen slope is the median of all the inter-observation slopes, the Sen slope is unlikely to be affected by censoring when a small proportion of observations are censored. As the proportion of censored values increase, the probability that the Sen slope is affected by censoring increases. The outputs from the trend assessment provide an ‘analysis note’ to identify Sen Slopes where one or </w:t>
      </w:r>
      <w:proofErr w:type="gramStart"/>
      <w:r>
        <w:t>both of the observations</w:t>
      </w:r>
      <w:proofErr w:type="gramEnd"/>
      <w:r>
        <w:t xml:space="preserve"> associated with the median inter</w:t>
      </w:r>
      <w:r w:rsidR="00E91D1D">
        <w:t>-</w:t>
      </w:r>
      <w:r>
        <w:t>observation slope is censored.</w:t>
      </w:r>
    </w:p>
    <w:p w14:paraId="581A15DA" w14:textId="279F2A72" w:rsidR="00B940C3" w:rsidRDefault="00B940C3" w:rsidP="00B940C3">
      <w:pPr>
        <w:pStyle w:val="BodyText"/>
      </w:pPr>
      <w:r>
        <w:lastRenderedPageBreak/>
        <w:t xml:space="preserve">The relative Sen Slope estimator (RSSE) is the Sen Slope divided by the median value from the observation </w:t>
      </w:r>
      <w:r w:rsidR="00096A52">
        <w:t>data and</w:t>
      </w:r>
      <w:r>
        <w:t xml:space="preserve"> expresses the trend rate as a percentage change per year.</w:t>
      </w:r>
    </w:p>
    <w:p w14:paraId="7BC52402" w14:textId="77777777" w:rsidR="00B940C3" w:rsidRDefault="00B940C3" w:rsidP="00B940C3">
      <w:pPr>
        <w:pStyle w:val="Heading3"/>
      </w:pPr>
      <w:bookmarkStart w:id="142" w:name="_Toc490711535"/>
      <w:bookmarkStart w:id="143" w:name="_Ref497740289"/>
      <w:bookmarkStart w:id="144" w:name="_Toc501611440"/>
      <w:bookmarkStart w:id="145" w:name="_Toc508360170"/>
      <w:bookmarkStart w:id="146" w:name="_Toc511225171"/>
      <w:bookmarkStart w:id="147" w:name="_Toc65657193"/>
      <w:bookmarkStart w:id="148" w:name="_Toc82600410"/>
      <w:r>
        <w:t>Interpretation of trends</w:t>
      </w:r>
      <w:bookmarkEnd w:id="142"/>
      <w:bookmarkEnd w:id="143"/>
      <w:bookmarkEnd w:id="144"/>
      <w:bookmarkEnd w:id="145"/>
      <w:bookmarkEnd w:id="146"/>
      <w:bookmarkEnd w:id="147"/>
      <w:bookmarkEnd w:id="148"/>
    </w:p>
    <w:p w14:paraId="55035C6F" w14:textId="17EE4148" w:rsidR="00B940C3" w:rsidRDefault="00B940C3" w:rsidP="00B940C3">
      <w:pPr>
        <w:pStyle w:val="BodyText"/>
      </w:pPr>
      <w:r>
        <w:t>The trend assessment procedure</w:t>
      </w:r>
      <w:r w:rsidR="00942E3B">
        <w:t>s</w:t>
      </w:r>
      <w:r>
        <w:t xml:space="preserve"> used here </w:t>
      </w:r>
      <w:r w:rsidR="00942E3B">
        <w:t xml:space="preserve">allow </w:t>
      </w:r>
      <w:r>
        <w:t>a more nuanced inference than the</w:t>
      </w:r>
      <w:r w:rsidR="00020CE9">
        <w:t xml:space="preserve"> </w:t>
      </w:r>
      <w:r w:rsidR="009C4E19">
        <w:t>categorical</w:t>
      </w:r>
      <w:r w:rsidR="00664035">
        <w:t xml:space="preserve"> measure of confidence </w:t>
      </w:r>
      <w:r w:rsidR="00020CE9">
        <w:t>associated with NHST</w:t>
      </w:r>
      <w:r w:rsidR="00664035">
        <w:t xml:space="preserve"> (i.e. significant or </w:t>
      </w:r>
      <w:r w:rsidR="009C4E19">
        <w:t xml:space="preserve">not </w:t>
      </w:r>
      <w:r w:rsidR="00664035">
        <w:t>significant)</w:t>
      </w:r>
      <w:r>
        <w:t>. The confidence in direction (</w:t>
      </w:r>
      <w:r w:rsidRPr="00F84CEE">
        <w:rPr>
          <w:i/>
          <w:iCs/>
        </w:rPr>
        <w:t>C</w:t>
      </w:r>
      <w:r>
        <w:t>) can be transformed into a continuous scale of confidence the trend was decreasing (</w:t>
      </w:r>
      <w:r w:rsidRPr="00F97E15">
        <w:rPr>
          <w:i/>
          <w:iCs/>
        </w:rPr>
        <w:t>C</w:t>
      </w:r>
      <w:r w:rsidRPr="00F97E15">
        <w:rPr>
          <w:i/>
          <w:iCs/>
          <w:vertAlign w:val="subscript"/>
        </w:rPr>
        <w:t>d</w:t>
      </w:r>
      <w:r>
        <w:t xml:space="preserve">). For all trends with </w:t>
      </w:r>
      <w:r w:rsidRPr="00C61CE2">
        <w:rPr>
          <w:i/>
          <w:iCs/>
        </w:rPr>
        <w:t>S</w:t>
      </w:r>
      <w:r>
        <w:t xml:space="preserve"> &lt; 0, </w:t>
      </w:r>
      <w:r w:rsidRPr="007718AF">
        <w:rPr>
          <w:i/>
          <w:iCs/>
        </w:rPr>
        <w:t>C</w:t>
      </w:r>
      <w:r w:rsidRPr="007718AF">
        <w:rPr>
          <w:i/>
          <w:iCs/>
          <w:vertAlign w:val="subscript"/>
        </w:rPr>
        <w:t>d</w:t>
      </w:r>
      <w:r>
        <w:t xml:space="preserve"> = </w:t>
      </w:r>
      <w:r w:rsidRPr="00F97E15">
        <w:rPr>
          <w:i/>
          <w:iCs/>
        </w:rPr>
        <w:t>C</w:t>
      </w:r>
      <w:r>
        <w:t xml:space="preserve">, and for all </w:t>
      </w:r>
      <w:r w:rsidRPr="00626F55">
        <w:rPr>
          <w:i/>
        </w:rPr>
        <w:t>S</w:t>
      </w:r>
      <w:r>
        <w:t xml:space="preserve"> &gt; 0 a transformation is applied so that </w:t>
      </w:r>
      <w:r w:rsidRPr="00F97E15">
        <w:rPr>
          <w:i/>
          <w:iCs/>
        </w:rPr>
        <w:t>C</w:t>
      </w:r>
      <w:r w:rsidRPr="00F97E15">
        <w:rPr>
          <w:i/>
          <w:iCs/>
          <w:vertAlign w:val="subscript"/>
        </w:rPr>
        <w:t>d</w:t>
      </w:r>
      <w:r>
        <w:t xml:space="preserve"> = 1-</w:t>
      </w:r>
      <w:r w:rsidRPr="00F97E15">
        <w:rPr>
          <w:i/>
          <w:iCs/>
        </w:rPr>
        <w:t>C</w:t>
      </w:r>
      <w:r>
        <w:t xml:space="preserve">. </w:t>
      </w:r>
      <w:r w:rsidRPr="00F97E15">
        <w:rPr>
          <w:i/>
          <w:iCs/>
        </w:rPr>
        <w:t>C</w:t>
      </w:r>
      <w:r w:rsidRPr="00F97E15">
        <w:rPr>
          <w:i/>
          <w:iCs/>
          <w:vertAlign w:val="subscript"/>
        </w:rPr>
        <w:t>d</w:t>
      </w:r>
      <w:r>
        <w:t xml:space="preserve"> ranges from 0 to 1.0. When </w:t>
      </w:r>
      <w:r w:rsidRPr="00F97E15">
        <w:rPr>
          <w:i/>
          <w:iCs/>
        </w:rPr>
        <w:t>C</w:t>
      </w:r>
      <w:r w:rsidRPr="00F97E15">
        <w:rPr>
          <w:i/>
          <w:iCs/>
          <w:vertAlign w:val="subscript"/>
        </w:rPr>
        <w:t>d</w:t>
      </w:r>
      <w:r>
        <w:t xml:space="preserve"> is very small, a decreasing trend is highly unlikely, which because the outcomes are binary, is the same as an increasing trend is highly likely. </w:t>
      </w:r>
    </w:p>
    <w:p w14:paraId="331F6C2C" w14:textId="12CA687D" w:rsidR="00B940C3" w:rsidRDefault="00B940C3" w:rsidP="00B940C3">
      <w:pPr>
        <w:spacing w:after="160"/>
        <w:jc w:val="both"/>
        <w:rPr>
          <w:rStyle w:val="BodyTextChar"/>
        </w:rPr>
      </w:pPr>
      <w:r>
        <w:t>The approach to presenting levels of confidence of the Intergovernmental Panel on Climate Change</w:t>
      </w:r>
      <w:r w:rsidR="00CF2CC6">
        <w:t xml:space="preserve"> </w:t>
      </w:r>
      <w:r w:rsidR="00CF2CC6">
        <w:fldChar w:fldCharType="begin" w:fldLock="1"/>
      </w:r>
      <w:r w:rsidR="00B4734F">
        <w:instrText>ADDIN CSL_CITATION {"citationItems":[{"id":"ITEM-1","itemData":{"abstract":"Stocker, T., D.Q. Qin, and G.-K. Plattner (Editors)., 2014. Climate Change 2013: The Physical Science Basis: Working Group I Contribution to the Fifth Assessment Report of the Intergovernmental Panel on Climate Change. Cambridge University Press.","author":[{"dropping-particle":"","family":"Stocker","given":"T","non-dropping-particle":"","parse-names":false,"suffix":""},{"dropping-particle":"","family":"Qin","given":"D Q","non-dropping-particle":"","parse-names":false,"suffix":""},{"dropping-particle":"","family":"Plattner","given":"G K","non-dropping-particle":"","parse-names":false,"suffix":""}],"id":"ITEM-1","issued":{"date-parts":[["2014"]]},"publisher":"Cambridge University Press","title":"Climate Change 2013: The Physical Science Basis: Working Group I Contribution to the Fifth Assessment Report of the Intergovernmental Panel on Climate Change","type":"book"},"label":"part","prefix":"IPCC; ","uris":["http://www.mendeley.com/documents/?uuid=c3757302-54e7-4674-b0f0-1bf421940f7e"]}],"mendeley":{"formattedCitation":"(IPCC; Stocker et al. 2014)","plainTextFormattedCitation":"(IPCC; Stocker et al. 2014)","previouslyFormattedCitation":"(IPCC; Stocker et al. 2014)"},"properties":{"noteIndex":0},"schema":"https://github.com/citation-style-language/schema/raw/master/csl-citation.json"}</w:instrText>
      </w:r>
      <w:r w:rsidR="00CF2CC6">
        <w:fldChar w:fldCharType="separate"/>
      </w:r>
      <w:r w:rsidR="00CF2CC6" w:rsidRPr="00CF2CC6">
        <w:rPr>
          <w:noProof/>
        </w:rPr>
        <w:t>(IPCC; Stocker et al. 2014)</w:t>
      </w:r>
      <w:r w:rsidR="00CF2CC6">
        <w:fldChar w:fldCharType="end"/>
      </w:r>
      <w:r>
        <w:t xml:space="preserve"> is one way of conveying the confidence of trend directions (</w:t>
      </w:r>
      <w:r w:rsidR="00B83C18">
        <w:fldChar w:fldCharType="begin"/>
      </w:r>
      <w:r w:rsidR="00B83C18">
        <w:instrText xml:space="preserve"> REF _Ref83289928 \h </w:instrText>
      </w:r>
      <w:r w:rsidR="00B83C18">
        <w:fldChar w:fldCharType="separate"/>
      </w:r>
      <w:r w:rsidR="005A78FC">
        <w:t xml:space="preserve">Table </w:t>
      </w:r>
      <w:r w:rsidR="005A78FC">
        <w:rPr>
          <w:noProof/>
        </w:rPr>
        <w:t>3</w:t>
      </w:r>
      <w:r w:rsidR="005A78FC">
        <w:noBreakHyphen/>
      </w:r>
      <w:r w:rsidR="005A78FC">
        <w:rPr>
          <w:noProof/>
        </w:rPr>
        <w:t>2</w:t>
      </w:r>
      <w:r w:rsidR="00B83C18">
        <w:fldChar w:fldCharType="end"/>
      </w:r>
      <w:r>
        <w:t xml:space="preserve">). </w:t>
      </w:r>
      <w:r>
        <w:rPr>
          <w:szCs w:val="22"/>
        </w:rPr>
        <w:t>These same categorical levels of confidence were used to express the confidence that water quality was decreasing for each site and variable in this report. The trend for each site/variable combination was assigned a categorical level of confidence that the trend was decreasing according to its evaluated confidence, direction and the categories shown in</w:t>
      </w:r>
      <w:r w:rsidR="00BA0199">
        <w:rPr>
          <w:szCs w:val="22"/>
        </w:rPr>
        <w:t xml:space="preserve"> </w:t>
      </w:r>
      <w:r w:rsidR="00B83C18">
        <w:fldChar w:fldCharType="begin"/>
      </w:r>
      <w:r w:rsidR="00B83C18">
        <w:rPr>
          <w:szCs w:val="22"/>
        </w:rPr>
        <w:instrText xml:space="preserve"> REF _Ref83289928 \h </w:instrText>
      </w:r>
      <w:r w:rsidR="00B83C18">
        <w:fldChar w:fldCharType="separate"/>
      </w:r>
      <w:r w:rsidR="005A78FC">
        <w:t xml:space="preserve">Table </w:t>
      </w:r>
      <w:r w:rsidR="005A78FC">
        <w:rPr>
          <w:noProof/>
        </w:rPr>
        <w:t>3</w:t>
      </w:r>
      <w:r w:rsidR="005A78FC">
        <w:noBreakHyphen/>
      </w:r>
      <w:r w:rsidR="005A78FC">
        <w:rPr>
          <w:noProof/>
        </w:rPr>
        <w:t>2</w:t>
      </w:r>
      <w:r w:rsidR="00B83C18">
        <w:fldChar w:fldCharType="end"/>
      </w:r>
      <w:r>
        <w:rPr>
          <w:szCs w:val="22"/>
        </w:rPr>
        <w:t xml:space="preserve">. </w:t>
      </w:r>
      <w:bookmarkStart w:id="149" w:name="_Ref495295025"/>
      <w:bookmarkStart w:id="150" w:name="_Toc501611546"/>
    </w:p>
    <w:p w14:paraId="3808DB31" w14:textId="4D68062F" w:rsidR="00BA0199" w:rsidRPr="00B83C18" w:rsidRDefault="00B83C18" w:rsidP="00B83C18">
      <w:pPr>
        <w:pStyle w:val="Caption"/>
        <w:spacing w:after="120"/>
        <w:rPr>
          <w:vanish/>
          <w:specVanish/>
        </w:rPr>
      </w:pPr>
      <w:bookmarkStart w:id="151" w:name="_Ref83289928"/>
      <w:bookmarkStart w:id="152" w:name="_Toc84596490"/>
      <w:bookmarkEnd w:id="149"/>
      <w:bookmarkEnd w:id="150"/>
      <w:r>
        <w:t xml:space="preserve">Table </w:t>
      </w:r>
      <w:r w:rsidR="00025B93">
        <w:fldChar w:fldCharType="begin"/>
      </w:r>
      <w:r w:rsidR="00025B93" w:rsidRPr="005F1D15">
        <w:instrText xml:space="preserve"> STYLEREF "Heading 1" \s </w:instrText>
      </w:r>
      <w:r w:rsidR="00025B93">
        <w:fldChar w:fldCharType="separate"/>
      </w:r>
      <w:r w:rsidR="005A78FC">
        <w:rPr>
          <w:noProof/>
        </w:rPr>
        <w:t>3</w:t>
      </w:r>
      <w:r w:rsidR="00025B93">
        <w:rPr>
          <w:noProof/>
        </w:rPr>
        <w:fldChar w:fldCharType="end"/>
      </w:r>
      <w:r>
        <w:noBreakHyphen/>
      </w:r>
      <w:fldSimple w:instr=" SEQ Table \s 1 ">
        <w:r w:rsidR="005A78FC">
          <w:rPr>
            <w:noProof/>
          </w:rPr>
          <w:t>2</w:t>
        </w:r>
      </w:fldSimple>
      <w:bookmarkEnd w:id="151"/>
      <w:r>
        <w:t>:</w:t>
      </w:r>
      <w:r>
        <w:tab/>
        <w:t>Level of confidence categories used to convey the confidence that the trend direction was decreasing.</w:t>
      </w:r>
      <w:bookmarkEnd w:id="152"/>
    </w:p>
    <w:p w14:paraId="0787941D" w14:textId="04C89A6E" w:rsidR="00B83C18" w:rsidRPr="00B83C18" w:rsidRDefault="00B83C18" w:rsidP="00B83C18">
      <w:pPr>
        <w:pStyle w:val="CaptionText"/>
        <w:keepNext/>
        <w:spacing w:after="120"/>
      </w:pPr>
      <w:r>
        <w:t xml:space="preserve">   The confidence categories are used by the Intergovernmental Panel on Climate Change (IPCC; Stocker et al. 2014).</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3"/>
        <w:gridCol w:w="1443"/>
      </w:tblGrid>
      <w:tr w:rsidR="00B940C3" w14:paraId="63CA7A6F" w14:textId="77777777" w:rsidTr="00B83C18">
        <w:trPr>
          <w:trHeight w:val="468"/>
          <w:jc w:val="center"/>
        </w:trPr>
        <w:tc>
          <w:tcPr>
            <w:tcW w:w="4853" w:type="dxa"/>
            <w:tcBorders>
              <w:top w:val="single" w:sz="4" w:space="0" w:color="auto"/>
              <w:bottom w:val="single" w:sz="4" w:space="0" w:color="auto"/>
            </w:tcBorders>
            <w:shd w:val="clear" w:color="auto" w:fill="auto"/>
            <w:hideMark/>
          </w:tcPr>
          <w:p w14:paraId="47A5761B" w14:textId="77777777" w:rsidR="00B940C3" w:rsidRDefault="00B940C3" w:rsidP="00B83C18">
            <w:pPr>
              <w:pStyle w:val="TableHeading"/>
            </w:pPr>
            <w:r>
              <w:t>Categorical level of confidence trend was decreasing</w:t>
            </w:r>
          </w:p>
        </w:tc>
        <w:tc>
          <w:tcPr>
            <w:tcW w:w="0" w:type="auto"/>
            <w:tcBorders>
              <w:top w:val="single" w:sz="4" w:space="0" w:color="auto"/>
              <w:bottom w:val="single" w:sz="4" w:space="0" w:color="auto"/>
            </w:tcBorders>
            <w:shd w:val="clear" w:color="auto" w:fill="auto"/>
            <w:hideMark/>
          </w:tcPr>
          <w:p w14:paraId="31B0B989" w14:textId="77777777" w:rsidR="00B940C3" w:rsidRDefault="00B940C3" w:rsidP="00B83C18">
            <w:pPr>
              <w:pStyle w:val="TableHeading"/>
            </w:pPr>
            <w:r>
              <w:t>Value of C</w:t>
            </w:r>
            <w:r>
              <w:rPr>
                <w:vertAlign w:val="subscript"/>
              </w:rPr>
              <w:t>d</w:t>
            </w:r>
            <w:r>
              <w:t xml:space="preserve"> (%)</w:t>
            </w:r>
          </w:p>
        </w:tc>
      </w:tr>
      <w:tr w:rsidR="00B940C3" w14:paraId="294A4069" w14:textId="77777777" w:rsidTr="00B83C18">
        <w:trPr>
          <w:jc w:val="center"/>
        </w:trPr>
        <w:tc>
          <w:tcPr>
            <w:tcW w:w="4853" w:type="dxa"/>
            <w:tcBorders>
              <w:top w:val="single" w:sz="4" w:space="0" w:color="auto"/>
            </w:tcBorders>
            <w:hideMark/>
          </w:tcPr>
          <w:p w14:paraId="69C7E0F8" w14:textId="77777777" w:rsidR="00B940C3" w:rsidRDefault="00B940C3" w:rsidP="00E91D1D">
            <w:pPr>
              <w:pStyle w:val="TableBodyText"/>
            </w:pPr>
            <w:r>
              <w:t>Virtually certain</w:t>
            </w:r>
          </w:p>
        </w:tc>
        <w:tc>
          <w:tcPr>
            <w:tcW w:w="0" w:type="auto"/>
            <w:tcBorders>
              <w:top w:val="single" w:sz="4" w:space="0" w:color="auto"/>
            </w:tcBorders>
            <w:hideMark/>
          </w:tcPr>
          <w:p w14:paraId="340E7278" w14:textId="79D9DD0E" w:rsidR="00B940C3" w:rsidRDefault="00B940C3" w:rsidP="00E91D1D">
            <w:pPr>
              <w:pStyle w:val="TableBodyText"/>
              <w:jc w:val="center"/>
            </w:pPr>
            <w:r>
              <w:t>0.99</w:t>
            </w:r>
            <w:r w:rsidR="00BA0199">
              <w:t xml:space="preserve"> </w:t>
            </w:r>
            <w:r>
              <w:t>–</w:t>
            </w:r>
            <w:r w:rsidR="00BA0199">
              <w:t xml:space="preserve"> </w:t>
            </w:r>
            <w:r>
              <w:t>1.00</w:t>
            </w:r>
          </w:p>
        </w:tc>
      </w:tr>
      <w:tr w:rsidR="00B940C3" w14:paraId="4D8C4367" w14:textId="77777777" w:rsidTr="00B83C18">
        <w:trPr>
          <w:jc w:val="center"/>
        </w:trPr>
        <w:tc>
          <w:tcPr>
            <w:tcW w:w="4853" w:type="dxa"/>
            <w:hideMark/>
          </w:tcPr>
          <w:p w14:paraId="2095B551" w14:textId="77777777" w:rsidR="00B940C3" w:rsidRDefault="00B940C3" w:rsidP="00E91D1D">
            <w:pPr>
              <w:pStyle w:val="TableBodyText"/>
            </w:pPr>
            <w:r>
              <w:t>Extremely likely</w:t>
            </w:r>
          </w:p>
        </w:tc>
        <w:tc>
          <w:tcPr>
            <w:tcW w:w="0" w:type="auto"/>
            <w:hideMark/>
          </w:tcPr>
          <w:p w14:paraId="2A59AE9B" w14:textId="113FE823" w:rsidR="00B940C3" w:rsidRDefault="00B940C3" w:rsidP="00E91D1D">
            <w:pPr>
              <w:pStyle w:val="TableBodyText"/>
              <w:jc w:val="center"/>
            </w:pPr>
            <w:r>
              <w:t>0.95</w:t>
            </w:r>
            <w:r w:rsidR="00BA0199">
              <w:t xml:space="preserve"> </w:t>
            </w:r>
            <w:r>
              <w:t>–</w:t>
            </w:r>
            <w:r w:rsidR="00BA0199">
              <w:t xml:space="preserve"> </w:t>
            </w:r>
            <w:r>
              <w:t>0.99</w:t>
            </w:r>
          </w:p>
        </w:tc>
      </w:tr>
      <w:tr w:rsidR="00B940C3" w14:paraId="30562C18" w14:textId="77777777" w:rsidTr="00B83C18">
        <w:trPr>
          <w:jc w:val="center"/>
        </w:trPr>
        <w:tc>
          <w:tcPr>
            <w:tcW w:w="4853" w:type="dxa"/>
            <w:hideMark/>
          </w:tcPr>
          <w:p w14:paraId="1902B11E" w14:textId="77777777" w:rsidR="00B940C3" w:rsidRDefault="00B940C3" w:rsidP="00E91D1D">
            <w:pPr>
              <w:pStyle w:val="TableBodyText"/>
            </w:pPr>
            <w:r>
              <w:t>Very likely</w:t>
            </w:r>
          </w:p>
        </w:tc>
        <w:tc>
          <w:tcPr>
            <w:tcW w:w="0" w:type="auto"/>
            <w:hideMark/>
          </w:tcPr>
          <w:p w14:paraId="1751988E" w14:textId="6DD48622" w:rsidR="00B940C3" w:rsidRDefault="00B940C3" w:rsidP="00E91D1D">
            <w:pPr>
              <w:pStyle w:val="TableBodyText"/>
              <w:jc w:val="center"/>
            </w:pPr>
            <w:r>
              <w:t>0.90</w:t>
            </w:r>
            <w:r w:rsidR="00BA0199">
              <w:t xml:space="preserve"> </w:t>
            </w:r>
            <w:r>
              <w:t>–</w:t>
            </w:r>
            <w:r w:rsidR="00BA0199">
              <w:t xml:space="preserve"> </w:t>
            </w:r>
            <w:r>
              <w:t>0.95</w:t>
            </w:r>
          </w:p>
        </w:tc>
      </w:tr>
      <w:tr w:rsidR="00B940C3" w14:paraId="4337980E" w14:textId="77777777" w:rsidTr="00B83C18">
        <w:trPr>
          <w:jc w:val="center"/>
        </w:trPr>
        <w:tc>
          <w:tcPr>
            <w:tcW w:w="4853" w:type="dxa"/>
            <w:hideMark/>
          </w:tcPr>
          <w:p w14:paraId="74E66A82" w14:textId="77777777" w:rsidR="00B940C3" w:rsidRDefault="00B940C3" w:rsidP="00E91D1D">
            <w:pPr>
              <w:pStyle w:val="TableBodyText"/>
            </w:pPr>
            <w:r>
              <w:t>Likely</w:t>
            </w:r>
          </w:p>
        </w:tc>
        <w:tc>
          <w:tcPr>
            <w:tcW w:w="0" w:type="auto"/>
            <w:hideMark/>
          </w:tcPr>
          <w:p w14:paraId="4690FC9B" w14:textId="38D4582A" w:rsidR="00B940C3" w:rsidRDefault="00B940C3" w:rsidP="00E91D1D">
            <w:pPr>
              <w:pStyle w:val="TableBodyText"/>
              <w:jc w:val="center"/>
            </w:pPr>
            <w:r>
              <w:t>0.67</w:t>
            </w:r>
            <w:r w:rsidR="00BA0199">
              <w:t xml:space="preserve"> </w:t>
            </w:r>
            <w:r>
              <w:t>–</w:t>
            </w:r>
            <w:r w:rsidR="00BA0199">
              <w:t xml:space="preserve"> </w:t>
            </w:r>
            <w:r>
              <w:t>0.90</w:t>
            </w:r>
          </w:p>
        </w:tc>
      </w:tr>
      <w:tr w:rsidR="00B940C3" w14:paraId="7E813671" w14:textId="77777777" w:rsidTr="00B83C18">
        <w:trPr>
          <w:jc w:val="center"/>
        </w:trPr>
        <w:tc>
          <w:tcPr>
            <w:tcW w:w="4853" w:type="dxa"/>
            <w:hideMark/>
          </w:tcPr>
          <w:p w14:paraId="46D13172" w14:textId="77777777" w:rsidR="00B940C3" w:rsidRDefault="00B940C3" w:rsidP="00E91D1D">
            <w:pPr>
              <w:pStyle w:val="TableBodyText"/>
            </w:pPr>
            <w:r>
              <w:t>About as likely as not</w:t>
            </w:r>
          </w:p>
        </w:tc>
        <w:tc>
          <w:tcPr>
            <w:tcW w:w="0" w:type="auto"/>
            <w:hideMark/>
          </w:tcPr>
          <w:p w14:paraId="6262AC84" w14:textId="5356C3B6" w:rsidR="00B940C3" w:rsidRDefault="00B940C3" w:rsidP="00E91D1D">
            <w:pPr>
              <w:pStyle w:val="TableBodyText"/>
              <w:jc w:val="center"/>
            </w:pPr>
            <w:r>
              <w:t>0.33</w:t>
            </w:r>
            <w:r w:rsidR="00BA0199">
              <w:t xml:space="preserve"> </w:t>
            </w:r>
            <w:r>
              <w:t>–</w:t>
            </w:r>
            <w:r w:rsidR="00BA0199">
              <w:t xml:space="preserve"> </w:t>
            </w:r>
            <w:r>
              <w:t>0.67</w:t>
            </w:r>
          </w:p>
        </w:tc>
      </w:tr>
      <w:tr w:rsidR="00B940C3" w14:paraId="7D605B24" w14:textId="77777777" w:rsidTr="00B83C18">
        <w:trPr>
          <w:jc w:val="center"/>
        </w:trPr>
        <w:tc>
          <w:tcPr>
            <w:tcW w:w="4853" w:type="dxa"/>
            <w:hideMark/>
          </w:tcPr>
          <w:p w14:paraId="3E127BDF" w14:textId="77777777" w:rsidR="00B940C3" w:rsidRDefault="00B940C3" w:rsidP="00E91D1D">
            <w:pPr>
              <w:pStyle w:val="TableBodyText"/>
            </w:pPr>
            <w:r>
              <w:t>Unlikely</w:t>
            </w:r>
          </w:p>
        </w:tc>
        <w:tc>
          <w:tcPr>
            <w:tcW w:w="0" w:type="auto"/>
            <w:hideMark/>
          </w:tcPr>
          <w:p w14:paraId="6626E65D" w14:textId="68F33579" w:rsidR="00B940C3" w:rsidRDefault="00B940C3" w:rsidP="00E91D1D">
            <w:pPr>
              <w:pStyle w:val="TableBodyText"/>
              <w:jc w:val="center"/>
            </w:pPr>
            <w:r>
              <w:t>0.10</w:t>
            </w:r>
            <w:r w:rsidR="00BA0199">
              <w:t xml:space="preserve"> </w:t>
            </w:r>
            <w:r>
              <w:t>–</w:t>
            </w:r>
            <w:r w:rsidR="00BA0199">
              <w:t xml:space="preserve"> </w:t>
            </w:r>
            <w:r>
              <w:t>0.33</w:t>
            </w:r>
          </w:p>
        </w:tc>
      </w:tr>
      <w:tr w:rsidR="00B940C3" w14:paraId="61698B33" w14:textId="77777777" w:rsidTr="00B83C18">
        <w:trPr>
          <w:jc w:val="center"/>
        </w:trPr>
        <w:tc>
          <w:tcPr>
            <w:tcW w:w="4853" w:type="dxa"/>
            <w:hideMark/>
          </w:tcPr>
          <w:p w14:paraId="749580B7" w14:textId="77777777" w:rsidR="00B940C3" w:rsidRDefault="00B940C3" w:rsidP="00E91D1D">
            <w:pPr>
              <w:pStyle w:val="TableBodyText"/>
            </w:pPr>
            <w:r>
              <w:t>Very unlikely</w:t>
            </w:r>
          </w:p>
        </w:tc>
        <w:tc>
          <w:tcPr>
            <w:tcW w:w="0" w:type="auto"/>
            <w:hideMark/>
          </w:tcPr>
          <w:p w14:paraId="2677EA70" w14:textId="12CC215B" w:rsidR="00B940C3" w:rsidRDefault="00B940C3" w:rsidP="00E91D1D">
            <w:pPr>
              <w:pStyle w:val="TableBodyText"/>
              <w:jc w:val="center"/>
            </w:pPr>
            <w:r>
              <w:t>0.05</w:t>
            </w:r>
            <w:r w:rsidR="00BA0199">
              <w:t xml:space="preserve"> </w:t>
            </w:r>
            <w:r>
              <w:t>–</w:t>
            </w:r>
            <w:r w:rsidR="00BA0199">
              <w:t xml:space="preserve"> </w:t>
            </w:r>
            <w:r>
              <w:t>0.10</w:t>
            </w:r>
          </w:p>
        </w:tc>
      </w:tr>
      <w:tr w:rsidR="00B940C3" w14:paraId="5A4A05B3" w14:textId="77777777" w:rsidTr="00B83C18">
        <w:trPr>
          <w:jc w:val="center"/>
        </w:trPr>
        <w:tc>
          <w:tcPr>
            <w:tcW w:w="4853" w:type="dxa"/>
            <w:hideMark/>
          </w:tcPr>
          <w:p w14:paraId="290E0C6E" w14:textId="77777777" w:rsidR="00B940C3" w:rsidRDefault="00B940C3" w:rsidP="00E91D1D">
            <w:pPr>
              <w:pStyle w:val="TableBodyText"/>
            </w:pPr>
            <w:r>
              <w:t>Extremely unlikely</w:t>
            </w:r>
          </w:p>
        </w:tc>
        <w:tc>
          <w:tcPr>
            <w:tcW w:w="0" w:type="auto"/>
            <w:hideMark/>
          </w:tcPr>
          <w:p w14:paraId="1AFF96D4" w14:textId="74894460" w:rsidR="00B940C3" w:rsidRDefault="00B940C3" w:rsidP="00E91D1D">
            <w:pPr>
              <w:pStyle w:val="TableBodyText"/>
              <w:jc w:val="center"/>
            </w:pPr>
            <w:r>
              <w:t>0.01</w:t>
            </w:r>
            <w:r w:rsidR="00BA0199">
              <w:t xml:space="preserve"> </w:t>
            </w:r>
            <w:r>
              <w:t>–</w:t>
            </w:r>
            <w:r w:rsidR="00BA0199">
              <w:t xml:space="preserve"> </w:t>
            </w:r>
            <w:r>
              <w:t>0.05</w:t>
            </w:r>
          </w:p>
        </w:tc>
      </w:tr>
      <w:tr w:rsidR="00B940C3" w14:paraId="118F153A" w14:textId="77777777" w:rsidTr="00B83C18">
        <w:trPr>
          <w:jc w:val="center"/>
        </w:trPr>
        <w:tc>
          <w:tcPr>
            <w:tcW w:w="4853" w:type="dxa"/>
            <w:tcBorders>
              <w:bottom w:val="single" w:sz="4" w:space="0" w:color="auto"/>
            </w:tcBorders>
            <w:hideMark/>
          </w:tcPr>
          <w:p w14:paraId="64C99731" w14:textId="77777777" w:rsidR="00B940C3" w:rsidRDefault="00B940C3" w:rsidP="00E91D1D">
            <w:pPr>
              <w:pStyle w:val="TableBodyText"/>
            </w:pPr>
            <w:r>
              <w:t>Exceptionally unlikely</w:t>
            </w:r>
          </w:p>
        </w:tc>
        <w:tc>
          <w:tcPr>
            <w:tcW w:w="0" w:type="auto"/>
            <w:tcBorders>
              <w:bottom w:val="single" w:sz="4" w:space="0" w:color="auto"/>
            </w:tcBorders>
            <w:hideMark/>
          </w:tcPr>
          <w:p w14:paraId="24BA139C" w14:textId="2B9B835F" w:rsidR="00B940C3" w:rsidRDefault="00B940C3" w:rsidP="00E91D1D">
            <w:pPr>
              <w:pStyle w:val="TableBodyText"/>
              <w:jc w:val="center"/>
            </w:pPr>
            <w:r>
              <w:t>0.0</w:t>
            </w:r>
            <w:r w:rsidR="00BA0199">
              <w:t xml:space="preserve">0 </w:t>
            </w:r>
            <w:r>
              <w:t>–</w:t>
            </w:r>
            <w:r w:rsidR="00BA0199">
              <w:t xml:space="preserve"> </w:t>
            </w:r>
            <w:r>
              <w:t>0.01</w:t>
            </w:r>
          </w:p>
        </w:tc>
      </w:tr>
    </w:tbl>
    <w:p w14:paraId="48303A8D" w14:textId="017F91D3" w:rsidR="007563C7" w:rsidRDefault="00AC6877" w:rsidP="00C03A63">
      <w:pPr>
        <w:pStyle w:val="BodyText"/>
        <w:spacing w:before="240" w:after="120"/>
      </w:pPr>
      <w:bookmarkStart w:id="153" w:name="_Toc82600411"/>
      <w:r>
        <w:t>Some t</w:t>
      </w:r>
      <w:r w:rsidR="007563C7">
        <w:t>rends were classified as “</w:t>
      </w:r>
      <w:bookmarkStart w:id="154" w:name="_Hlk491099517"/>
      <w:r w:rsidR="007563C7">
        <w:t>not analysed</w:t>
      </w:r>
      <w:bookmarkEnd w:id="154"/>
      <w:r w:rsidR="007563C7">
        <w:t xml:space="preserve">” for </w:t>
      </w:r>
      <w:r w:rsidR="009C62EF">
        <w:t xml:space="preserve">either of </w:t>
      </w:r>
      <w:r w:rsidR="007563C7">
        <w:t>two reasons:</w:t>
      </w:r>
    </w:p>
    <w:p w14:paraId="7D431DEB" w14:textId="77777777" w:rsidR="007563C7" w:rsidRDefault="007563C7" w:rsidP="00C03A63">
      <w:pPr>
        <w:pStyle w:val="Numberedlist"/>
        <w:numPr>
          <w:ilvl w:val="0"/>
          <w:numId w:val="20"/>
        </w:numPr>
        <w:spacing w:after="120"/>
      </w:pPr>
      <w:r>
        <w:t>When a large proportion of the values were censored (data has &lt;5 non-censored values and/or &lt;3 unique non-censored values). This arises because trend analysis is based on examining differences in the value of the variable under consideration between all pairs of sample occasions. When a value is censored, it cannot be compared with any other value and the comparison is treated as a “tie” (i.e., there is no change in the variable between the two sample occasions). When there are many ties there is little information content in the data and a meaningful statistic cannot be calculated.</w:t>
      </w:r>
    </w:p>
    <w:p w14:paraId="12DFB364" w14:textId="1A39B365" w:rsidR="007563C7" w:rsidRDefault="007563C7" w:rsidP="00B83C18">
      <w:pPr>
        <w:pStyle w:val="Numberedlist"/>
      </w:pPr>
      <w:r>
        <w:t>When there is no, or very little, variation in the data</w:t>
      </w:r>
      <w:r w:rsidR="009C62EF">
        <w:t xml:space="preserve">, which </w:t>
      </w:r>
      <w:r>
        <w:t xml:space="preserve">also results in ties. This can occur because laboratory analysis of some variables has low precision (i.e., values have few or no significant figures). In this case, many samples have the same value, and this then results in ties. </w:t>
      </w:r>
    </w:p>
    <w:p w14:paraId="21CBA4B6" w14:textId="66BDB4E1" w:rsidR="00B940C3" w:rsidRPr="00942A1F" w:rsidRDefault="00B940C3" w:rsidP="00B940C3">
      <w:pPr>
        <w:pStyle w:val="Heading3"/>
        <w:spacing w:line="288" w:lineRule="atLeast"/>
      </w:pPr>
      <w:r w:rsidRPr="00942A1F">
        <w:lastRenderedPageBreak/>
        <w:t>Aggregation of site trends</w:t>
      </w:r>
      <w:bookmarkEnd w:id="153"/>
    </w:p>
    <w:p w14:paraId="1C7A92C4" w14:textId="432E6AB4" w:rsidR="00B940C3" w:rsidRPr="006B6287" w:rsidRDefault="00B940C3" w:rsidP="00B940C3">
      <w:pPr>
        <w:pStyle w:val="BodyText"/>
      </w:pPr>
      <w:r w:rsidRPr="006B6287">
        <w:t>Aggregating water-quality trend results</w:t>
      </w:r>
      <w:r w:rsidR="00CD744D">
        <w:t xml:space="preserve"> from multiple sites</w:t>
      </w:r>
      <w:r w:rsidRPr="006B6287">
        <w:t xml:space="preserve"> is intended to indicate water quality changes over a domain of interest (e.g., environmental classes, regions, national). In the present study, we aggregated trend results using both trend magnitudes and trend directions. </w:t>
      </w:r>
    </w:p>
    <w:p w14:paraId="255D28F8" w14:textId="77777777" w:rsidR="00B940C3" w:rsidRPr="006B6287" w:rsidRDefault="00B940C3" w:rsidP="00B940C3">
      <w:pPr>
        <w:pStyle w:val="BodyText"/>
      </w:pPr>
      <w:r w:rsidRPr="006B6287">
        <w:t>The distributions of trend magnitude across sites were characterised using box and whisker plots of the relative Sen slope estimates (RSSE) and relative seasonal Sen slope estimates (RSSSE). Sen slopes were relativised by dividing the SSE and SSSE values by the duration of the trend period to give estimates of temporal change in % yr</w:t>
      </w:r>
      <w:r w:rsidRPr="006B6287">
        <w:rPr>
          <w:vertAlign w:val="superscript"/>
        </w:rPr>
        <w:t>-1</w:t>
      </w:r>
      <w:r w:rsidRPr="006B6287">
        <w:t>.</w:t>
      </w:r>
    </w:p>
    <w:p w14:paraId="01F97BAD" w14:textId="733A57E3" w:rsidR="00B940C3" w:rsidRDefault="00B940C3" w:rsidP="00B940C3">
      <w:pPr>
        <w:pStyle w:val="BodyText"/>
      </w:pPr>
      <w:bookmarkStart w:id="155" w:name="_Toc520295367"/>
      <w:bookmarkStart w:id="156" w:name="_Ref523820138"/>
      <w:bookmarkStart w:id="157" w:name="_Toc526534573"/>
      <w:bookmarkStart w:id="158" w:name="_Toc511232173"/>
      <w:r w:rsidRPr="008929D7">
        <w:t xml:space="preserve">We used two different approaches for aggregating trend directions. </w:t>
      </w:r>
      <w:r>
        <w:t>The first approach involved the calculation of t</w:t>
      </w:r>
      <w:r w:rsidRPr="006C19EF">
        <w:t>he</w:t>
      </w:r>
      <w:r>
        <w:t xml:space="preserve"> aggregate proportion of sites in each categorical level of confidence that the trend was decreasing (shown in</w:t>
      </w:r>
      <w:r w:rsidR="00BA0199">
        <w:t xml:space="preserve"> </w:t>
      </w:r>
      <w:r w:rsidR="00B83C18">
        <w:fldChar w:fldCharType="begin"/>
      </w:r>
      <w:r w:rsidR="00B83C18">
        <w:instrText xml:space="preserve"> REF _Ref83289928 \h </w:instrText>
      </w:r>
      <w:r w:rsidR="00B83C18">
        <w:fldChar w:fldCharType="separate"/>
      </w:r>
      <w:r w:rsidR="005A78FC">
        <w:t xml:space="preserve">Table </w:t>
      </w:r>
      <w:r w:rsidR="005A78FC">
        <w:rPr>
          <w:noProof/>
        </w:rPr>
        <w:t>3</w:t>
      </w:r>
      <w:r w:rsidR="005A78FC">
        <w:noBreakHyphen/>
      </w:r>
      <w:r w:rsidR="005A78FC">
        <w:rPr>
          <w:noProof/>
        </w:rPr>
        <w:t>2</w:t>
      </w:r>
      <w:r w:rsidR="00B83C18">
        <w:fldChar w:fldCharType="end"/>
      </w:r>
      <w:r>
        <w:t>) for each variable; these values were plotted as colour coded stacked bar charts. These charts provide a graphical representation of the proportions of increasing and decreasing trends at the levels of confidence indicated by the categories. We also use</w:t>
      </w:r>
      <w:r w:rsidR="00CD744D">
        <w:t>d</w:t>
      </w:r>
      <w:r>
        <w:t xml:space="preserve"> this approach for each of the outputs of the 10-year trends for rolling windows. </w:t>
      </w:r>
    </w:p>
    <w:p w14:paraId="5B0A5D8F" w14:textId="1A3A65DE" w:rsidR="00B940C3" w:rsidRDefault="00B940C3" w:rsidP="00B940C3">
      <w:pPr>
        <w:pStyle w:val="BodyText"/>
      </w:pPr>
      <w:r>
        <w:t>The second approach also utilises the confidence</w:t>
      </w:r>
      <w:r w:rsidRPr="003D29EA">
        <w:t xml:space="preserve"> that the true trend was </w:t>
      </w:r>
      <w:r>
        <w:t>de</w:t>
      </w:r>
      <w:r w:rsidRPr="003D29EA">
        <w:t>creasing</w:t>
      </w:r>
      <w:r>
        <w:t xml:space="preserve"> to provide a probabilistic estimate of the</w:t>
      </w:r>
      <w:r w:rsidRPr="00D931DC">
        <w:t xml:space="preserve"> </w:t>
      </w:r>
      <w:r w:rsidRPr="00BA3094">
        <w:t xml:space="preserve">proportion of </w:t>
      </w:r>
      <w:r>
        <w:t>decreasing</w:t>
      </w:r>
      <w:r w:rsidRPr="00BA3094">
        <w:t xml:space="preserve"> </w:t>
      </w:r>
      <w:r>
        <w:t xml:space="preserve">site-specific </w:t>
      </w:r>
      <w:r w:rsidRPr="00BA3094">
        <w:t>trends</w:t>
      </w:r>
      <w:r>
        <w:t xml:space="preserve"> (P</w:t>
      </w:r>
      <w:r>
        <w:rPr>
          <w:vertAlign w:val="subscript"/>
        </w:rPr>
        <w:t>d</w:t>
      </w:r>
      <w:r>
        <w:t xml:space="preserve">) within a </w:t>
      </w:r>
      <w:r w:rsidR="00EB507B">
        <w:t xml:space="preserve">geographic </w:t>
      </w:r>
      <w:r>
        <w:t xml:space="preserve">or environmental </w:t>
      </w:r>
      <w:r w:rsidRPr="00671520">
        <w:t>domain</w:t>
      </w:r>
      <w:r>
        <w:t xml:space="preserve">. </w:t>
      </w:r>
      <w:r w:rsidR="005E074C">
        <w:t>Note that P</w:t>
      </w:r>
      <w:r w:rsidR="005E074C">
        <w:rPr>
          <w:vertAlign w:val="subscript"/>
        </w:rPr>
        <w:t>d</w:t>
      </w:r>
      <w:r w:rsidR="005E074C">
        <w:t xml:space="preserve"> is equivalent to the proportion of improving trends (PIT) statistic </w:t>
      </w:r>
      <w:r w:rsidR="00B35DF5">
        <w:t>reported in Larned et al. (2018)</w:t>
      </w:r>
      <w:r w:rsidR="00D579A6">
        <w:t>,</w:t>
      </w:r>
      <w:r w:rsidR="00B35DF5">
        <w:t xml:space="preserve"> </w:t>
      </w:r>
      <w:r w:rsidR="007B0FA7">
        <w:t>without the additional subjective step of defining the direction</w:t>
      </w:r>
      <w:r w:rsidR="00D579A6">
        <w:t>s</w:t>
      </w:r>
      <w:r w:rsidR="007B0FA7">
        <w:t xml:space="preserve"> that </w:t>
      </w:r>
      <w:r w:rsidR="00D579A6">
        <w:t>indicate</w:t>
      </w:r>
      <w:r w:rsidR="007B0FA7">
        <w:t xml:space="preserve"> improvement</w:t>
      </w:r>
      <w:r w:rsidR="00D579A6">
        <w:t xml:space="preserve"> or degradations</w:t>
      </w:r>
      <w:r w:rsidR="007B0FA7">
        <w:t xml:space="preserve"> for each water quality variable.</w:t>
      </w:r>
      <w:r w:rsidR="0030278A">
        <w:t xml:space="preserve"> </w:t>
      </w:r>
      <w:r>
        <w:t>For a given water-quality variable, the trends at multiple monitoring sites distributed across a domain of interest can be assumed to represent independent samples of the population of trends, for all sites within that domain.</w:t>
      </w:r>
    </w:p>
    <w:p w14:paraId="37B41C41" w14:textId="69DC34DE" w:rsidR="00B940C3" w:rsidRPr="00561EC7" w:rsidRDefault="00B940C3" w:rsidP="00B940C3">
      <w:pPr>
        <w:spacing w:after="160" w:line="288" w:lineRule="atLeast"/>
        <w:rPr>
          <w:rFonts w:eastAsiaTheme="minorEastAsia"/>
        </w:rPr>
      </w:pPr>
      <w:r>
        <w:t>The statistic P</w:t>
      </w:r>
      <w:r w:rsidRPr="001F151B">
        <w:rPr>
          <w:vertAlign w:val="subscript"/>
        </w:rPr>
        <w:t>d</w:t>
      </w:r>
      <w:r>
        <w:t xml:space="preserve"> is calculated by letting the sampled sites within this domain be indexed by </w:t>
      </w:r>
      <w:r w:rsidRPr="00771A8E">
        <w:rPr>
          <w:i/>
        </w:rPr>
        <w:t>s</w:t>
      </w:r>
      <w:r>
        <w:t xml:space="preserve">, so that </w:t>
      </w:r>
      <m:oMath>
        <m:r>
          <w:rPr>
            <w:rFonts w:ascii="Cambria Math" w:hAnsi="Cambria Math"/>
          </w:rPr>
          <m:t>s ∈{1,…,S}</m:t>
        </m:r>
      </m:oMath>
      <w:r>
        <w:t xml:space="preserve"> and </w:t>
      </w:r>
      <w:r>
        <w:rPr>
          <w:rFonts w:eastAsiaTheme="minorEastAsia"/>
        </w:rPr>
        <w:t xml:space="preserve">let </w:t>
      </w:r>
      <m:oMath>
        <m:r>
          <w:rPr>
            <w:rFonts w:ascii="Cambria Math" w:hAnsi="Cambria Math"/>
          </w:rPr>
          <m:t>I</m:t>
        </m:r>
      </m:oMath>
      <w:r>
        <w:rPr>
          <w:rFonts w:eastAsiaTheme="minorEastAsia"/>
        </w:rPr>
        <w:t xml:space="preserve"> be a random </w:t>
      </w:r>
      <w:r w:rsidRPr="00633436">
        <w:t>Bernoulli distribut</w:t>
      </w:r>
      <w:r>
        <w:t xml:space="preserve">ed variable </w:t>
      </w:r>
      <w:r w:rsidRPr="0069587C">
        <w:t>which takes the value 1 with probability</w:t>
      </w:r>
      <w:r>
        <w:rPr>
          <w:rFonts w:eastAsiaTheme="minorEastAsia"/>
        </w:rPr>
        <w:t xml:space="preserve">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oMath>
      <w:r>
        <w:rPr>
          <w:rFonts w:eastAsiaTheme="minorEastAsia"/>
        </w:rPr>
        <w:t xml:space="preserve"> </w:t>
      </w:r>
      <w:r w:rsidRPr="0069587C">
        <w:t xml:space="preserve">and the </w:t>
      </w:r>
      <w:r w:rsidRPr="00561EC7">
        <w:t>value 0 with probability</w:t>
      </w:r>
      <w:r w:rsidRPr="00561EC7">
        <w:rPr>
          <w:rFonts w:eastAsiaTheme="minorEastAsia"/>
        </w:rPr>
        <w:t xml:space="preserve"> </w:t>
      </w:r>
      <m:oMath>
        <m:r>
          <w:rPr>
            <w:rFonts w:ascii="Cambria Math" w:eastAsiaTheme="minorEastAsia" w:hAnsi="Cambria Math"/>
          </w:rPr>
          <m:t>q=1-</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oMath>
      <w:r>
        <w:rPr>
          <w:rFonts w:eastAsiaTheme="minorEastAsia"/>
        </w:rPr>
        <w:t xml:space="preserve"> (where C</w:t>
      </w:r>
      <w:r>
        <w:rPr>
          <w:rFonts w:eastAsiaTheme="minorEastAsia"/>
          <w:vertAlign w:val="subscript"/>
        </w:rPr>
        <w:t>d</w:t>
      </w:r>
      <w:r>
        <w:rPr>
          <w:rFonts w:eastAsiaTheme="minorEastAsia"/>
        </w:rPr>
        <w:t xml:space="preserve"> is the confidence that the trend was decreasing, as </w:t>
      </w:r>
      <w:r w:rsidRPr="00FB52F8">
        <w:rPr>
          <w:rFonts w:eastAsiaTheme="minorEastAsia"/>
        </w:rPr>
        <w:t xml:space="preserve">described in </w:t>
      </w:r>
      <w:r w:rsidR="00BA0199">
        <w:rPr>
          <w:rFonts w:eastAsiaTheme="minorEastAsia"/>
        </w:rPr>
        <w:t>S</w:t>
      </w:r>
      <w:r w:rsidRPr="00FB52F8">
        <w:rPr>
          <w:rFonts w:eastAsiaTheme="minorEastAsia"/>
        </w:rPr>
        <w:t>ection</w:t>
      </w:r>
      <w:r>
        <w:rPr>
          <w:rFonts w:eastAsiaTheme="minorEastAsia"/>
        </w:rPr>
        <w:t xml:space="preserve"> </w:t>
      </w:r>
      <w:r>
        <w:rPr>
          <w:rFonts w:eastAsiaTheme="minorEastAsia"/>
        </w:rPr>
        <w:fldChar w:fldCharType="begin"/>
      </w:r>
      <w:r>
        <w:rPr>
          <w:rFonts w:eastAsiaTheme="minorEastAsia"/>
        </w:rPr>
        <w:instrText xml:space="preserve"> REF _Ref57642455 \r \h </w:instrText>
      </w:r>
      <w:r>
        <w:rPr>
          <w:rFonts w:eastAsiaTheme="minorEastAsia"/>
        </w:rPr>
      </w:r>
      <w:r>
        <w:rPr>
          <w:rFonts w:eastAsiaTheme="minorEastAsia"/>
        </w:rPr>
        <w:fldChar w:fldCharType="separate"/>
      </w:r>
      <w:r w:rsidR="005A78FC">
        <w:rPr>
          <w:rFonts w:eastAsiaTheme="minorEastAsia"/>
        </w:rPr>
        <w:t>3.2.5</w:t>
      </w:r>
      <w:r>
        <w:rPr>
          <w:rFonts w:eastAsiaTheme="minorEastAsia"/>
        </w:rPr>
        <w:fldChar w:fldCharType="end"/>
      </w:r>
      <w:r w:rsidRPr="00FB52F8">
        <w:rPr>
          <w:rFonts w:eastAsiaTheme="minorEastAsia"/>
        </w:rPr>
        <w:t xml:space="preserve">). Therefore,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s</m:t>
            </m:r>
          </m:sub>
        </m:sSub>
        <m:r>
          <w:rPr>
            <w:rFonts w:ascii="Cambria Math" w:eastAsiaTheme="minorEastAsia" w:hAnsi="Cambria Math"/>
          </w:rPr>
          <m:t>=1</m:t>
        </m:r>
      </m:oMath>
      <w:r w:rsidRPr="00FB52F8">
        <w:rPr>
          <w:rFonts w:eastAsiaTheme="minorEastAsia"/>
        </w:rPr>
        <w:t xml:space="preserve"> denotes a decreasing trend at site </w:t>
      </w:r>
      <m:oMath>
        <m:r>
          <w:rPr>
            <w:rFonts w:ascii="Cambria Math" w:eastAsiaTheme="minorEastAsia" w:hAnsi="Cambria Math"/>
          </w:rPr>
          <m:t>s∈</m:t>
        </m:r>
        <m:d>
          <m:dPr>
            <m:begChr m:val="{"/>
            <m:endChr m:val="}"/>
            <m:ctrlPr>
              <w:rPr>
                <w:rFonts w:ascii="Cambria Math" w:eastAsiaTheme="minorEastAsia" w:hAnsi="Cambria Math"/>
                <w:i/>
              </w:rPr>
            </m:ctrlPr>
          </m:dPr>
          <m:e>
            <m:r>
              <w:rPr>
                <w:rFonts w:ascii="Cambria Math" w:eastAsiaTheme="minorEastAsia" w:hAnsi="Cambria Math"/>
              </w:rPr>
              <m:t>1,…,S</m:t>
            </m:r>
          </m:e>
        </m:d>
      </m:oMath>
      <w:r w:rsidRPr="00FB52F8">
        <w:rPr>
          <w:rFonts w:eastAsiaTheme="minorEastAsia"/>
        </w:rPr>
        <w:t xml:space="preserve"> when the estimated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m:t>
            </m:r>
          </m:sub>
        </m:sSub>
        <m:r>
          <w:rPr>
            <w:rFonts w:ascii="Cambria Math" w:eastAsiaTheme="minorEastAsia" w:hAnsi="Cambria Math"/>
          </w:rPr>
          <m:t>≥0.5</m:t>
        </m:r>
      </m:oMath>
      <w:r w:rsidRPr="00FB52F8">
        <w:rPr>
          <w:rFonts w:eastAsiaTheme="minorEastAsia"/>
        </w:rPr>
        <w:t xml:space="preserve"> and an increasing trend as 0 when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m:t>
            </m:r>
          </m:sub>
        </m:sSub>
        <m:r>
          <w:rPr>
            <w:rFonts w:ascii="Cambria Math" w:eastAsiaTheme="minorEastAsia" w:hAnsi="Cambria Math"/>
          </w:rPr>
          <m:t>&lt;0.5</m:t>
        </m:r>
      </m:oMath>
      <w:r w:rsidRPr="00FB52F8">
        <w:rPr>
          <w:rFonts w:eastAsiaTheme="minorEastAsia"/>
        </w:rPr>
        <w:t xml:space="preserve">. Then, the estimated proportion of sites with </w:t>
      </w:r>
      <w:r>
        <w:rPr>
          <w:rFonts w:eastAsiaTheme="minorEastAsia"/>
        </w:rPr>
        <w:t>decreasing</w:t>
      </w:r>
      <w:r w:rsidRPr="00FB52F8">
        <w:rPr>
          <w:rFonts w:eastAsiaTheme="minorEastAsia"/>
        </w:rPr>
        <w:t xml:space="preserve"> trends in the domain is:</w:t>
      </w:r>
    </w:p>
    <w:p w14:paraId="13ACCA46" w14:textId="77777777" w:rsidR="00B940C3" w:rsidRPr="00561EC7" w:rsidRDefault="00000000" w:rsidP="00B940C3">
      <w:pPr>
        <w:pStyle w:val="BodyTex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m:t>
              </m:r>
            </m:sub>
          </m:sSub>
          <m:r>
            <w:rPr>
              <w:rFonts w:ascii="Cambria Math" w:eastAsiaTheme="minorEastAsia" w:hAnsi="Cambria Math"/>
            </w:rPr>
            <m:t>=</m:t>
          </m:r>
          <m:nary>
            <m:naryPr>
              <m:chr m:val="∑"/>
              <m:limLoc m:val="subSup"/>
              <m:ctrlPr>
                <w:rPr>
                  <w:rFonts w:ascii="Cambria Math" w:eastAsiaTheme="minorEastAsia" w:hAnsi="Cambria Math"/>
                  <w:i/>
                </w:rPr>
              </m:ctrlPr>
            </m:naryPr>
            <m:sub>
              <m:r>
                <w:rPr>
                  <w:rFonts w:ascii="Cambria Math" w:eastAsiaTheme="minorEastAsia" w:hAnsi="Cambria Math"/>
                </w:rPr>
                <m:t>s=1</m:t>
              </m:r>
            </m:sub>
            <m:sup>
              <m:r>
                <w:rPr>
                  <w:rFonts w:ascii="Cambria Math" w:eastAsiaTheme="minorEastAsia" w:hAnsi="Cambria Math"/>
                </w:rPr>
                <m:t>s=S</m:t>
              </m:r>
            </m:sup>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s</m:t>
                  </m:r>
                </m:sub>
              </m:sSub>
              <m:r>
                <w:rPr>
                  <w:rFonts w:ascii="Cambria Math" w:eastAsiaTheme="minorEastAsia" w:hAnsi="Cambria Math"/>
                </w:rPr>
                <m:t>/S</m:t>
              </m:r>
            </m:e>
          </m:nary>
        </m:oMath>
      </m:oMathPara>
    </w:p>
    <w:p w14:paraId="66D89F0B" w14:textId="77777777" w:rsidR="00B940C3" w:rsidRPr="00D0277A" w:rsidRDefault="00B940C3" w:rsidP="00B940C3">
      <w:pPr>
        <w:pStyle w:val="BodyText"/>
        <w:rPr>
          <w:rFonts w:eastAsiaTheme="minorEastAsia"/>
        </w:rPr>
      </w:pPr>
      <w:r w:rsidRPr="00561EC7">
        <w:rPr>
          <w:rFonts w:eastAsiaTheme="minorEastAsia"/>
        </w:rPr>
        <w:t xml:space="preserve">Because the variance of a random </w:t>
      </w:r>
      <w:r w:rsidRPr="00561EC7">
        <w:t xml:space="preserve">Bernoulli distributed variable is </w:t>
      </w:r>
      <m:oMath>
        <m:r>
          <w:rPr>
            <w:rFonts w:ascii="Cambria Math" w:hAnsi="Cambria Math"/>
          </w:rPr>
          <m:t>Var</m:t>
        </m:r>
        <m:d>
          <m:dPr>
            <m:ctrlPr>
              <w:rPr>
                <w:rFonts w:ascii="Cambria Math" w:hAnsi="Cambria Math"/>
                <w:i/>
              </w:rPr>
            </m:ctrlPr>
          </m:dPr>
          <m:e>
            <m:r>
              <w:rPr>
                <w:rFonts w:ascii="Cambria Math" w:hAnsi="Cambria Math"/>
              </w:rPr>
              <m:t>I</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1-p</m:t>
            </m:r>
          </m:e>
        </m:d>
      </m:oMath>
      <w:r w:rsidRPr="00561EC7">
        <w:t xml:space="preserve">, </w:t>
      </w:r>
      <w:r>
        <w:t xml:space="preserve">and assuming the site trends are independent, </w:t>
      </w:r>
      <w:r w:rsidRPr="00561EC7">
        <w:rPr>
          <w:rFonts w:eastAsiaTheme="minorEastAsia"/>
        </w:rPr>
        <w:t xml:space="preserve">the </w:t>
      </w:r>
      <w:r w:rsidRPr="00771A8E">
        <w:rPr>
          <w:rFonts w:eastAsiaTheme="minorEastAsia"/>
        </w:rPr>
        <w:t>estimated</w:t>
      </w:r>
      <w:r w:rsidRPr="00561EC7">
        <w:rPr>
          <w:rFonts w:eastAsiaTheme="minorEastAsia"/>
        </w:rPr>
        <w:t xml:space="preserve"> variance o</w:t>
      </w:r>
      <w:r>
        <w:rPr>
          <w:rFonts w:eastAsiaTheme="minorEastAsia"/>
        </w:rPr>
        <w:t>f P</w:t>
      </w:r>
      <w:r w:rsidRPr="001F151B">
        <w:rPr>
          <w:rFonts w:eastAsiaTheme="minorEastAsia"/>
          <w:vertAlign w:val="subscript"/>
        </w:rPr>
        <w:t>d</w:t>
      </w:r>
      <w:r>
        <w:rPr>
          <w:rFonts w:eastAsiaTheme="minorEastAsia"/>
        </w:rPr>
        <w:t xml:space="preserve"> is</w:t>
      </w:r>
      <w:r w:rsidRPr="00D0277A">
        <w:rPr>
          <w:rFonts w:eastAsiaTheme="minorEastAsia"/>
        </w:rPr>
        <w:t>:</w:t>
      </w:r>
    </w:p>
    <w:p w14:paraId="1F5A4B01" w14:textId="77777777" w:rsidR="00B940C3" w:rsidRDefault="00B940C3" w:rsidP="00B940C3">
      <w:pPr>
        <w:spacing w:after="120" w:line="288" w:lineRule="atLeast"/>
        <w:rPr>
          <w:rFonts w:eastAsiaTheme="minorEastAsia"/>
        </w:rPr>
      </w:pPr>
      <m:oMathPara>
        <m:oMath>
          <m:r>
            <w:rPr>
              <w:rFonts w:ascii="Cambria Math" w:eastAsiaTheme="minorEastAsia" w:hAnsi="Cambria Math"/>
            </w:rPr>
            <m:t>Var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nary>
            <m:naryPr>
              <m:chr m:val="∑"/>
              <m:limLoc m:val="subSup"/>
              <m:ctrlPr>
                <w:rPr>
                  <w:rFonts w:ascii="Cambria Math" w:eastAsiaTheme="minorEastAsia" w:hAnsi="Cambria Math"/>
                  <w:i/>
                </w:rPr>
              </m:ctrlPr>
            </m:naryPr>
            <m:sub>
              <m:r>
                <w:rPr>
                  <w:rFonts w:ascii="Cambria Math" w:eastAsiaTheme="minorEastAsia" w:hAnsi="Cambria Math"/>
                </w:rPr>
                <m:t>s=1</m:t>
              </m:r>
            </m:sub>
            <m:sup>
              <m:r>
                <w:rPr>
                  <w:rFonts w:ascii="Cambria Math" w:eastAsiaTheme="minorEastAsia" w:hAnsi="Cambria Math"/>
                </w:rPr>
                <m:t>s=S</m:t>
              </m:r>
            </m:sup>
            <m:e>
              <m:r>
                <w:rPr>
                  <w:rFonts w:ascii="Cambria Math" w:eastAsiaTheme="minorEastAsia" w:hAnsi="Cambria Math"/>
                </w:rPr>
                <m:t>Var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s</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nary>
                <m:naryPr>
                  <m:chr m:val="∑"/>
                  <m:limLoc m:val="subSup"/>
                  <m:ctrlPr>
                    <w:rPr>
                      <w:rFonts w:ascii="Cambria Math" w:eastAsiaTheme="minorEastAsia" w:hAnsi="Cambria Math"/>
                      <w:i/>
                    </w:rPr>
                  </m:ctrlPr>
                </m:naryPr>
                <m:sub>
                  <m:r>
                    <w:rPr>
                      <w:rFonts w:ascii="Cambria Math" w:eastAsiaTheme="minorEastAsia" w:hAnsi="Cambria Math"/>
                    </w:rPr>
                    <m:t>s=1</m:t>
                  </m:r>
                </m:sub>
                <m:sup>
                  <m:r>
                    <w:rPr>
                      <w:rFonts w:ascii="Cambria Math" w:eastAsiaTheme="minorEastAsia" w:hAnsi="Cambria Math"/>
                    </w:rPr>
                    <m:t>s=S</m:t>
                  </m:r>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m:t>
                      </m:r>
                    </m:sub>
                  </m:sSub>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m:t>
                      </m:r>
                    </m:sub>
                  </m:sSub>
                  <m:r>
                    <w:rPr>
                      <w:rFonts w:ascii="Cambria Math" w:eastAsiaTheme="minorEastAsia" w:hAnsi="Cambria Math"/>
                    </w:rPr>
                    <m:t>)</m:t>
                  </m:r>
                </m:e>
              </m:nary>
            </m:e>
          </m:nary>
        </m:oMath>
      </m:oMathPara>
    </w:p>
    <w:p w14:paraId="65FC2F51" w14:textId="77777777" w:rsidR="00B940C3" w:rsidRDefault="00B940C3" w:rsidP="00B940C3">
      <w:pPr>
        <w:pStyle w:val="BodyText"/>
        <w:rPr>
          <w:rFonts w:eastAsiaTheme="minorEastAsia"/>
        </w:rPr>
      </w:pPr>
      <w:r>
        <w:t>P</w:t>
      </w:r>
      <w:r w:rsidRPr="001F151B">
        <w:rPr>
          <w:vertAlign w:val="subscript"/>
        </w:rPr>
        <w:t>d</w:t>
      </w:r>
      <w:r>
        <w:t xml:space="preserve"> and its variance represent an estimate of the population proportion of decreasing</w:t>
      </w:r>
      <w:r w:rsidRPr="003D29EA">
        <w:t xml:space="preserve"> trend</w:t>
      </w:r>
      <w:r>
        <w:t xml:space="preserve">s, within a spatial or environmental </w:t>
      </w:r>
      <w:r w:rsidRPr="00671520">
        <w:t>domain</w:t>
      </w:r>
      <w:r>
        <w:t>, and the uncertainty of that estimate. It is noted that the proportion of increasing trends is the complement of the result (i.e., 1 - P</w:t>
      </w:r>
      <w:r w:rsidRPr="001F151B">
        <w:rPr>
          <w:vertAlign w:val="subscript"/>
        </w:rPr>
        <w:t>d</w:t>
      </w:r>
      <w:r>
        <w:t>). The estimated variance of P</w:t>
      </w:r>
      <w:r w:rsidRPr="001F151B">
        <w:rPr>
          <w:vertAlign w:val="subscript"/>
        </w:rPr>
        <w:t>d</w:t>
      </w:r>
      <w:r>
        <w:t xml:space="preserve"> </w:t>
      </w:r>
      <w:r>
        <w:rPr>
          <w:rFonts w:eastAsiaTheme="minorEastAsia"/>
        </w:rPr>
        <w:t>can be used to construct 95% confidence intervals</w:t>
      </w:r>
      <w:r w:rsidRPr="00EC4E33">
        <w:rPr>
          <w:rStyle w:val="FootnoteReference"/>
          <w:rFonts w:eastAsiaTheme="minorEastAsia"/>
        </w:rPr>
        <w:footnoteReference w:id="3"/>
      </w:r>
      <w:r>
        <w:rPr>
          <w:rFonts w:eastAsiaTheme="minorEastAsia"/>
        </w:rPr>
        <w:t xml:space="preserve"> around the P</w:t>
      </w:r>
      <w:r w:rsidRPr="001F151B">
        <w:rPr>
          <w:rFonts w:eastAsiaTheme="minorEastAsia"/>
          <w:vertAlign w:val="subscript"/>
        </w:rPr>
        <w:t>d</w:t>
      </w:r>
      <w:r>
        <w:rPr>
          <w:rFonts w:eastAsiaTheme="minorEastAsia"/>
        </w:rPr>
        <w:t xml:space="preserve"> statistics as follows:</w:t>
      </w:r>
    </w:p>
    <w:p w14:paraId="16B01AFB" w14:textId="77777777" w:rsidR="00B940C3" w:rsidRDefault="00000000" w:rsidP="00B940C3">
      <w:pPr>
        <w:pStyle w:val="BodyTex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CI</m:t>
              </m:r>
            </m:e>
            <m:sub>
              <m:r>
                <w:rPr>
                  <w:rFonts w:ascii="Cambria Math" w:eastAsiaTheme="minorEastAsia" w:hAnsi="Cambria Math"/>
                </w:rPr>
                <m:t>95</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m:t>
              </m:r>
            </m:sub>
          </m:sSub>
          <m:r>
            <w:rPr>
              <w:rFonts w:ascii="Cambria Math" w:eastAsiaTheme="minorEastAsia" w:hAnsi="Cambria Math"/>
            </w:rPr>
            <m:t xml:space="preserve"> ± 1.96 ×</m:t>
          </m:r>
          <m:rad>
            <m:radPr>
              <m:degHide m:val="1"/>
              <m:ctrlPr>
                <w:rPr>
                  <w:rFonts w:ascii="Cambria Math" w:eastAsiaTheme="minorEastAsia" w:hAnsi="Cambria Math"/>
                  <w:i/>
                </w:rPr>
              </m:ctrlPr>
            </m:radPr>
            <m:deg/>
            <m:e>
              <m:r>
                <w:rPr>
                  <w:rFonts w:ascii="Cambria Math" w:eastAsiaTheme="minorEastAsia" w:hAnsi="Cambria Math"/>
                </w:rPr>
                <m:t>Var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m:t>
                      </m:r>
                    </m:sub>
                  </m:sSub>
                </m:e>
              </m:d>
            </m:e>
          </m:rad>
        </m:oMath>
      </m:oMathPara>
    </w:p>
    <w:p w14:paraId="7D07DFE1" w14:textId="703C73B1" w:rsidR="00B940C3" w:rsidRDefault="00B940C3" w:rsidP="00B940C3">
      <w:pPr>
        <w:pStyle w:val="BodyText"/>
      </w:pPr>
      <w:r>
        <w:lastRenderedPageBreak/>
        <w:t>We calculated P</w:t>
      </w:r>
      <w:r w:rsidRPr="001F151B">
        <w:rPr>
          <w:vertAlign w:val="subscript"/>
        </w:rPr>
        <w:t>d</w:t>
      </w:r>
      <w:r>
        <w:t xml:space="preserve"> and its confidence interval for all water quality variables and for </w:t>
      </w:r>
      <w:r w:rsidRPr="00671520">
        <w:t>domain</w:t>
      </w:r>
      <w:r>
        <w:t>s</w:t>
      </w:r>
      <w:r w:rsidRPr="00671520">
        <w:t xml:space="preserve"> of </w:t>
      </w:r>
      <w:r w:rsidRPr="00831D81">
        <w:t>interest defined by the entire country, and by</w:t>
      </w:r>
      <w:bookmarkEnd w:id="155"/>
      <w:bookmarkEnd w:id="156"/>
      <w:bookmarkEnd w:id="157"/>
      <w:bookmarkEnd w:id="158"/>
      <w:r>
        <w:t xml:space="preserve"> </w:t>
      </w:r>
      <w:r w:rsidRPr="00831D81">
        <w:t xml:space="preserve">the four REC land-cover classes </w:t>
      </w:r>
      <w:r w:rsidR="00E91D1D">
        <w:t>(</w:t>
      </w:r>
      <w:r w:rsidRPr="00831D81">
        <w:t>defined in Section</w:t>
      </w:r>
      <w:r w:rsidR="0016676F">
        <w:t xml:space="preserve"> </w:t>
      </w:r>
      <w:r w:rsidR="0016676F">
        <w:rPr>
          <w:highlight w:val="yellow"/>
        </w:rPr>
        <w:fldChar w:fldCharType="begin"/>
      </w:r>
      <w:r w:rsidR="0016676F">
        <w:instrText xml:space="preserve"> REF _Ref83019765 \r \h </w:instrText>
      </w:r>
      <w:r w:rsidR="0016676F">
        <w:rPr>
          <w:highlight w:val="yellow"/>
        </w:rPr>
      </w:r>
      <w:r w:rsidR="0016676F">
        <w:rPr>
          <w:highlight w:val="yellow"/>
        </w:rPr>
        <w:fldChar w:fldCharType="separate"/>
      </w:r>
      <w:r w:rsidR="005A78FC">
        <w:t>2.2</w:t>
      </w:r>
      <w:r w:rsidR="0016676F">
        <w:rPr>
          <w:highlight w:val="yellow"/>
        </w:rPr>
        <w:fldChar w:fldCharType="end"/>
      </w:r>
      <w:r w:rsidR="00E91D1D">
        <w:t>)</w:t>
      </w:r>
      <w:r w:rsidRPr="00831D81">
        <w:t xml:space="preserve"> exotic forest, natural, pastoral, and urban.</w:t>
      </w:r>
      <w:r>
        <w:t xml:space="preserve"> We also calculated P</w:t>
      </w:r>
      <w:r>
        <w:rPr>
          <w:vertAlign w:val="subscript"/>
        </w:rPr>
        <w:t>d</w:t>
      </w:r>
      <w:r>
        <w:t xml:space="preserve"> for each of the rolling 10-year time windows.</w:t>
      </w:r>
    </w:p>
    <w:p w14:paraId="1E31C29C" w14:textId="77777777" w:rsidR="00B940C3" w:rsidRDefault="00B940C3" w:rsidP="00B83C18">
      <w:pPr>
        <w:pStyle w:val="Heading1"/>
        <w:pageBreakBefore/>
      </w:pPr>
      <w:bookmarkStart w:id="159" w:name="_Toc82600412"/>
      <w:bookmarkStart w:id="160" w:name="_Toc84596473"/>
      <w:r>
        <w:lastRenderedPageBreak/>
        <w:t>Results – river state</w:t>
      </w:r>
      <w:bookmarkEnd w:id="159"/>
      <w:bookmarkEnd w:id="160"/>
    </w:p>
    <w:p w14:paraId="760393B0" w14:textId="5992F0C3" w:rsidR="00B940C3" w:rsidRDefault="00B940C3" w:rsidP="00B940C3">
      <w:pPr>
        <w:pStyle w:val="BodyText"/>
      </w:pPr>
      <w:r>
        <w:t>Between 834 and 973 river monitoring sites met the filtering rules for the state analysis of nutrients, ECOLI, CLAR and MCI; the number of qualifying sites varied by water quality variable and by REC land cover class (</w:t>
      </w:r>
      <w:r w:rsidR="00BA0199">
        <w:fldChar w:fldCharType="begin"/>
      </w:r>
      <w:r w:rsidR="00BA0199">
        <w:instrText xml:space="preserve"> REF _Ref82768591 \h </w:instrText>
      </w:r>
      <w:r w:rsidR="00BA0199">
        <w:fldChar w:fldCharType="separate"/>
      </w:r>
      <w:r w:rsidR="005A78FC">
        <w:t xml:space="preserve">Table </w:t>
      </w:r>
      <w:r w:rsidR="005A78FC">
        <w:rPr>
          <w:noProof/>
        </w:rPr>
        <w:t>4</w:t>
      </w:r>
      <w:r w:rsidR="005A78FC">
        <w:t>-</w:t>
      </w:r>
      <w:r w:rsidR="005A78FC">
        <w:rPr>
          <w:noProof/>
        </w:rPr>
        <w:t>1</w:t>
      </w:r>
      <w:r w:rsidR="00BA0199">
        <w:fldChar w:fldCharType="end"/>
      </w:r>
      <w:r>
        <w:t>). The geographic distribution of sites is shown in</w:t>
      </w:r>
      <w:r w:rsidR="00C85F04">
        <w:t xml:space="preserve"> </w:t>
      </w:r>
      <w:r w:rsidR="00C85F04">
        <w:fldChar w:fldCharType="begin"/>
      </w:r>
      <w:r w:rsidR="00C85F04">
        <w:instrText xml:space="preserve"> REF _Ref82768847 \h </w:instrText>
      </w:r>
      <w:r w:rsidR="00C85F04">
        <w:fldChar w:fldCharType="separate"/>
      </w:r>
      <w:r w:rsidR="005A78FC">
        <w:t xml:space="preserve">Figure </w:t>
      </w:r>
      <w:r w:rsidR="005A78FC">
        <w:rPr>
          <w:noProof/>
        </w:rPr>
        <w:t>4</w:t>
      </w:r>
      <w:r w:rsidR="005A78FC">
        <w:noBreakHyphen/>
      </w:r>
      <w:r w:rsidR="005A78FC">
        <w:rPr>
          <w:noProof/>
        </w:rPr>
        <w:t>1</w:t>
      </w:r>
      <w:r w:rsidR="00C85F04">
        <w:fldChar w:fldCharType="end"/>
      </w:r>
      <w:r>
        <w:t xml:space="preserve">. The sites are reasonably well-distributed, although there are gaps in the central North and central South Islands. The complete set of state analysis results is provided in the supplementary file </w:t>
      </w:r>
      <w:r w:rsidRPr="00FC3BF2">
        <w:t>“</w:t>
      </w:r>
      <w:r w:rsidR="00FC3BF2" w:rsidRPr="00FC3BF2">
        <w:t>RiverState_2016to2020_v210916</w:t>
      </w:r>
      <w:r w:rsidRPr="00304AC6">
        <w:t>.csv”.</w:t>
      </w:r>
      <w:r w:rsidR="00B21052">
        <w:t xml:space="preserve"> The metadata for each water quality and invertebrate monitoring sites are provided in the supplementary files “</w:t>
      </w:r>
      <w:proofErr w:type="gramStart"/>
      <w:r w:rsidR="00C03A63" w:rsidRPr="00C03A63">
        <w:t>RiverMetaData_WQ_v211008.csv</w:t>
      </w:r>
      <w:r w:rsidR="00B21052">
        <w:t>“ and</w:t>
      </w:r>
      <w:proofErr w:type="gramEnd"/>
      <w:r w:rsidR="00B21052">
        <w:t xml:space="preserve"> “</w:t>
      </w:r>
      <w:r w:rsidR="00B21052" w:rsidRPr="00B21052">
        <w:t>RiverMetaData_Inverts_v211008.csv</w:t>
      </w:r>
      <w:r w:rsidR="00B21052">
        <w:t>”, respectively</w:t>
      </w:r>
    </w:p>
    <w:p w14:paraId="0245CFE9" w14:textId="641F4BA8" w:rsidR="00B940C3" w:rsidRDefault="00B940C3" w:rsidP="00B940C3">
      <w:pPr>
        <w:pStyle w:val="BodyText"/>
      </w:pPr>
      <w:r>
        <w:t>The distributions of site-median values of the nine water quality variables for the 2016-2020 period are summarized as box-and-whisker plots, with sites grouped by REC land cover classes (</w:t>
      </w:r>
      <w:r w:rsidR="00C85F04">
        <w:fldChar w:fldCharType="begin"/>
      </w:r>
      <w:r w:rsidR="00C85F04">
        <w:instrText xml:space="preserve"> REF _Ref82768870 \h </w:instrText>
      </w:r>
      <w:r w:rsidR="00C85F04">
        <w:fldChar w:fldCharType="separate"/>
      </w:r>
      <w:r w:rsidR="005A78FC">
        <w:t xml:space="preserve">Figure </w:t>
      </w:r>
      <w:r w:rsidR="005A78FC">
        <w:rPr>
          <w:noProof/>
        </w:rPr>
        <w:t>4</w:t>
      </w:r>
      <w:r w:rsidR="005A78FC">
        <w:noBreakHyphen/>
      </w:r>
      <w:r w:rsidR="005A78FC">
        <w:rPr>
          <w:noProof/>
        </w:rPr>
        <w:t>2</w:t>
      </w:r>
      <w:r w:rsidR="00C85F04">
        <w:fldChar w:fldCharType="end"/>
      </w:r>
      <w:r>
        <w:t xml:space="preserve">). The plots in </w:t>
      </w:r>
      <w:r w:rsidR="00C85F04">
        <w:fldChar w:fldCharType="begin"/>
      </w:r>
      <w:r w:rsidR="00C85F04">
        <w:instrText xml:space="preserve"> REF _Ref82768870 \h </w:instrText>
      </w:r>
      <w:r w:rsidR="00C85F04">
        <w:fldChar w:fldCharType="separate"/>
      </w:r>
      <w:r w:rsidR="005A78FC">
        <w:t xml:space="preserve">Figure </w:t>
      </w:r>
      <w:r w:rsidR="005A78FC">
        <w:rPr>
          <w:noProof/>
        </w:rPr>
        <w:t>4</w:t>
      </w:r>
      <w:r w:rsidR="005A78FC">
        <w:noBreakHyphen/>
      </w:r>
      <w:r w:rsidR="005A78FC">
        <w:rPr>
          <w:noProof/>
        </w:rPr>
        <w:t>2</w:t>
      </w:r>
      <w:r w:rsidR="00C85F04">
        <w:fldChar w:fldCharType="end"/>
      </w:r>
      <w:r>
        <w:t xml:space="preserve"> indicate that water quality state (i.e., site medians for nutrients, ECOLI, MCI and CLAR) was highly variable, with some of the variation explained by the land cover classes. Sites in the different land cover classes had different water quality characteristics, both in terms of their central tendencies (indicated by the median of the median site values) and their variation (indicated by the boxes and whiskers in </w:t>
      </w:r>
      <w:r w:rsidR="00C85F04">
        <w:fldChar w:fldCharType="begin"/>
      </w:r>
      <w:r w:rsidR="00C85F04">
        <w:instrText xml:space="preserve"> REF _Ref82768870 \h </w:instrText>
      </w:r>
      <w:r w:rsidR="00C85F04">
        <w:fldChar w:fldCharType="separate"/>
      </w:r>
      <w:r w:rsidR="005A78FC">
        <w:t xml:space="preserve">Figure </w:t>
      </w:r>
      <w:r w:rsidR="005A78FC">
        <w:rPr>
          <w:noProof/>
        </w:rPr>
        <w:t>4</w:t>
      </w:r>
      <w:r w:rsidR="005A78FC">
        <w:noBreakHyphen/>
      </w:r>
      <w:r w:rsidR="005A78FC">
        <w:rPr>
          <w:noProof/>
        </w:rPr>
        <w:t>2</w:t>
      </w:r>
      <w:r w:rsidR="00C85F04">
        <w:fldChar w:fldCharType="end"/>
      </w:r>
      <w:r>
        <w:t>). For example, median TN was highest and least variable in the urban class, whereas the natural</w:t>
      </w:r>
      <w:r w:rsidDel="005616FD">
        <w:t xml:space="preserve"> </w:t>
      </w:r>
      <w:r>
        <w:t xml:space="preserve">land-cover class had the lowest median for TN and with quite large variability. Median concentrations of all nutrients and ECOLI were lowest and CLAR and MCI highest in the natural class. In contrast, nutrient and ECOLI concentrations were highest in the urban class, closely followed by the pasture class. </w:t>
      </w:r>
    </w:p>
    <w:p w14:paraId="4B45D29E" w14:textId="1C48DA56" w:rsidR="00B940C3" w:rsidRDefault="00B940C3" w:rsidP="00374699">
      <w:pPr>
        <w:pStyle w:val="BodyText"/>
        <w:keepNext/>
      </w:pPr>
      <w:r>
        <w:t>The distribution of ECOLI concentration percentiles (5th, 20th, 50th, 80th and 95th) are shown in</w:t>
      </w:r>
      <w:r w:rsidR="00C85F04">
        <w:t xml:space="preserve"> </w:t>
      </w:r>
      <w:r w:rsidR="00374699">
        <w:fldChar w:fldCharType="begin"/>
      </w:r>
      <w:r w:rsidR="00374699">
        <w:instrText xml:space="preserve"> REF _Ref83290556 \h </w:instrText>
      </w:r>
      <w:r w:rsidR="00374699">
        <w:fldChar w:fldCharType="separate"/>
      </w:r>
      <w:r w:rsidR="005A78FC">
        <w:t xml:space="preserve">Figure </w:t>
      </w:r>
      <w:r w:rsidR="005A78FC">
        <w:rPr>
          <w:noProof/>
        </w:rPr>
        <w:t>4</w:t>
      </w:r>
      <w:r w:rsidR="005A78FC">
        <w:noBreakHyphen/>
      </w:r>
      <w:r w:rsidR="005A78FC">
        <w:rPr>
          <w:noProof/>
        </w:rPr>
        <w:t>3</w:t>
      </w:r>
      <w:r w:rsidR="00374699">
        <w:fldChar w:fldCharType="end"/>
      </w:r>
      <w:r>
        <w:t xml:space="preserve">, and the distribution of the ECOLI exceedance measures, G260 and G540 (the percentage of observations that exceeded 260 and 540 </w:t>
      </w:r>
      <w:proofErr w:type="spellStart"/>
      <w:r>
        <w:t>cfu</w:t>
      </w:r>
      <w:proofErr w:type="spellEnd"/>
      <w:r>
        <w:t xml:space="preserve"> 100 ml</w:t>
      </w:r>
      <w:r w:rsidRPr="009A6526">
        <w:rPr>
          <w:vertAlign w:val="superscript"/>
        </w:rPr>
        <w:t>-1</w:t>
      </w:r>
      <w:r>
        <w:t>, respectively) are shown in</w:t>
      </w:r>
      <w:r w:rsidR="00374699">
        <w:t xml:space="preserve"> </w:t>
      </w:r>
      <w:r w:rsidR="00374699">
        <w:fldChar w:fldCharType="begin"/>
      </w:r>
      <w:r w:rsidR="00374699">
        <w:instrText xml:space="preserve"> REF _Ref83290558 \h </w:instrText>
      </w:r>
      <w:r w:rsidR="00374699">
        <w:fldChar w:fldCharType="separate"/>
      </w:r>
      <w:r w:rsidR="005A78FC">
        <w:t xml:space="preserve">Figure </w:t>
      </w:r>
      <w:r w:rsidR="005A78FC">
        <w:rPr>
          <w:noProof/>
        </w:rPr>
        <w:t>4</w:t>
      </w:r>
      <w:r w:rsidR="005A78FC">
        <w:noBreakHyphen/>
      </w:r>
      <w:r w:rsidR="005A78FC">
        <w:rPr>
          <w:noProof/>
        </w:rPr>
        <w:t>4</w:t>
      </w:r>
      <w:r w:rsidR="00374699">
        <w:fldChar w:fldCharType="end"/>
      </w:r>
      <w:r w:rsidR="00374699">
        <w:t xml:space="preserve">. </w:t>
      </w:r>
      <w:r>
        <w:t>The site median of each ECOLI concentration percentile varied across REC land cover classes in the same order (from highest to lowest): urban, pastoral, exotic forest, natural (</w:t>
      </w:r>
      <w:r w:rsidR="00374699">
        <w:fldChar w:fldCharType="begin"/>
      </w:r>
      <w:r w:rsidR="00374699">
        <w:instrText xml:space="preserve"> REF _Ref83290558 \h </w:instrText>
      </w:r>
      <w:r w:rsidR="00374699">
        <w:fldChar w:fldCharType="separate"/>
      </w:r>
      <w:r w:rsidR="005A78FC">
        <w:t xml:space="preserve">Figure </w:t>
      </w:r>
      <w:r w:rsidR="005A78FC">
        <w:rPr>
          <w:noProof/>
        </w:rPr>
        <w:t>4</w:t>
      </w:r>
      <w:r w:rsidR="005A78FC">
        <w:noBreakHyphen/>
      </w:r>
      <w:r w:rsidR="005A78FC">
        <w:rPr>
          <w:noProof/>
        </w:rPr>
        <w:t>4</w:t>
      </w:r>
      <w:r w:rsidR="00374699">
        <w:fldChar w:fldCharType="end"/>
      </w:r>
      <w:r>
        <w:t>). The medians of site G260 and G540 values also varied across land-cover classes in the same order (from highest to lowest): urban, pastoral, exotic forest, natural (</w:t>
      </w:r>
      <w:r w:rsidR="00374699">
        <w:fldChar w:fldCharType="begin"/>
      </w:r>
      <w:r w:rsidR="00374699">
        <w:instrText xml:space="preserve"> REF _Ref83290558 \h </w:instrText>
      </w:r>
      <w:r w:rsidR="00374699">
        <w:fldChar w:fldCharType="separate"/>
      </w:r>
      <w:r w:rsidR="005A78FC">
        <w:t xml:space="preserve">Figure </w:t>
      </w:r>
      <w:r w:rsidR="005A78FC">
        <w:rPr>
          <w:noProof/>
        </w:rPr>
        <w:t>4</w:t>
      </w:r>
      <w:r w:rsidR="005A78FC">
        <w:noBreakHyphen/>
      </w:r>
      <w:r w:rsidR="005A78FC">
        <w:rPr>
          <w:noProof/>
        </w:rPr>
        <w:t>4</w:t>
      </w:r>
      <w:r w:rsidR="00374699">
        <w:fldChar w:fldCharType="end"/>
      </w:r>
      <w:r w:rsidR="00374699">
        <w:t>).</w:t>
      </w:r>
    </w:p>
    <w:p w14:paraId="5799655D" w14:textId="7D871CF7" w:rsidR="00BA0199" w:rsidRPr="00BA0199" w:rsidRDefault="00BA0199" w:rsidP="00BA0199">
      <w:pPr>
        <w:pStyle w:val="Caption"/>
        <w:spacing w:after="120"/>
        <w:rPr>
          <w:vanish/>
          <w:specVanish/>
        </w:rPr>
      </w:pPr>
      <w:bookmarkStart w:id="161" w:name="_Ref82768591"/>
      <w:bookmarkStart w:id="162" w:name="_Toc84596491"/>
      <w:r>
        <w:t xml:space="preserve">Table </w:t>
      </w:r>
      <w:r w:rsidR="00025B93">
        <w:fldChar w:fldCharType="begin"/>
      </w:r>
      <w:r w:rsidR="00025B93" w:rsidRPr="005F1D15">
        <w:instrText xml:space="preserve"> STYLEREF 1 \s </w:instrText>
      </w:r>
      <w:r w:rsidR="00025B93">
        <w:fldChar w:fldCharType="separate"/>
      </w:r>
      <w:r w:rsidR="005A78FC">
        <w:rPr>
          <w:noProof/>
        </w:rPr>
        <w:t>4</w:t>
      </w:r>
      <w:r w:rsidR="00025B93">
        <w:rPr>
          <w:noProof/>
        </w:rPr>
        <w:fldChar w:fldCharType="end"/>
      </w:r>
      <w:r w:rsidR="00B83C18">
        <w:t>-</w:t>
      </w:r>
      <w:fldSimple w:instr=" SEQ Table \* ARABIC \s 1 ">
        <w:r w:rsidR="005A78FC">
          <w:rPr>
            <w:noProof/>
          </w:rPr>
          <w:t>1</w:t>
        </w:r>
      </w:fldSimple>
      <w:bookmarkEnd w:id="161"/>
      <w:r>
        <w:t>:</w:t>
      </w:r>
      <w:r>
        <w:tab/>
        <w:t>Number of river monitoring sites by REC land cover class and water quality variable that were included in the state analyses of nutrients, ECOLI, CLAR, TURB and MCI.</w:t>
      </w:r>
      <w:bookmarkEnd w:id="162"/>
    </w:p>
    <w:p w14:paraId="2E0C6CF7" w14:textId="6885F6D8" w:rsidR="00BA0199" w:rsidRDefault="00BA0199" w:rsidP="00BA0199">
      <w:pPr>
        <w:pStyle w:val="CaptionText"/>
        <w:keepNext/>
        <w:spacing w:after="120"/>
      </w:pPr>
      <w:r>
        <w:t xml:space="preserve">  </w:t>
      </w:r>
      <w:r w:rsidRPr="00BA0199">
        <w:t>The site numbers shown refer to sites that met the data requirements outlined in Section</w:t>
      </w:r>
      <w:r>
        <w:t xml:space="preserve"> </w:t>
      </w:r>
      <w:r>
        <w:fldChar w:fldCharType="begin"/>
      </w:r>
      <w:r>
        <w:instrText xml:space="preserve"> REF _Ref81989563 \r \h </w:instrText>
      </w:r>
      <w:r>
        <w:fldChar w:fldCharType="separate"/>
      </w:r>
      <w:r w:rsidR="005A78FC">
        <w:t>3.1.3</w:t>
      </w:r>
      <w:r>
        <w:fldChar w:fldCharType="end"/>
      </w:r>
      <w:r w:rsidRPr="00BA0199">
        <w:t xml:space="preserve">. Note NH4N (Adj.) is </w:t>
      </w:r>
      <w:r w:rsidR="004B7E3C">
        <w:t>pH-</w:t>
      </w:r>
      <w:r w:rsidRPr="00BA0199">
        <w:t>adjusted ammoniacal-N.</w:t>
      </w:r>
      <w:r>
        <w:t xml:space="preserve"> </w:t>
      </w:r>
    </w:p>
    <w:tbl>
      <w:tblPr>
        <w:tblStyle w:val="TableGrid"/>
        <w:tblW w:w="7567" w:type="dxa"/>
        <w:jc w:val="center"/>
        <w:tblBorders>
          <w:left w:val="none" w:sz="0" w:space="0" w:color="auto"/>
          <w:right w:val="none" w:sz="0" w:space="0" w:color="auto"/>
          <w:insideV w:val="none" w:sz="0" w:space="0" w:color="auto"/>
        </w:tblBorders>
        <w:tblLook w:val="04A0" w:firstRow="1" w:lastRow="0" w:firstColumn="1" w:lastColumn="0" w:noHBand="0" w:noVBand="1"/>
      </w:tblPr>
      <w:tblGrid>
        <w:gridCol w:w="1359"/>
        <w:gridCol w:w="855"/>
        <w:gridCol w:w="1213"/>
        <w:gridCol w:w="1271"/>
        <w:gridCol w:w="1236"/>
        <w:gridCol w:w="1633"/>
      </w:tblGrid>
      <w:tr w:rsidR="00B940C3" w:rsidRPr="00DB62D9" w14:paraId="58BBB43B" w14:textId="77777777" w:rsidTr="00BA0199">
        <w:trPr>
          <w:jc w:val="center"/>
        </w:trPr>
        <w:tc>
          <w:tcPr>
            <w:tcW w:w="1359" w:type="dxa"/>
            <w:tcBorders>
              <w:bottom w:val="single" w:sz="4" w:space="0" w:color="auto"/>
            </w:tcBorders>
            <w:noWrap/>
            <w:vAlign w:val="center"/>
            <w:hideMark/>
          </w:tcPr>
          <w:p w14:paraId="6FE0458E" w14:textId="77777777" w:rsidR="00B940C3" w:rsidRPr="00DB62D9" w:rsidRDefault="00B940C3" w:rsidP="00B940C3">
            <w:pPr>
              <w:pStyle w:val="TableHeading"/>
            </w:pPr>
            <w:r w:rsidRPr="00DB62D9">
              <w:t>Variable</w:t>
            </w:r>
          </w:p>
        </w:tc>
        <w:tc>
          <w:tcPr>
            <w:tcW w:w="855" w:type="dxa"/>
            <w:tcBorders>
              <w:bottom w:val="single" w:sz="4" w:space="0" w:color="auto"/>
            </w:tcBorders>
            <w:noWrap/>
            <w:vAlign w:val="center"/>
          </w:tcPr>
          <w:p w14:paraId="09D951D3" w14:textId="77777777" w:rsidR="00B940C3" w:rsidRPr="00DB62D9" w:rsidRDefault="00B940C3" w:rsidP="00B940C3">
            <w:pPr>
              <w:pStyle w:val="TableHeading"/>
            </w:pPr>
            <w:r w:rsidRPr="00DB62D9">
              <w:t>Total</w:t>
            </w:r>
          </w:p>
        </w:tc>
        <w:tc>
          <w:tcPr>
            <w:tcW w:w="1213" w:type="dxa"/>
            <w:tcBorders>
              <w:bottom w:val="single" w:sz="4" w:space="0" w:color="auto"/>
            </w:tcBorders>
            <w:noWrap/>
          </w:tcPr>
          <w:p w14:paraId="7124BB3B" w14:textId="77777777" w:rsidR="00B940C3" w:rsidRPr="00DB62D9" w:rsidRDefault="00B940C3" w:rsidP="00B940C3">
            <w:pPr>
              <w:pStyle w:val="TableHeading"/>
            </w:pPr>
            <w:r w:rsidRPr="00C41845">
              <w:t>Exotic Forest</w:t>
            </w:r>
          </w:p>
        </w:tc>
        <w:tc>
          <w:tcPr>
            <w:tcW w:w="1271" w:type="dxa"/>
            <w:tcBorders>
              <w:bottom w:val="single" w:sz="4" w:space="0" w:color="auto"/>
            </w:tcBorders>
            <w:noWrap/>
          </w:tcPr>
          <w:p w14:paraId="292FAD63" w14:textId="77777777" w:rsidR="00B940C3" w:rsidRPr="00DB62D9" w:rsidRDefault="00B940C3" w:rsidP="00B940C3">
            <w:pPr>
              <w:pStyle w:val="TableHeading"/>
            </w:pPr>
            <w:r w:rsidRPr="00C41845">
              <w:t>Natural</w:t>
            </w:r>
          </w:p>
        </w:tc>
        <w:tc>
          <w:tcPr>
            <w:tcW w:w="1236" w:type="dxa"/>
            <w:tcBorders>
              <w:bottom w:val="single" w:sz="4" w:space="0" w:color="auto"/>
            </w:tcBorders>
            <w:noWrap/>
          </w:tcPr>
          <w:p w14:paraId="251B789F" w14:textId="77777777" w:rsidR="00B940C3" w:rsidRPr="00DB62D9" w:rsidRDefault="00B940C3" w:rsidP="00B940C3">
            <w:pPr>
              <w:pStyle w:val="TableHeading"/>
            </w:pPr>
            <w:r w:rsidRPr="00C41845">
              <w:t>Pasture</w:t>
            </w:r>
          </w:p>
        </w:tc>
        <w:tc>
          <w:tcPr>
            <w:tcW w:w="1633" w:type="dxa"/>
            <w:tcBorders>
              <w:bottom w:val="single" w:sz="4" w:space="0" w:color="auto"/>
            </w:tcBorders>
            <w:noWrap/>
          </w:tcPr>
          <w:p w14:paraId="29EF3472" w14:textId="77777777" w:rsidR="00B940C3" w:rsidRPr="00DB62D9" w:rsidRDefault="00B940C3" w:rsidP="00B940C3">
            <w:pPr>
              <w:pStyle w:val="TableHeading"/>
            </w:pPr>
            <w:r w:rsidRPr="00C41845">
              <w:t>Urban</w:t>
            </w:r>
          </w:p>
        </w:tc>
      </w:tr>
      <w:tr w:rsidR="00FE7ECC" w:rsidRPr="00DB62D9" w14:paraId="3DAFEAA6" w14:textId="77777777" w:rsidTr="00BA0199">
        <w:trPr>
          <w:jc w:val="center"/>
        </w:trPr>
        <w:tc>
          <w:tcPr>
            <w:tcW w:w="1359" w:type="dxa"/>
            <w:tcBorders>
              <w:bottom w:val="nil"/>
            </w:tcBorders>
            <w:noWrap/>
            <w:vAlign w:val="bottom"/>
            <w:hideMark/>
          </w:tcPr>
          <w:p w14:paraId="33FE2BD4" w14:textId="77777777" w:rsidR="00FE7ECC" w:rsidRPr="00DB62D9" w:rsidRDefault="00FE7ECC" w:rsidP="00FE7ECC">
            <w:pPr>
              <w:pStyle w:val="TableBodyText"/>
              <w:jc w:val="center"/>
            </w:pPr>
            <w:r>
              <w:t>CLAR</w:t>
            </w:r>
          </w:p>
        </w:tc>
        <w:tc>
          <w:tcPr>
            <w:tcW w:w="855" w:type="dxa"/>
            <w:tcBorders>
              <w:bottom w:val="nil"/>
            </w:tcBorders>
            <w:noWrap/>
          </w:tcPr>
          <w:p w14:paraId="38E4292D" w14:textId="77777777" w:rsidR="00FE7ECC" w:rsidRPr="00DB62D9" w:rsidRDefault="00FE7ECC" w:rsidP="00FE7ECC">
            <w:pPr>
              <w:pStyle w:val="TableBodyText"/>
              <w:jc w:val="center"/>
            </w:pPr>
            <w:r w:rsidRPr="00465A39">
              <w:t>715</w:t>
            </w:r>
          </w:p>
        </w:tc>
        <w:tc>
          <w:tcPr>
            <w:tcW w:w="1213" w:type="dxa"/>
            <w:tcBorders>
              <w:bottom w:val="nil"/>
            </w:tcBorders>
            <w:noWrap/>
          </w:tcPr>
          <w:p w14:paraId="240C6FED" w14:textId="491D8F92" w:rsidR="00FE7ECC" w:rsidRPr="00DB62D9" w:rsidRDefault="00FE7ECC" w:rsidP="00FE7ECC">
            <w:pPr>
              <w:pStyle w:val="TableBodyText"/>
              <w:jc w:val="center"/>
            </w:pPr>
            <w:r w:rsidRPr="001D7815">
              <w:t>715</w:t>
            </w:r>
          </w:p>
        </w:tc>
        <w:tc>
          <w:tcPr>
            <w:tcW w:w="1271" w:type="dxa"/>
            <w:tcBorders>
              <w:bottom w:val="nil"/>
            </w:tcBorders>
            <w:noWrap/>
          </w:tcPr>
          <w:p w14:paraId="0C2EA301" w14:textId="0E19C0B0" w:rsidR="00FE7ECC" w:rsidRPr="00DB62D9" w:rsidRDefault="00FE7ECC" w:rsidP="00FE7ECC">
            <w:pPr>
              <w:pStyle w:val="TableBodyText"/>
              <w:jc w:val="center"/>
            </w:pPr>
            <w:r w:rsidRPr="001D7815">
              <w:t>24</w:t>
            </w:r>
          </w:p>
        </w:tc>
        <w:tc>
          <w:tcPr>
            <w:tcW w:w="1236" w:type="dxa"/>
            <w:tcBorders>
              <w:bottom w:val="nil"/>
            </w:tcBorders>
            <w:noWrap/>
          </w:tcPr>
          <w:p w14:paraId="743010E9" w14:textId="0D01E1F4" w:rsidR="00FE7ECC" w:rsidRPr="00DB62D9" w:rsidRDefault="00FE7ECC" w:rsidP="00FE7ECC">
            <w:pPr>
              <w:pStyle w:val="TableBodyText"/>
              <w:jc w:val="center"/>
            </w:pPr>
            <w:r w:rsidRPr="001D7815">
              <w:t>173</w:t>
            </w:r>
          </w:p>
        </w:tc>
        <w:tc>
          <w:tcPr>
            <w:tcW w:w="1633" w:type="dxa"/>
            <w:tcBorders>
              <w:bottom w:val="nil"/>
            </w:tcBorders>
            <w:noWrap/>
          </w:tcPr>
          <w:p w14:paraId="7305B9A5" w14:textId="1C460218" w:rsidR="00FE7ECC" w:rsidRPr="00DB62D9" w:rsidRDefault="00FE7ECC" w:rsidP="00FE7ECC">
            <w:pPr>
              <w:pStyle w:val="TableBodyText"/>
              <w:jc w:val="center"/>
            </w:pPr>
            <w:r w:rsidRPr="001D7815">
              <w:t>480</w:t>
            </w:r>
          </w:p>
        </w:tc>
      </w:tr>
      <w:tr w:rsidR="00FE7ECC" w:rsidRPr="00DB62D9" w14:paraId="08A6294E" w14:textId="77777777" w:rsidTr="00BA0199">
        <w:trPr>
          <w:jc w:val="center"/>
        </w:trPr>
        <w:tc>
          <w:tcPr>
            <w:tcW w:w="1359" w:type="dxa"/>
            <w:tcBorders>
              <w:top w:val="nil"/>
              <w:bottom w:val="nil"/>
            </w:tcBorders>
            <w:noWrap/>
            <w:vAlign w:val="bottom"/>
            <w:hideMark/>
          </w:tcPr>
          <w:p w14:paraId="20C9B7F3" w14:textId="77777777" w:rsidR="00FE7ECC" w:rsidRPr="00DB62D9" w:rsidRDefault="00FE7ECC" w:rsidP="00FE7ECC">
            <w:pPr>
              <w:pStyle w:val="TableBodyText"/>
              <w:jc w:val="center"/>
            </w:pPr>
            <w:r>
              <w:t>DRP</w:t>
            </w:r>
          </w:p>
        </w:tc>
        <w:tc>
          <w:tcPr>
            <w:tcW w:w="855" w:type="dxa"/>
            <w:tcBorders>
              <w:top w:val="nil"/>
              <w:bottom w:val="nil"/>
            </w:tcBorders>
            <w:noWrap/>
          </w:tcPr>
          <w:p w14:paraId="75A2B05A" w14:textId="77777777" w:rsidR="00FE7ECC" w:rsidRPr="00DB62D9" w:rsidRDefault="00FE7ECC" w:rsidP="00FE7ECC">
            <w:pPr>
              <w:pStyle w:val="TableBodyText"/>
              <w:jc w:val="center"/>
            </w:pPr>
            <w:r w:rsidRPr="00465A39">
              <w:t>973</w:t>
            </w:r>
          </w:p>
        </w:tc>
        <w:tc>
          <w:tcPr>
            <w:tcW w:w="1213" w:type="dxa"/>
            <w:tcBorders>
              <w:top w:val="nil"/>
              <w:bottom w:val="nil"/>
            </w:tcBorders>
            <w:noWrap/>
          </w:tcPr>
          <w:p w14:paraId="7D546D0B" w14:textId="44CB0BE4" w:rsidR="00FE7ECC" w:rsidRPr="00DB62D9" w:rsidRDefault="00FE7ECC" w:rsidP="00FE7ECC">
            <w:pPr>
              <w:pStyle w:val="TableBodyText"/>
              <w:jc w:val="center"/>
            </w:pPr>
            <w:r w:rsidRPr="001D7815">
              <w:t>973</w:t>
            </w:r>
          </w:p>
        </w:tc>
        <w:tc>
          <w:tcPr>
            <w:tcW w:w="1271" w:type="dxa"/>
            <w:tcBorders>
              <w:top w:val="nil"/>
              <w:bottom w:val="nil"/>
            </w:tcBorders>
            <w:noWrap/>
          </w:tcPr>
          <w:p w14:paraId="2AE8450B" w14:textId="3C93F402" w:rsidR="00FE7ECC" w:rsidRPr="00DB62D9" w:rsidRDefault="00FE7ECC" w:rsidP="00FE7ECC">
            <w:pPr>
              <w:pStyle w:val="TableBodyText"/>
              <w:jc w:val="center"/>
            </w:pPr>
            <w:r w:rsidRPr="001D7815">
              <w:t>30</w:t>
            </w:r>
          </w:p>
        </w:tc>
        <w:tc>
          <w:tcPr>
            <w:tcW w:w="1236" w:type="dxa"/>
            <w:tcBorders>
              <w:top w:val="nil"/>
              <w:bottom w:val="nil"/>
            </w:tcBorders>
            <w:noWrap/>
          </w:tcPr>
          <w:p w14:paraId="2BAD8F30" w14:textId="1304C3D3" w:rsidR="00FE7ECC" w:rsidRPr="00DB62D9" w:rsidRDefault="00FE7ECC" w:rsidP="00FE7ECC">
            <w:pPr>
              <w:pStyle w:val="TableBodyText"/>
              <w:jc w:val="center"/>
            </w:pPr>
            <w:r w:rsidRPr="001D7815">
              <w:t>207</w:t>
            </w:r>
          </w:p>
        </w:tc>
        <w:tc>
          <w:tcPr>
            <w:tcW w:w="1633" w:type="dxa"/>
            <w:tcBorders>
              <w:top w:val="nil"/>
              <w:bottom w:val="nil"/>
            </w:tcBorders>
            <w:noWrap/>
          </w:tcPr>
          <w:p w14:paraId="3C5AF642" w14:textId="38D939FD" w:rsidR="00FE7ECC" w:rsidRPr="00DB62D9" w:rsidRDefault="00FE7ECC" w:rsidP="00FE7ECC">
            <w:pPr>
              <w:pStyle w:val="TableBodyText"/>
              <w:jc w:val="center"/>
            </w:pPr>
            <w:r w:rsidRPr="001D7815">
              <w:t>652</w:t>
            </w:r>
          </w:p>
        </w:tc>
      </w:tr>
      <w:tr w:rsidR="00FE7ECC" w:rsidRPr="00DB62D9" w14:paraId="7AAB8AB5" w14:textId="77777777" w:rsidTr="00BA0199">
        <w:trPr>
          <w:jc w:val="center"/>
        </w:trPr>
        <w:tc>
          <w:tcPr>
            <w:tcW w:w="1359" w:type="dxa"/>
            <w:tcBorders>
              <w:top w:val="nil"/>
              <w:bottom w:val="nil"/>
            </w:tcBorders>
            <w:noWrap/>
            <w:vAlign w:val="bottom"/>
            <w:hideMark/>
          </w:tcPr>
          <w:p w14:paraId="698B5B51" w14:textId="77777777" w:rsidR="00FE7ECC" w:rsidRPr="00DB62D9" w:rsidRDefault="00FE7ECC" w:rsidP="00FE7ECC">
            <w:pPr>
              <w:pStyle w:val="TableBodyText"/>
              <w:jc w:val="center"/>
            </w:pPr>
            <w:r>
              <w:t>ECOLI</w:t>
            </w:r>
          </w:p>
        </w:tc>
        <w:tc>
          <w:tcPr>
            <w:tcW w:w="855" w:type="dxa"/>
            <w:tcBorders>
              <w:top w:val="nil"/>
              <w:bottom w:val="nil"/>
            </w:tcBorders>
            <w:noWrap/>
          </w:tcPr>
          <w:p w14:paraId="223B254B" w14:textId="77777777" w:rsidR="00FE7ECC" w:rsidRPr="00DB62D9" w:rsidRDefault="00FE7ECC" w:rsidP="00FE7ECC">
            <w:pPr>
              <w:pStyle w:val="TableBodyText"/>
              <w:jc w:val="center"/>
            </w:pPr>
            <w:r w:rsidRPr="00465A39">
              <w:t>967</w:t>
            </w:r>
          </w:p>
        </w:tc>
        <w:tc>
          <w:tcPr>
            <w:tcW w:w="1213" w:type="dxa"/>
            <w:tcBorders>
              <w:top w:val="nil"/>
              <w:bottom w:val="nil"/>
            </w:tcBorders>
            <w:noWrap/>
          </w:tcPr>
          <w:p w14:paraId="5212732E" w14:textId="00926B91" w:rsidR="00FE7ECC" w:rsidRPr="00DB62D9" w:rsidRDefault="00FE7ECC" w:rsidP="00FE7ECC">
            <w:pPr>
              <w:pStyle w:val="TableBodyText"/>
              <w:jc w:val="center"/>
            </w:pPr>
            <w:r w:rsidRPr="001D7815">
              <w:t>967</w:t>
            </w:r>
          </w:p>
        </w:tc>
        <w:tc>
          <w:tcPr>
            <w:tcW w:w="1271" w:type="dxa"/>
            <w:tcBorders>
              <w:top w:val="nil"/>
              <w:bottom w:val="nil"/>
            </w:tcBorders>
            <w:noWrap/>
          </w:tcPr>
          <w:p w14:paraId="28D989BF" w14:textId="0C354630" w:rsidR="00FE7ECC" w:rsidRPr="00DB62D9" w:rsidRDefault="00FE7ECC" w:rsidP="00FE7ECC">
            <w:pPr>
              <w:pStyle w:val="TableBodyText"/>
              <w:jc w:val="center"/>
            </w:pPr>
            <w:r w:rsidRPr="001D7815">
              <w:t>30</w:t>
            </w:r>
          </w:p>
        </w:tc>
        <w:tc>
          <w:tcPr>
            <w:tcW w:w="1236" w:type="dxa"/>
            <w:tcBorders>
              <w:top w:val="nil"/>
              <w:bottom w:val="nil"/>
            </w:tcBorders>
            <w:noWrap/>
          </w:tcPr>
          <w:p w14:paraId="3C863CA7" w14:textId="72D24EDE" w:rsidR="00FE7ECC" w:rsidRPr="00DB62D9" w:rsidRDefault="00FE7ECC" w:rsidP="00FE7ECC">
            <w:pPr>
              <w:pStyle w:val="TableBodyText"/>
              <w:jc w:val="center"/>
            </w:pPr>
            <w:r w:rsidRPr="001D7815">
              <w:t>207</w:t>
            </w:r>
          </w:p>
        </w:tc>
        <w:tc>
          <w:tcPr>
            <w:tcW w:w="1633" w:type="dxa"/>
            <w:tcBorders>
              <w:top w:val="nil"/>
              <w:bottom w:val="nil"/>
            </w:tcBorders>
            <w:noWrap/>
          </w:tcPr>
          <w:p w14:paraId="04D1AB76" w14:textId="09287F2B" w:rsidR="00FE7ECC" w:rsidRPr="00DB62D9" w:rsidRDefault="00FE7ECC" w:rsidP="00FE7ECC">
            <w:pPr>
              <w:pStyle w:val="TableBodyText"/>
              <w:jc w:val="center"/>
            </w:pPr>
            <w:r w:rsidRPr="001D7815">
              <w:t>646</w:t>
            </w:r>
          </w:p>
        </w:tc>
      </w:tr>
      <w:tr w:rsidR="00FE7ECC" w:rsidRPr="00DB62D9" w14:paraId="09F9A3ED" w14:textId="77777777" w:rsidTr="00BA0199">
        <w:trPr>
          <w:jc w:val="center"/>
        </w:trPr>
        <w:tc>
          <w:tcPr>
            <w:tcW w:w="1359" w:type="dxa"/>
            <w:tcBorders>
              <w:top w:val="nil"/>
              <w:bottom w:val="nil"/>
            </w:tcBorders>
            <w:noWrap/>
            <w:vAlign w:val="bottom"/>
            <w:hideMark/>
          </w:tcPr>
          <w:p w14:paraId="21F52E7A" w14:textId="77777777" w:rsidR="00FE7ECC" w:rsidRPr="00DB62D9" w:rsidRDefault="00FE7ECC" w:rsidP="00FE7ECC">
            <w:pPr>
              <w:pStyle w:val="TableBodyText"/>
              <w:jc w:val="center"/>
            </w:pPr>
            <w:r>
              <w:t>MCI</w:t>
            </w:r>
          </w:p>
        </w:tc>
        <w:tc>
          <w:tcPr>
            <w:tcW w:w="855" w:type="dxa"/>
            <w:tcBorders>
              <w:top w:val="nil"/>
              <w:bottom w:val="nil"/>
            </w:tcBorders>
            <w:noWrap/>
          </w:tcPr>
          <w:p w14:paraId="5604C760" w14:textId="77777777" w:rsidR="00FE7ECC" w:rsidRPr="00DB62D9" w:rsidRDefault="00FE7ECC" w:rsidP="00FE7ECC">
            <w:pPr>
              <w:pStyle w:val="TableBodyText"/>
              <w:jc w:val="center"/>
            </w:pPr>
            <w:r w:rsidRPr="00465A39">
              <w:t>863</w:t>
            </w:r>
          </w:p>
        </w:tc>
        <w:tc>
          <w:tcPr>
            <w:tcW w:w="1213" w:type="dxa"/>
            <w:tcBorders>
              <w:top w:val="nil"/>
              <w:bottom w:val="nil"/>
            </w:tcBorders>
            <w:noWrap/>
          </w:tcPr>
          <w:p w14:paraId="10618B8A" w14:textId="71A34EB0" w:rsidR="00FE7ECC" w:rsidRPr="00DB62D9" w:rsidRDefault="00FE7ECC" w:rsidP="00FE7ECC">
            <w:pPr>
              <w:pStyle w:val="TableBodyText"/>
              <w:jc w:val="center"/>
            </w:pPr>
            <w:r w:rsidRPr="001D7815">
              <w:t>863</w:t>
            </w:r>
          </w:p>
        </w:tc>
        <w:tc>
          <w:tcPr>
            <w:tcW w:w="1271" w:type="dxa"/>
            <w:tcBorders>
              <w:top w:val="nil"/>
              <w:bottom w:val="nil"/>
            </w:tcBorders>
            <w:noWrap/>
          </w:tcPr>
          <w:p w14:paraId="0932E28F" w14:textId="210EAD60" w:rsidR="00FE7ECC" w:rsidRPr="00DB62D9" w:rsidRDefault="00FE7ECC" w:rsidP="00FE7ECC">
            <w:pPr>
              <w:pStyle w:val="TableBodyText"/>
              <w:jc w:val="center"/>
            </w:pPr>
            <w:r w:rsidRPr="001D7815">
              <w:t>56</w:t>
            </w:r>
          </w:p>
        </w:tc>
        <w:tc>
          <w:tcPr>
            <w:tcW w:w="1236" w:type="dxa"/>
            <w:tcBorders>
              <w:top w:val="nil"/>
              <w:bottom w:val="nil"/>
            </w:tcBorders>
            <w:noWrap/>
          </w:tcPr>
          <w:p w14:paraId="002A4EFC" w14:textId="4B1E0408" w:rsidR="00FE7ECC" w:rsidRPr="00DB62D9" w:rsidRDefault="00FE7ECC" w:rsidP="00FE7ECC">
            <w:pPr>
              <w:pStyle w:val="TableBodyText"/>
              <w:jc w:val="center"/>
            </w:pPr>
            <w:r w:rsidRPr="001D7815">
              <w:t>249</w:t>
            </w:r>
          </w:p>
        </w:tc>
        <w:tc>
          <w:tcPr>
            <w:tcW w:w="1633" w:type="dxa"/>
            <w:tcBorders>
              <w:top w:val="nil"/>
              <w:bottom w:val="nil"/>
            </w:tcBorders>
            <w:noWrap/>
          </w:tcPr>
          <w:p w14:paraId="7224D483" w14:textId="598D7DAC" w:rsidR="00FE7ECC" w:rsidRPr="00DB62D9" w:rsidRDefault="00FE7ECC" w:rsidP="00FE7ECC">
            <w:pPr>
              <w:pStyle w:val="TableBodyText"/>
              <w:jc w:val="center"/>
            </w:pPr>
            <w:r w:rsidRPr="001D7815">
              <w:t>510</w:t>
            </w:r>
          </w:p>
        </w:tc>
      </w:tr>
      <w:tr w:rsidR="00FE7ECC" w:rsidRPr="00DB62D9" w14:paraId="191CA6A4" w14:textId="77777777" w:rsidTr="00BA0199">
        <w:trPr>
          <w:jc w:val="center"/>
        </w:trPr>
        <w:tc>
          <w:tcPr>
            <w:tcW w:w="1359" w:type="dxa"/>
            <w:tcBorders>
              <w:top w:val="nil"/>
              <w:bottom w:val="nil"/>
            </w:tcBorders>
            <w:noWrap/>
            <w:vAlign w:val="bottom"/>
            <w:hideMark/>
          </w:tcPr>
          <w:p w14:paraId="49126009" w14:textId="77777777" w:rsidR="00FE7ECC" w:rsidRPr="00DB62D9" w:rsidRDefault="00FE7ECC" w:rsidP="00FE7ECC">
            <w:pPr>
              <w:pStyle w:val="TableBodyText"/>
              <w:jc w:val="center"/>
            </w:pPr>
            <w:r>
              <w:t>NH4N</w:t>
            </w:r>
          </w:p>
        </w:tc>
        <w:tc>
          <w:tcPr>
            <w:tcW w:w="855" w:type="dxa"/>
            <w:tcBorders>
              <w:top w:val="nil"/>
              <w:bottom w:val="nil"/>
            </w:tcBorders>
            <w:noWrap/>
          </w:tcPr>
          <w:p w14:paraId="60FB2829" w14:textId="77777777" w:rsidR="00FE7ECC" w:rsidRPr="00DB62D9" w:rsidRDefault="00FE7ECC" w:rsidP="00FE7ECC">
            <w:pPr>
              <w:pStyle w:val="TableBodyText"/>
              <w:jc w:val="center"/>
            </w:pPr>
            <w:r w:rsidRPr="00465A39">
              <w:t>973</w:t>
            </w:r>
          </w:p>
        </w:tc>
        <w:tc>
          <w:tcPr>
            <w:tcW w:w="1213" w:type="dxa"/>
            <w:tcBorders>
              <w:top w:val="nil"/>
              <w:bottom w:val="nil"/>
            </w:tcBorders>
            <w:noWrap/>
          </w:tcPr>
          <w:p w14:paraId="1E40A681" w14:textId="241B165D" w:rsidR="00FE7ECC" w:rsidRPr="00DB62D9" w:rsidRDefault="00FE7ECC" w:rsidP="00FE7ECC">
            <w:pPr>
              <w:pStyle w:val="TableBodyText"/>
              <w:jc w:val="center"/>
            </w:pPr>
            <w:r w:rsidRPr="001D7815">
              <w:t>973</w:t>
            </w:r>
          </w:p>
        </w:tc>
        <w:tc>
          <w:tcPr>
            <w:tcW w:w="1271" w:type="dxa"/>
            <w:tcBorders>
              <w:top w:val="nil"/>
              <w:bottom w:val="nil"/>
            </w:tcBorders>
            <w:noWrap/>
          </w:tcPr>
          <w:p w14:paraId="31407523" w14:textId="3E35B052" w:rsidR="00FE7ECC" w:rsidRPr="00DB62D9" w:rsidRDefault="00FE7ECC" w:rsidP="00FE7ECC">
            <w:pPr>
              <w:pStyle w:val="TableBodyText"/>
              <w:jc w:val="center"/>
            </w:pPr>
            <w:r w:rsidRPr="001D7815">
              <w:t>30</w:t>
            </w:r>
          </w:p>
        </w:tc>
        <w:tc>
          <w:tcPr>
            <w:tcW w:w="1236" w:type="dxa"/>
            <w:tcBorders>
              <w:top w:val="nil"/>
              <w:bottom w:val="nil"/>
            </w:tcBorders>
            <w:noWrap/>
          </w:tcPr>
          <w:p w14:paraId="10DA8421" w14:textId="2CBA1F05" w:rsidR="00FE7ECC" w:rsidRPr="00DB62D9" w:rsidRDefault="00FE7ECC" w:rsidP="00FE7ECC">
            <w:pPr>
              <w:pStyle w:val="TableBodyText"/>
              <w:jc w:val="center"/>
            </w:pPr>
            <w:r w:rsidRPr="001D7815">
              <w:t>207</w:t>
            </w:r>
          </w:p>
        </w:tc>
        <w:tc>
          <w:tcPr>
            <w:tcW w:w="1633" w:type="dxa"/>
            <w:tcBorders>
              <w:top w:val="nil"/>
              <w:bottom w:val="nil"/>
            </w:tcBorders>
            <w:noWrap/>
          </w:tcPr>
          <w:p w14:paraId="2A0B933F" w14:textId="7B44C580" w:rsidR="00FE7ECC" w:rsidRPr="00DB62D9" w:rsidRDefault="00FE7ECC" w:rsidP="00FE7ECC">
            <w:pPr>
              <w:pStyle w:val="TableBodyText"/>
              <w:jc w:val="center"/>
            </w:pPr>
            <w:r w:rsidRPr="001D7815">
              <w:t>652</w:t>
            </w:r>
          </w:p>
        </w:tc>
      </w:tr>
      <w:tr w:rsidR="00FE7ECC" w:rsidRPr="00DB62D9" w14:paraId="0CB4066B" w14:textId="77777777" w:rsidTr="00BA0199">
        <w:trPr>
          <w:jc w:val="center"/>
        </w:trPr>
        <w:tc>
          <w:tcPr>
            <w:tcW w:w="1359" w:type="dxa"/>
            <w:tcBorders>
              <w:top w:val="nil"/>
              <w:bottom w:val="nil"/>
            </w:tcBorders>
            <w:noWrap/>
            <w:vAlign w:val="bottom"/>
          </w:tcPr>
          <w:p w14:paraId="7B319161" w14:textId="77777777" w:rsidR="00FE7ECC" w:rsidRDefault="00FE7ECC" w:rsidP="00FE7ECC">
            <w:pPr>
              <w:pStyle w:val="TableBodyText"/>
              <w:jc w:val="center"/>
            </w:pPr>
            <w:r>
              <w:t>NH4N (Adj.)</w:t>
            </w:r>
          </w:p>
        </w:tc>
        <w:tc>
          <w:tcPr>
            <w:tcW w:w="855" w:type="dxa"/>
            <w:tcBorders>
              <w:top w:val="nil"/>
              <w:bottom w:val="nil"/>
            </w:tcBorders>
            <w:noWrap/>
          </w:tcPr>
          <w:p w14:paraId="37A33218" w14:textId="77777777" w:rsidR="00FE7ECC" w:rsidRPr="00DB62D9" w:rsidRDefault="00FE7ECC" w:rsidP="00FE7ECC">
            <w:pPr>
              <w:pStyle w:val="TableBodyText"/>
              <w:jc w:val="center"/>
            </w:pPr>
            <w:r w:rsidRPr="00465A39">
              <w:t>885</w:t>
            </w:r>
          </w:p>
        </w:tc>
        <w:tc>
          <w:tcPr>
            <w:tcW w:w="1213" w:type="dxa"/>
            <w:tcBorders>
              <w:top w:val="nil"/>
              <w:bottom w:val="nil"/>
            </w:tcBorders>
            <w:noWrap/>
          </w:tcPr>
          <w:p w14:paraId="0AC5A64D" w14:textId="1859B2AB" w:rsidR="00FE7ECC" w:rsidRPr="00DB62D9" w:rsidRDefault="00FE7ECC" w:rsidP="00FE7ECC">
            <w:pPr>
              <w:pStyle w:val="TableBodyText"/>
              <w:jc w:val="center"/>
            </w:pPr>
            <w:r w:rsidRPr="001D7815">
              <w:t>885</w:t>
            </w:r>
          </w:p>
        </w:tc>
        <w:tc>
          <w:tcPr>
            <w:tcW w:w="1271" w:type="dxa"/>
            <w:tcBorders>
              <w:top w:val="nil"/>
              <w:bottom w:val="nil"/>
            </w:tcBorders>
            <w:noWrap/>
          </w:tcPr>
          <w:p w14:paraId="5B899ACF" w14:textId="442804A4" w:rsidR="00FE7ECC" w:rsidRPr="00DB62D9" w:rsidRDefault="00FE7ECC" w:rsidP="00FE7ECC">
            <w:pPr>
              <w:pStyle w:val="TableBodyText"/>
              <w:jc w:val="center"/>
            </w:pPr>
            <w:r w:rsidRPr="001D7815">
              <w:t>30</w:t>
            </w:r>
          </w:p>
        </w:tc>
        <w:tc>
          <w:tcPr>
            <w:tcW w:w="1236" w:type="dxa"/>
            <w:tcBorders>
              <w:top w:val="nil"/>
              <w:bottom w:val="nil"/>
            </w:tcBorders>
            <w:noWrap/>
          </w:tcPr>
          <w:p w14:paraId="4904D1F0" w14:textId="4E46DC19" w:rsidR="00FE7ECC" w:rsidRPr="00DB62D9" w:rsidRDefault="00FE7ECC" w:rsidP="00FE7ECC">
            <w:pPr>
              <w:pStyle w:val="TableBodyText"/>
              <w:jc w:val="center"/>
            </w:pPr>
            <w:r w:rsidRPr="001D7815">
              <w:t>193</w:t>
            </w:r>
          </w:p>
        </w:tc>
        <w:tc>
          <w:tcPr>
            <w:tcW w:w="1633" w:type="dxa"/>
            <w:tcBorders>
              <w:top w:val="nil"/>
              <w:bottom w:val="nil"/>
            </w:tcBorders>
            <w:noWrap/>
          </w:tcPr>
          <w:p w14:paraId="58F6BCC0" w14:textId="0F7680BA" w:rsidR="00FE7ECC" w:rsidRPr="00DB62D9" w:rsidRDefault="00FE7ECC" w:rsidP="00FE7ECC">
            <w:pPr>
              <w:pStyle w:val="TableBodyText"/>
              <w:jc w:val="center"/>
            </w:pPr>
            <w:r w:rsidRPr="001D7815">
              <w:t>618</w:t>
            </w:r>
          </w:p>
        </w:tc>
      </w:tr>
      <w:tr w:rsidR="00FE7ECC" w:rsidRPr="00DB62D9" w14:paraId="6372C3A1" w14:textId="77777777" w:rsidTr="00BA0199">
        <w:trPr>
          <w:jc w:val="center"/>
        </w:trPr>
        <w:tc>
          <w:tcPr>
            <w:tcW w:w="1359" w:type="dxa"/>
            <w:tcBorders>
              <w:top w:val="nil"/>
              <w:bottom w:val="nil"/>
            </w:tcBorders>
            <w:noWrap/>
            <w:vAlign w:val="bottom"/>
            <w:hideMark/>
          </w:tcPr>
          <w:p w14:paraId="7166E33A" w14:textId="77777777" w:rsidR="00FE7ECC" w:rsidRPr="00DB62D9" w:rsidRDefault="00FE7ECC" w:rsidP="00FE7ECC">
            <w:pPr>
              <w:pStyle w:val="TableBodyText"/>
              <w:jc w:val="center"/>
            </w:pPr>
            <w:r>
              <w:t>NNN</w:t>
            </w:r>
          </w:p>
        </w:tc>
        <w:tc>
          <w:tcPr>
            <w:tcW w:w="855" w:type="dxa"/>
            <w:tcBorders>
              <w:top w:val="nil"/>
              <w:bottom w:val="nil"/>
            </w:tcBorders>
            <w:noWrap/>
          </w:tcPr>
          <w:p w14:paraId="1328164B" w14:textId="77777777" w:rsidR="00FE7ECC" w:rsidRPr="00DB62D9" w:rsidRDefault="00FE7ECC" w:rsidP="00FE7ECC">
            <w:pPr>
              <w:pStyle w:val="TableBodyText"/>
              <w:jc w:val="center"/>
            </w:pPr>
            <w:r w:rsidRPr="00465A39">
              <w:t>946</w:t>
            </w:r>
          </w:p>
        </w:tc>
        <w:tc>
          <w:tcPr>
            <w:tcW w:w="1213" w:type="dxa"/>
            <w:tcBorders>
              <w:top w:val="nil"/>
              <w:bottom w:val="nil"/>
            </w:tcBorders>
            <w:noWrap/>
          </w:tcPr>
          <w:p w14:paraId="03EBF638" w14:textId="50352AA6" w:rsidR="00FE7ECC" w:rsidRPr="00DB62D9" w:rsidRDefault="00FE7ECC" w:rsidP="00FE7ECC">
            <w:pPr>
              <w:pStyle w:val="TableBodyText"/>
              <w:jc w:val="center"/>
            </w:pPr>
            <w:r w:rsidRPr="001D7815">
              <w:t>946</w:t>
            </w:r>
          </w:p>
        </w:tc>
        <w:tc>
          <w:tcPr>
            <w:tcW w:w="1271" w:type="dxa"/>
            <w:tcBorders>
              <w:top w:val="nil"/>
              <w:bottom w:val="nil"/>
            </w:tcBorders>
            <w:noWrap/>
          </w:tcPr>
          <w:p w14:paraId="0E5173F3" w14:textId="22B1FC4C" w:rsidR="00FE7ECC" w:rsidRPr="00DB62D9" w:rsidRDefault="00FE7ECC" w:rsidP="00FE7ECC">
            <w:pPr>
              <w:pStyle w:val="TableBodyText"/>
              <w:jc w:val="center"/>
            </w:pPr>
            <w:r w:rsidRPr="001D7815">
              <w:t>30</w:t>
            </w:r>
          </w:p>
        </w:tc>
        <w:tc>
          <w:tcPr>
            <w:tcW w:w="1236" w:type="dxa"/>
            <w:tcBorders>
              <w:top w:val="nil"/>
              <w:bottom w:val="nil"/>
            </w:tcBorders>
            <w:noWrap/>
          </w:tcPr>
          <w:p w14:paraId="65D9EE31" w14:textId="2128A8DB" w:rsidR="00FE7ECC" w:rsidRPr="00DB62D9" w:rsidRDefault="00FE7ECC" w:rsidP="00FE7ECC">
            <w:pPr>
              <w:pStyle w:val="TableBodyText"/>
              <w:jc w:val="center"/>
            </w:pPr>
            <w:r w:rsidRPr="001D7815">
              <w:t>191</w:t>
            </w:r>
          </w:p>
        </w:tc>
        <w:tc>
          <w:tcPr>
            <w:tcW w:w="1633" w:type="dxa"/>
            <w:tcBorders>
              <w:top w:val="nil"/>
              <w:bottom w:val="nil"/>
            </w:tcBorders>
            <w:noWrap/>
          </w:tcPr>
          <w:p w14:paraId="7493C17D" w14:textId="2FE2AAB5" w:rsidR="00FE7ECC" w:rsidRPr="00DB62D9" w:rsidRDefault="00FE7ECC" w:rsidP="00FE7ECC">
            <w:pPr>
              <w:pStyle w:val="TableBodyText"/>
              <w:jc w:val="center"/>
            </w:pPr>
            <w:r w:rsidRPr="001D7815">
              <w:t>644</w:t>
            </w:r>
          </w:p>
        </w:tc>
      </w:tr>
      <w:tr w:rsidR="00FE7ECC" w:rsidRPr="00DB62D9" w14:paraId="48A402F8" w14:textId="77777777" w:rsidTr="00BA0199">
        <w:trPr>
          <w:jc w:val="center"/>
        </w:trPr>
        <w:tc>
          <w:tcPr>
            <w:tcW w:w="1359" w:type="dxa"/>
            <w:tcBorders>
              <w:top w:val="nil"/>
              <w:bottom w:val="nil"/>
            </w:tcBorders>
            <w:noWrap/>
            <w:vAlign w:val="bottom"/>
            <w:hideMark/>
          </w:tcPr>
          <w:p w14:paraId="44C7F4FE" w14:textId="77777777" w:rsidR="00FE7ECC" w:rsidRPr="00DB62D9" w:rsidRDefault="00FE7ECC" w:rsidP="00FE7ECC">
            <w:pPr>
              <w:pStyle w:val="TableBodyText"/>
              <w:jc w:val="center"/>
            </w:pPr>
            <w:r>
              <w:t>TN</w:t>
            </w:r>
          </w:p>
        </w:tc>
        <w:tc>
          <w:tcPr>
            <w:tcW w:w="855" w:type="dxa"/>
            <w:tcBorders>
              <w:top w:val="nil"/>
              <w:bottom w:val="nil"/>
            </w:tcBorders>
            <w:noWrap/>
          </w:tcPr>
          <w:p w14:paraId="460E97A1" w14:textId="77777777" w:rsidR="00FE7ECC" w:rsidRPr="00DB62D9" w:rsidRDefault="00FE7ECC" w:rsidP="00FE7ECC">
            <w:pPr>
              <w:pStyle w:val="TableBodyText"/>
              <w:jc w:val="center"/>
            </w:pPr>
            <w:r w:rsidRPr="00465A39">
              <w:t>938</w:t>
            </w:r>
          </w:p>
        </w:tc>
        <w:tc>
          <w:tcPr>
            <w:tcW w:w="1213" w:type="dxa"/>
            <w:tcBorders>
              <w:top w:val="nil"/>
              <w:bottom w:val="nil"/>
            </w:tcBorders>
            <w:noWrap/>
          </w:tcPr>
          <w:p w14:paraId="38DBCFC9" w14:textId="25BBB0BB" w:rsidR="00FE7ECC" w:rsidRPr="00DB62D9" w:rsidRDefault="00FE7ECC" w:rsidP="00FE7ECC">
            <w:pPr>
              <w:pStyle w:val="TableBodyText"/>
              <w:jc w:val="center"/>
            </w:pPr>
            <w:r w:rsidRPr="001D7815">
              <w:t>938</w:t>
            </w:r>
          </w:p>
        </w:tc>
        <w:tc>
          <w:tcPr>
            <w:tcW w:w="1271" w:type="dxa"/>
            <w:tcBorders>
              <w:top w:val="nil"/>
              <w:bottom w:val="nil"/>
            </w:tcBorders>
            <w:noWrap/>
          </w:tcPr>
          <w:p w14:paraId="63BF12C1" w14:textId="2C77BAA5" w:rsidR="00FE7ECC" w:rsidRPr="00DB62D9" w:rsidRDefault="00FE7ECC" w:rsidP="00FE7ECC">
            <w:pPr>
              <w:pStyle w:val="TableBodyText"/>
              <w:jc w:val="center"/>
            </w:pPr>
            <w:r w:rsidRPr="001D7815">
              <w:t>28</w:t>
            </w:r>
          </w:p>
        </w:tc>
        <w:tc>
          <w:tcPr>
            <w:tcW w:w="1236" w:type="dxa"/>
            <w:tcBorders>
              <w:top w:val="nil"/>
              <w:bottom w:val="nil"/>
            </w:tcBorders>
            <w:noWrap/>
          </w:tcPr>
          <w:p w14:paraId="343F73EB" w14:textId="08401513" w:rsidR="00FE7ECC" w:rsidRPr="00DB62D9" w:rsidRDefault="00FE7ECC" w:rsidP="00FE7ECC">
            <w:pPr>
              <w:pStyle w:val="TableBodyText"/>
              <w:jc w:val="center"/>
            </w:pPr>
            <w:r w:rsidRPr="001D7815">
              <w:t>195</w:t>
            </w:r>
          </w:p>
        </w:tc>
        <w:tc>
          <w:tcPr>
            <w:tcW w:w="1633" w:type="dxa"/>
            <w:tcBorders>
              <w:top w:val="nil"/>
              <w:bottom w:val="nil"/>
            </w:tcBorders>
            <w:noWrap/>
          </w:tcPr>
          <w:p w14:paraId="014ED73D" w14:textId="1D75382C" w:rsidR="00FE7ECC" w:rsidRPr="00DB62D9" w:rsidRDefault="00FE7ECC" w:rsidP="00FE7ECC">
            <w:pPr>
              <w:pStyle w:val="TableBodyText"/>
              <w:jc w:val="center"/>
            </w:pPr>
            <w:r w:rsidRPr="001D7815">
              <w:t>635</w:t>
            </w:r>
          </w:p>
        </w:tc>
      </w:tr>
      <w:tr w:rsidR="00FE7ECC" w:rsidRPr="00DB62D9" w14:paraId="043A9FB4" w14:textId="77777777" w:rsidTr="00BA0199">
        <w:trPr>
          <w:jc w:val="center"/>
        </w:trPr>
        <w:tc>
          <w:tcPr>
            <w:tcW w:w="1359" w:type="dxa"/>
            <w:tcBorders>
              <w:top w:val="nil"/>
              <w:bottom w:val="nil"/>
            </w:tcBorders>
            <w:noWrap/>
            <w:vAlign w:val="bottom"/>
          </w:tcPr>
          <w:p w14:paraId="5712CCB2" w14:textId="77777777" w:rsidR="00FE7ECC" w:rsidRPr="00DB62D9" w:rsidRDefault="00FE7ECC" w:rsidP="00FE7ECC">
            <w:pPr>
              <w:pStyle w:val="TableBodyText"/>
              <w:jc w:val="center"/>
            </w:pPr>
            <w:r>
              <w:t>TP</w:t>
            </w:r>
          </w:p>
        </w:tc>
        <w:tc>
          <w:tcPr>
            <w:tcW w:w="855" w:type="dxa"/>
            <w:tcBorders>
              <w:top w:val="nil"/>
              <w:bottom w:val="nil"/>
            </w:tcBorders>
            <w:noWrap/>
          </w:tcPr>
          <w:p w14:paraId="07439D7D" w14:textId="77777777" w:rsidR="00FE7ECC" w:rsidRPr="00DB62D9" w:rsidRDefault="00FE7ECC" w:rsidP="00FE7ECC">
            <w:pPr>
              <w:pStyle w:val="TableBodyText"/>
              <w:jc w:val="center"/>
            </w:pPr>
            <w:r w:rsidRPr="00465A39">
              <w:t>901</w:t>
            </w:r>
          </w:p>
        </w:tc>
        <w:tc>
          <w:tcPr>
            <w:tcW w:w="1213" w:type="dxa"/>
            <w:tcBorders>
              <w:top w:val="nil"/>
              <w:bottom w:val="nil"/>
            </w:tcBorders>
            <w:noWrap/>
          </w:tcPr>
          <w:p w14:paraId="47FD6933" w14:textId="34F8A14A" w:rsidR="00FE7ECC" w:rsidRPr="00DB62D9" w:rsidRDefault="00FE7ECC" w:rsidP="00FE7ECC">
            <w:pPr>
              <w:pStyle w:val="TableBodyText"/>
              <w:jc w:val="center"/>
            </w:pPr>
            <w:r w:rsidRPr="001D7815">
              <w:t>901</w:t>
            </w:r>
          </w:p>
        </w:tc>
        <w:tc>
          <w:tcPr>
            <w:tcW w:w="1271" w:type="dxa"/>
            <w:tcBorders>
              <w:top w:val="nil"/>
              <w:bottom w:val="nil"/>
            </w:tcBorders>
            <w:noWrap/>
          </w:tcPr>
          <w:p w14:paraId="5FB9AA7C" w14:textId="41505B4A" w:rsidR="00FE7ECC" w:rsidRPr="00DB62D9" w:rsidRDefault="00FE7ECC" w:rsidP="00FE7ECC">
            <w:pPr>
              <w:pStyle w:val="TableBodyText"/>
              <w:jc w:val="center"/>
            </w:pPr>
            <w:r w:rsidRPr="001D7815">
              <w:t>28</w:t>
            </w:r>
          </w:p>
        </w:tc>
        <w:tc>
          <w:tcPr>
            <w:tcW w:w="1236" w:type="dxa"/>
            <w:tcBorders>
              <w:top w:val="nil"/>
              <w:bottom w:val="nil"/>
            </w:tcBorders>
            <w:noWrap/>
          </w:tcPr>
          <w:p w14:paraId="70CE3288" w14:textId="42CB03B1" w:rsidR="00FE7ECC" w:rsidRPr="00DB62D9" w:rsidRDefault="00FE7ECC" w:rsidP="00FE7ECC">
            <w:pPr>
              <w:pStyle w:val="TableBodyText"/>
              <w:jc w:val="center"/>
            </w:pPr>
            <w:r w:rsidRPr="001D7815">
              <w:t>195</w:t>
            </w:r>
          </w:p>
        </w:tc>
        <w:tc>
          <w:tcPr>
            <w:tcW w:w="1633" w:type="dxa"/>
            <w:tcBorders>
              <w:top w:val="nil"/>
              <w:bottom w:val="nil"/>
            </w:tcBorders>
            <w:noWrap/>
          </w:tcPr>
          <w:p w14:paraId="3175834B" w14:textId="01598707" w:rsidR="00FE7ECC" w:rsidRPr="00DB62D9" w:rsidRDefault="00FE7ECC" w:rsidP="00FE7ECC">
            <w:pPr>
              <w:pStyle w:val="TableBodyText"/>
              <w:jc w:val="center"/>
            </w:pPr>
            <w:r w:rsidRPr="001D7815">
              <w:t>630</w:t>
            </w:r>
          </w:p>
        </w:tc>
      </w:tr>
      <w:tr w:rsidR="00FE7ECC" w:rsidRPr="00DB62D9" w14:paraId="13B78E0D" w14:textId="77777777" w:rsidTr="00BA0199">
        <w:trPr>
          <w:jc w:val="center"/>
        </w:trPr>
        <w:tc>
          <w:tcPr>
            <w:tcW w:w="1359" w:type="dxa"/>
            <w:tcBorders>
              <w:top w:val="nil"/>
            </w:tcBorders>
            <w:noWrap/>
            <w:vAlign w:val="bottom"/>
          </w:tcPr>
          <w:p w14:paraId="580D6C7E" w14:textId="77777777" w:rsidR="00FE7ECC" w:rsidRDefault="00FE7ECC" w:rsidP="00FE7ECC">
            <w:pPr>
              <w:pStyle w:val="TableBodyText"/>
              <w:jc w:val="center"/>
            </w:pPr>
            <w:r>
              <w:t>TURB</w:t>
            </w:r>
          </w:p>
        </w:tc>
        <w:tc>
          <w:tcPr>
            <w:tcW w:w="855" w:type="dxa"/>
            <w:tcBorders>
              <w:top w:val="nil"/>
            </w:tcBorders>
            <w:noWrap/>
          </w:tcPr>
          <w:p w14:paraId="16080F25" w14:textId="77777777" w:rsidR="00FE7ECC" w:rsidRDefault="00FE7ECC" w:rsidP="00FE7ECC">
            <w:pPr>
              <w:pStyle w:val="TableBodyText"/>
              <w:jc w:val="center"/>
            </w:pPr>
            <w:r w:rsidRPr="00465A39">
              <w:t>834</w:t>
            </w:r>
          </w:p>
        </w:tc>
        <w:tc>
          <w:tcPr>
            <w:tcW w:w="1213" w:type="dxa"/>
            <w:tcBorders>
              <w:top w:val="nil"/>
            </w:tcBorders>
            <w:noWrap/>
          </w:tcPr>
          <w:p w14:paraId="4E39AB19" w14:textId="629DD655" w:rsidR="00FE7ECC" w:rsidRDefault="00FE7ECC" w:rsidP="00FE7ECC">
            <w:pPr>
              <w:pStyle w:val="TableBodyText"/>
              <w:jc w:val="center"/>
            </w:pPr>
            <w:r w:rsidRPr="001D7815">
              <w:t>834</w:t>
            </w:r>
          </w:p>
        </w:tc>
        <w:tc>
          <w:tcPr>
            <w:tcW w:w="1271" w:type="dxa"/>
            <w:tcBorders>
              <w:top w:val="nil"/>
            </w:tcBorders>
            <w:noWrap/>
          </w:tcPr>
          <w:p w14:paraId="1565C1D1" w14:textId="5C345CF6" w:rsidR="00FE7ECC" w:rsidRDefault="00FE7ECC" w:rsidP="00FE7ECC">
            <w:pPr>
              <w:pStyle w:val="TableBodyText"/>
              <w:jc w:val="center"/>
            </w:pPr>
            <w:r w:rsidRPr="001D7815">
              <w:t>26</w:t>
            </w:r>
          </w:p>
        </w:tc>
        <w:tc>
          <w:tcPr>
            <w:tcW w:w="1236" w:type="dxa"/>
            <w:tcBorders>
              <w:top w:val="nil"/>
            </w:tcBorders>
            <w:noWrap/>
          </w:tcPr>
          <w:p w14:paraId="7BC91955" w14:textId="5FDF25C1" w:rsidR="00FE7ECC" w:rsidRDefault="00FE7ECC" w:rsidP="00FE7ECC">
            <w:pPr>
              <w:pStyle w:val="TableBodyText"/>
              <w:jc w:val="center"/>
            </w:pPr>
            <w:r w:rsidRPr="001D7815">
              <w:t>172</w:t>
            </w:r>
          </w:p>
        </w:tc>
        <w:tc>
          <w:tcPr>
            <w:tcW w:w="1633" w:type="dxa"/>
            <w:tcBorders>
              <w:top w:val="nil"/>
            </w:tcBorders>
            <w:noWrap/>
          </w:tcPr>
          <w:p w14:paraId="6CDDCABC" w14:textId="0EB83588" w:rsidR="00FE7ECC" w:rsidRDefault="00FE7ECC" w:rsidP="00FE7ECC">
            <w:pPr>
              <w:pStyle w:val="TableBodyText"/>
              <w:jc w:val="center"/>
            </w:pPr>
            <w:r w:rsidRPr="001D7815">
              <w:t>558</w:t>
            </w:r>
          </w:p>
        </w:tc>
      </w:tr>
    </w:tbl>
    <w:p w14:paraId="03D15707" w14:textId="77777777" w:rsidR="00B940C3" w:rsidRDefault="00B940C3" w:rsidP="00B940C3">
      <w:pPr>
        <w:pStyle w:val="BodyText"/>
      </w:pPr>
    </w:p>
    <w:p w14:paraId="110453E7" w14:textId="20169C2D" w:rsidR="00B940C3" w:rsidRDefault="00B940C3" w:rsidP="00BA0199">
      <w:pPr>
        <w:pStyle w:val="BodyText"/>
        <w:keepNext/>
      </w:pPr>
      <w:r>
        <w:rPr>
          <w:noProof/>
        </w:rPr>
        <w:lastRenderedPageBreak/>
        <w:drawing>
          <wp:inline distT="0" distB="0" distL="0" distR="0" wp14:anchorId="221308DC" wp14:editId="4F47B33E">
            <wp:extent cx="5731510" cy="7802880"/>
            <wp:effectExtent l="0" t="0" r="2540" b="7620"/>
            <wp:docPr id="27" name="Picture 27" descr="Map,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 scatter 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7802880"/>
                    </a:xfrm>
                    <a:prstGeom prst="rect">
                      <a:avLst/>
                    </a:prstGeom>
                  </pic:spPr>
                </pic:pic>
              </a:graphicData>
            </a:graphic>
          </wp:inline>
        </w:drawing>
      </w:r>
    </w:p>
    <w:p w14:paraId="1E7224B8" w14:textId="47692F2E" w:rsidR="00BA0199" w:rsidRPr="00BA0199" w:rsidRDefault="00BA0199" w:rsidP="00BA0199">
      <w:pPr>
        <w:pStyle w:val="Caption"/>
        <w:keepNext w:val="0"/>
        <w:rPr>
          <w:vanish/>
          <w:specVanish/>
        </w:rPr>
      </w:pPr>
      <w:bookmarkStart w:id="163" w:name="_Ref82768847"/>
      <w:bookmarkStart w:id="164" w:name="_Ref82768842"/>
      <w:bookmarkStart w:id="165" w:name="_Toc84596502"/>
      <w:r>
        <w:t xml:space="preserve">Figure </w:t>
      </w:r>
      <w:fldSimple w:instr=" STYLEREF &quot;Heading 1&quot; \s ">
        <w:r w:rsidR="005A78FC">
          <w:rPr>
            <w:noProof/>
          </w:rPr>
          <w:t>4</w:t>
        </w:r>
      </w:fldSimple>
      <w:r>
        <w:noBreakHyphen/>
      </w:r>
      <w:fldSimple w:instr=" SEQ Figure \s 1 ">
        <w:r w:rsidR="005A78FC">
          <w:rPr>
            <w:noProof/>
          </w:rPr>
          <w:t>1</w:t>
        </w:r>
      </w:fldSimple>
      <w:bookmarkEnd w:id="163"/>
      <w:r>
        <w:t>:</w:t>
      </w:r>
      <w:r>
        <w:tab/>
        <w:t>River water quality monitoring sites used for state analyses of nutrients, ECOLI, CLAR, TURB and MCI.</w:t>
      </w:r>
      <w:bookmarkEnd w:id="164"/>
      <w:bookmarkEnd w:id="165"/>
    </w:p>
    <w:p w14:paraId="3B477010" w14:textId="17D511DB" w:rsidR="00BA0199" w:rsidRDefault="00BA0199" w:rsidP="00BA0199">
      <w:pPr>
        <w:pStyle w:val="CaptionText"/>
      </w:pPr>
      <w:r>
        <w:t xml:space="preserve"> </w:t>
      </w:r>
    </w:p>
    <w:p w14:paraId="7F0C692F" w14:textId="79DBFA87" w:rsidR="00B940C3" w:rsidRDefault="005755FB" w:rsidP="00BA0199">
      <w:pPr>
        <w:pStyle w:val="BodyText"/>
        <w:keepNext/>
      </w:pPr>
      <w:r>
        <w:rPr>
          <w:noProof/>
        </w:rPr>
        <w:lastRenderedPageBreak/>
        <w:drawing>
          <wp:inline distT="0" distB="0" distL="0" distR="0" wp14:anchorId="4BAC5CF1" wp14:editId="05ED7CFD">
            <wp:extent cx="5753100" cy="6238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53100" cy="6238875"/>
                    </a:xfrm>
                    <a:prstGeom prst="rect">
                      <a:avLst/>
                    </a:prstGeom>
                    <a:noFill/>
                    <a:ln>
                      <a:noFill/>
                    </a:ln>
                  </pic:spPr>
                </pic:pic>
              </a:graphicData>
            </a:graphic>
          </wp:inline>
        </w:drawing>
      </w:r>
    </w:p>
    <w:p w14:paraId="14645909" w14:textId="266054D4" w:rsidR="00BA0199" w:rsidRPr="00BA0199" w:rsidRDefault="00BA0199" w:rsidP="00BA0199">
      <w:pPr>
        <w:pStyle w:val="Caption"/>
        <w:keepNext w:val="0"/>
        <w:rPr>
          <w:vanish/>
          <w:specVanish/>
        </w:rPr>
      </w:pPr>
      <w:bookmarkStart w:id="166" w:name="_Ref82768870"/>
      <w:bookmarkStart w:id="167" w:name="_Toc84596503"/>
      <w:r>
        <w:t xml:space="preserve">Figure </w:t>
      </w:r>
      <w:fldSimple w:instr=" STYLEREF &quot;Heading 1&quot; \s ">
        <w:r w:rsidR="005A78FC">
          <w:rPr>
            <w:noProof/>
          </w:rPr>
          <w:t>4</w:t>
        </w:r>
      </w:fldSimple>
      <w:r>
        <w:noBreakHyphen/>
      </w:r>
      <w:fldSimple w:instr=" SEQ Figure \s 1 ">
        <w:r w:rsidR="005A78FC">
          <w:rPr>
            <w:noProof/>
          </w:rPr>
          <w:t>2</w:t>
        </w:r>
      </w:fldSimple>
      <w:bookmarkEnd w:id="166"/>
      <w:r>
        <w:t>:</w:t>
      </w:r>
      <w:r>
        <w:tab/>
        <w:t>River water quality state in REC land cover classes.</w:t>
      </w:r>
      <w:bookmarkEnd w:id="167"/>
    </w:p>
    <w:p w14:paraId="6A61DAC8" w14:textId="1FCEBC9D" w:rsidR="00BA0199" w:rsidRDefault="00BA0199" w:rsidP="00BA0199">
      <w:pPr>
        <w:pStyle w:val="CaptionText"/>
      </w:pPr>
      <w:r>
        <w:t xml:space="preserve">  </w:t>
      </w:r>
      <w:r w:rsidRPr="00BA0199">
        <w:t>Box-and-whisker plots show the distributions of monitoring site medians within land cover classes. For y-axes units of measure refer to</w:t>
      </w:r>
      <w:r>
        <w:t xml:space="preserve"> </w:t>
      </w:r>
      <w:r>
        <w:fldChar w:fldCharType="begin"/>
      </w:r>
      <w:r>
        <w:instrText xml:space="preserve"> REF _Ref531425957 \h </w:instrText>
      </w:r>
      <w:r>
        <w:fldChar w:fldCharType="separate"/>
      </w:r>
      <w:r w:rsidR="005A78FC" w:rsidRPr="003C1F13">
        <w:rPr>
          <w:szCs w:val="22"/>
        </w:rPr>
        <w:t xml:space="preserve">Table </w:t>
      </w:r>
      <w:r w:rsidR="005A78FC">
        <w:rPr>
          <w:noProof/>
          <w:szCs w:val="22"/>
        </w:rPr>
        <w:t>2</w:t>
      </w:r>
      <w:r w:rsidR="005A78FC">
        <w:rPr>
          <w:szCs w:val="22"/>
        </w:rPr>
        <w:t>-</w:t>
      </w:r>
      <w:r w:rsidR="005A78FC">
        <w:rPr>
          <w:noProof/>
          <w:szCs w:val="22"/>
        </w:rPr>
        <w:t>1</w:t>
      </w:r>
      <w:r>
        <w:fldChar w:fldCharType="end"/>
      </w:r>
      <w:r w:rsidRPr="00BA0199">
        <w:t>. Black horizontal line in each box indicates the median of site medians, and the box indicates the inter-quartile range (IQR). Whiskers extend from the box to the largest (or smallest) values no more than 1.5*IQR from the box. Data beyond the whiskers are shown as and black circles. Note log-scale on Y-axes</w:t>
      </w:r>
      <w:r w:rsidR="005642A0">
        <w:t>.</w:t>
      </w:r>
      <w:r>
        <w:t xml:space="preserve"> </w:t>
      </w:r>
    </w:p>
    <w:p w14:paraId="4E09337B" w14:textId="24299954" w:rsidR="00B83C18" w:rsidRDefault="00275169" w:rsidP="00B83C18">
      <w:pPr>
        <w:pStyle w:val="BodyText"/>
        <w:keepNext/>
      </w:pPr>
      <w:r>
        <w:rPr>
          <w:noProof/>
        </w:rPr>
        <w:lastRenderedPageBreak/>
        <w:drawing>
          <wp:inline distT="0" distB="0" distL="0" distR="0" wp14:anchorId="6AEBEDC0" wp14:editId="486424F7">
            <wp:extent cx="5759450" cy="4371340"/>
            <wp:effectExtent l="0" t="0" r="0" b="0"/>
            <wp:docPr id="10" name="Picture 1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with medium confidenc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59450" cy="4371340"/>
                    </a:xfrm>
                    <a:prstGeom prst="rect">
                      <a:avLst/>
                    </a:prstGeom>
                  </pic:spPr>
                </pic:pic>
              </a:graphicData>
            </a:graphic>
          </wp:inline>
        </w:drawing>
      </w:r>
    </w:p>
    <w:p w14:paraId="581C3FA4" w14:textId="53CA52CB" w:rsidR="00B83C18" w:rsidRPr="00B83C18" w:rsidRDefault="00B83C18" w:rsidP="00B83C18">
      <w:pPr>
        <w:pStyle w:val="Caption"/>
        <w:keepNext w:val="0"/>
        <w:rPr>
          <w:vanish/>
          <w:specVanish/>
        </w:rPr>
      </w:pPr>
      <w:bookmarkStart w:id="168" w:name="_Ref83290556"/>
      <w:bookmarkStart w:id="169" w:name="_Toc84596504"/>
      <w:r>
        <w:t xml:space="preserve">Figure </w:t>
      </w:r>
      <w:fldSimple w:instr=" STYLEREF &quot;Heading 1&quot; \s ">
        <w:r w:rsidR="005A78FC">
          <w:rPr>
            <w:noProof/>
          </w:rPr>
          <w:t>4</w:t>
        </w:r>
      </w:fldSimple>
      <w:r>
        <w:noBreakHyphen/>
      </w:r>
      <w:fldSimple w:instr=" SEQ Figure \s 1 ">
        <w:r w:rsidR="005A78FC">
          <w:rPr>
            <w:noProof/>
          </w:rPr>
          <w:t>3</w:t>
        </w:r>
      </w:fldSimple>
      <w:bookmarkEnd w:id="168"/>
      <w:r>
        <w:t>:</w:t>
      </w:r>
      <w:r>
        <w:tab/>
        <w:t>ECOLI concentrations in REC land cover classes.</w:t>
      </w:r>
      <w:bookmarkEnd w:id="169"/>
    </w:p>
    <w:p w14:paraId="12096E39" w14:textId="28D33021" w:rsidR="00B83C18" w:rsidRDefault="00B83C18" w:rsidP="00B83C18">
      <w:pPr>
        <w:pStyle w:val="CaptionText"/>
      </w:pPr>
      <w:r>
        <w:t xml:space="preserve">   Box-and-whisker plots show the distributions of monitoring site percentiles within land cover classes. Black horizontal line in each box indicates the median of site percentiles, and the box indicates the inter-quartile range (IQR). Whiskers extend from the box to the largest (or smallest) values no more than 1.5*IQR from the box. Data beyond the whiskers are shown as and black circles. Note log-scale on Y-axes.</w:t>
      </w:r>
    </w:p>
    <w:p w14:paraId="7F0119EF" w14:textId="7CD2FD16" w:rsidR="00B83C18" w:rsidRDefault="005755FB" w:rsidP="00B83C18">
      <w:pPr>
        <w:pStyle w:val="BodyText"/>
        <w:keepNext/>
      </w:pPr>
      <w:bookmarkStart w:id="170" w:name="_Ref82768918"/>
      <w:r>
        <w:rPr>
          <w:noProof/>
        </w:rPr>
        <w:drawing>
          <wp:inline distT="0" distB="0" distL="0" distR="0" wp14:anchorId="26870A0F" wp14:editId="15F8A335">
            <wp:extent cx="5753100" cy="2286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53100" cy="2286000"/>
                    </a:xfrm>
                    <a:prstGeom prst="rect">
                      <a:avLst/>
                    </a:prstGeom>
                    <a:noFill/>
                    <a:ln>
                      <a:noFill/>
                    </a:ln>
                  </pic:spPr>
                </pic:pic>
              </a:graphicData>
            </a:graphic>
          </wp:inline>
        </w:drawing>
      </w:r>
    </w:p>
    <w:p w14:paraId="094EA935" w14:textId="780F9334" w:rsidR="00B83C18" w:rsidRPr="00B83C18" w:rsidRDefault="00B83C18" w:rsidP="00B83C18">
      <w:pPr>
        <w:pStyle w:val="Caption"/>
        <w:keepNext w:val="0"/>
        <w:rPr>
          <w:vanish/>
          <w:specVanish/>
        </w:rPr>
      </w:pPr>
      <w:bookmarkStart w:id="171" w:name="_Ref83290558"/>
      <w:bookmarkStart w:id="172" w:name="_Toc84596505"/>
      <w:bookmarkStart w:id="173" w:name="_Toc82600413"/>
      <w:bookmarkEnd w:id="170"/>
      <w:r>
        <w:t xml:space="preserve">Figure </w:t>
      </w:r>
      <w:fldSimple w:instr=" STYLEREF &quot;Heading 1&quot; \s ">
        <w:r w:rsidR="005A78FC">
          <w:rPr>
            <w:noProof/>
          </w:rPr>
          <w:t>4</w:t>
        </w:r>
      </w:fldSimple>
      <w:r>
        <w:noBreakHyphen/>
      </w:r>
      <w:fldSimple w:instr=" SEQ Figure \s 1 ">
        <w:r w:rsidR="005A78FC">
          <w:rPr>
            <w:noProof/>
          </w:rPr>
          <w:t>4</w:t>
        </w:r>
      </w:fldSimple>
      <w:bookmarkEnd w:id="171"/>
      <w:r>
        <w:t>:</w:t>
      </w:r>
      <w:r>
        <w:tab/>
        <w:t>ECOLI percent exceedance in REC land cover classes.</w:t>
      </w:r>
      <w:bookmarkEnd w:id="172"/>
    </w:p>
    <w:p w14:paraId="7A403FD6" w14:textId="309D8D3D" w:rsidR="00B83C18" w:rsidRPr="00B83C18" w:rsidRDefault="00B83C18" w:rsidP="00B83C18">
      <w:pPr>
        <w:pStyle w:val="CaptionText"/>
      </w:pPr>
      <w:r>
        <w:t xml:space="preserve">   Box-and-whisker plots show the distributions of percentage exceedance over 540 </w:t>
      </w:r>
      <w:proofErr w:type="spellStart"/>
      <w:r>
        <w:t>cfu</w:t>
      </w:r>
      <w:proofErr w:type="spellEnd"/>
      <w:r>
        <w:t xml:space="preserve"> 100 ml-1 (G540) and 260 </w:t>
      </w:r>
      <w:proofErr w:type="spellStart"/>
      <w:r>
        <w:t>cfu</w:t>
      </w:r>
      <w:proofErr w:type="spellEnd"/>
      <w:r>
        <w:t xml:space="preserve"> 100 ml-1 (G260) at river monitoring sites within land cover classes. Black horizontal line in each box indicates the median of percent exceedances and the box indicates the inter-quartile range (IQR). Whiskers extend from the box to the largest (or smallest) values no more than 1.5*IQR from the box. Data beyond the whiskers are shown as and black circles.</w:t>
      </w:r>
    </w:p>
    <w:p w14:paraId="00BE8FE6" w14:textId="467ECB6B" w:rsidR="00B940C3" w:rsidRDefault="00B940C3" w:rsidP="00B83C18">
      <w:pPr>
        <w:pStyle w:val="Heading2"/>
        <w:pageBreakBefore/>
      </w:pPr>
      <w:bookmarkStart w:id="174" w:name="_Toc84596474"/>
      <w:r>
        <w:lastRenderedPageBreak/>
        <w:t>NOF grades</w:t>
      </w:r>
      <w:bookmarkEnd w:id="173"/>
      <w:bookmarkEnd w:id="174"/>
    </w:p>
    <w:p w14:paraId="29A30EAC" w14:textId="52A8747C" w:rsidR="00B940C3" w:rsidRDefault="00DD2F81" w:rsidP="00B940C3">
      <w:pPr>
        <w:pStyle w:val="BodyText"/>
      </w:pPr>
      <w:r>
        <w:fldChar w:fldCharType="begin"/>
      </w:r>
      <w:r>
        <w:instrText xml:space="preserve"> REF _Ref82769147 \h </w:instrText>
      </w:r>
      <w:r>
        <w:fldChar w:fldCharType="separate"/>
      </w:r>
      <w:r w:rsidR="005A78FC">
        <w:t xml:space="preserve">Table </w:t>
      </w:r>
      <w:r w:rsidR="005A78FC">
        <w:rPr>
          <w:noProof/>
        </w:rPr>
        <w:t>4</w:t>
      </w:r>
      <w:r w:rsidR="005A78FC">
        <w:t>-</w:t>
      </w:r>
      <w:r w:rsidR="005A78FC">
        <w:rPr>
          <w:noProof/>
        </w:rPr>
        <w:t>2</w:t>
      </w:r>
      <w:r>
        <w:fldChar w:fldCharType="end"/>
      </w:r>
      <w:r>
        <w:t xml:space="preserve"> </w:t>
      </w:r>
      <w:r w:rsidR="00B940C3" w:rsidRPr="009D17A4">
        <w:t xml:space="preserve">provides a summary of water quality grades for each NPS-FM attribute, demonstrating the number and percentage of sites that are classified in each NOF grade. </w:t>
      </w:r>
      <w:r w:rsidR="001336CE">
        <w:fldChar w:fldCharType="begin"/>
      </w:r>
      <w:r w:rsidR="001336CE">
        <w:instrText xml:space="preserve"> REF _Ref82769235 \h </w:instrText>
      </w:r>
      <w:r w:rsidR="001336CE">
        <w:fldChar w:fldCharType="separate"/>
      </w:r>
      <w:r w:rsidR="005A78FC">
        <w:t xml:space="preserve">Figure </w:t>
      </w:r>
      <w:r w:rsidR="005A78FC">
        <w:rPr>
          <w:noProof/>
        </w:rPr>
        <w:t>4</w:t>
      </w:r>
      <w:r w:rsidR="005A78FC">
        <w:noBreakHyphen/>
      </w:r>
      <w:r w:rsidR="005A78FC">
        <w:rPr>
          <w:noProof/>
        </w:rPr>
        <w:t>5</w:t>
      </w:r>
      <w:r w:rsidR="001336CE">
        <w:fldChar w:fldCharType="end"/>
      </w:r>
      <w:r w:rsidR="001951F7">
        <w:t xml:space="preserve"> </w:t>
      </w:r>
      <w:r w:rsidR="00B940C3">
        <w:t xml:space="preserve">and </w:t>
      </w:r>
      <w:r w:rsidR="001336CE">
        <w:fldChar w:fldCharType="begin"/>
      </w:r>
      <w:r w:rsidR="001336CE">
        <w:instrText xml:space="preserve"> REF _Ref82769254 \h </w:instrText>
      </w:r>
      <w:r w:rsidR="001336CE">
        <w:fldChar w:fldCharType="separate"/>
      </w:r>
      <w:r w:rsidR="005A78FC">
        <w:t xml:space="preserve">Figure </w:t>
      </w:r>
      <w:r w:rsidR="005A78FC">
        <w:rPr>
          <w:noProof/>
        </w:rPr>
        <w:t>4</w:t>
      </w:r>
      <w:r w:rsidR="005A78FC">
        <w:noBreakHyphen/>
      </w:r>
      <w:r w:rsidR="005A78FC">
        <w:rPr>
          <w:noProof/>
        </w:rPr>
        <w:t>6</w:t>
      </w:r>
      <w:r w:rsidR="001336CE">
        <w:fldChar w:fldCharType="end"/>
      </w:r>
      <w:r w:rsidR="001336CE">
        <w:t xml:space="preserve"> </w:t>
      </w:r>
      <w:r w:rsidR="00B940C3" w:rsidRPr="009D17A4">
        <w:t xml:space="preserve">provide maps for each attribute showing the sites coloured by their evaluated </w:t>
      </w:r>
      <w:r w:rsidR="000B0360">
        <w:t>NOF</w:t>
      </w:r>
      <w:r w:rsidR="000B0360" w:rsidRPr="009D17A4">
        <w:t xml:space="preserve"> </w:t>
      </w:r>
      <w:r w:rsidR="00B940C3" w:rsidRPr="009D17A4">
        <w:t>grade.</w:t>
      </w:r>
      <w:r w:rsidR="00B940C3">
        <w:t xml:space="preserve"> </w:t>
      </w:r>
      <w:r w:rsidR="009E2507">
        <w:fldChar w:fldCharType="begin"/>
      </w:r>
      <w:r w:rsidR="009E2507">
        <w:instrText xml:space="preserve"> REF _Ref82770285 \h </w:instrText>
      </w:r>
      <w:r w:rsidR="009E2507">
        <w:fldChar w:fldCharType="separate"/>
      </w:r>
      <w:r w:rsidR="005A78FC">
        <w:t xml:space="preserve">Figure </w:t>
      </w:r>
      <w:r w:rsidR="005A78FC">
        <w:rPr>
          <w:noProof/>
        </w:rPr>
        <w:t>4</w:t>
      </w:r>
      <w:r w:rsidR="005A78FC">
        <w:noBreakHyphen/>
      </w:r>
      <w:r w:rsidR="005A78FC">
        <w:rPr>
          <w:noProof/>
        </w:rPr>
        <w:t>7</w:t>
      </w:r>
      <w:r w:rsidR="009E2507">
        <w:fldChar w:fldCharType="end"/>
      </w:r>
      <w:r w:rsidR="009E2507">
        <w:t xml:space="preserve"> and </w:t>
      </w:r>
      <w:r w:rsidR="009E2507">
        <w:fldChar w:fldCharType="begin"/>
      </w:r>
      <w:r w:rsidR="009E2507">
        <w:instrText xml:space="preserve"> REF _Ref82770286 \h </w:instrText>
      </w:r>
      <w:r w:rsidR="009E2507">
        <w:fldChar w:fldCharType="separate"/>
      </w:r>
      <w:r w:rsidR="005A78FC">
        <w:t xml:space="preserve">Figure </w:t>
      </w:r>
      <w:r w:rsidR="005A78FC">
        <w:rPr>
          <w:noProof/>
        </w:rPr>
        <w:t>4</w:t>
      </w:r>
      <w:r w:rsidR="005A78FC">
        <w:noBreakHyphen/>
      </w:r>
      <w:r w:rsidR="005A78FC">
        <w:rPr>
          <w:noProof/>
        </w:rPr>
        <w:t>8</w:t>
      </w:r>
      <w:r w:rsidR="009E2507">
        <w:fldChar w:fldCharType="end"/>
      </w:r>
      <w:r w:rsidR="009E2507">
        <w:t xml:space="preserve"> </w:t>
      </w:r>
      <w:r w:rsidR="00B940C3">
        <w:t>shows the percentage of sites belonging to each grade, by land cover category and variable.</w:t>
      </w:r>
    </w:p>
    <w:p w14:paraId="6F76A517" w14:textId="1D058484" w:rsidR="00B940C3" w:rsidRDefault="00B940C3" w:rsidP="00B940C3">
      <w:pPr>
        <w:pStyle w:val="BodyText"/>
      </w:pPr>
      <w:r>
        <w:t xml:space="preserve">The majority of sites (66%) were graded below the national bottom line for the NPS-FM </w:t>
      </w:r>
      <w:proofErr w:type="gramStart"/>
      <w:r w:rsidRPr="0051566B">
        <w:rPr>
          <w:i/>
          <w:iCs/>
        </w:rPr>
        <w:t>E.coli</w:t>
      </w:r>
      <w:proofErr w:type="gramEnd"/>
      <w:r>
        <w:t xml:space="preserve"> combined numeric attribute state (</w:t>
      </w:r>
      <w:r w:rsidR="00136D02">
        <w:t xml:space="preserve">i.e., most were </w:t>
      </w:r>
      <w:r>
        <w:t xml:space="preserve">graded D or E). Over 95% of sites in the urban land cover class, and 75% of sites in the pastoral land cover class were below the bottom line. Very few sites (1-10%) were below the bottom line for the ammonia (toxicity) and nitrate (toxicity) attributes. </w:t>
      </w:r>
      <w:r w:rsidR="00136D02">
        <w:t>F</w:t>
      </w:r>
      <w:r>
        <w:t>or the suspended fine sediment attribute (</w:t>
      </w:r>
      <w:proofErr w:type="spellStart"/>
      <w:r>
        <w:t>NOF.CLAR.med</w:t>
      </w:r>
      <w:proofErr w:type="spellEnd"/>
      <w:r>
        <w:t xml:space="preserve">), </w:t>
      </w:r>
      <w:r w:rsidR="00136D02">
        <w:t>38% of sites were below the bottom line,</w:t>
      </w:r>
      <w:r w:rsidR="00452969">
        <w:t xml:space="preserve"> </w:t>
      </w:r>
      <w:r>
        <w:t>includ</w:t>
      </w:r>
      <w:r w:rsidR="00136D02">
        <w:t>ing</w:t>
      </w:r>
      <w:r w:rsidR="00374699">
        <w:t xml:space="preserve"> </w:t>
      </w:r>
      <w:r>
        <w:t xml:space="preserve">25% of sites belonging to the “Natural” land cover class. </w:t>
      </w:r>
      <w:r w:rsidR="00136D02">
        <w:t>F</w:t>
      </w:r>
      <w:r>
        <w:t xml:space="preserve">or the macroinvertebrate attribute (numeric attribute state of median MCI), </w:t>
      </w:r>
      <w:r w:rsidR="00136D02">
        <w:t xml:space="preserve">26% of sites were below the bottom line, </w:t>
      </w:r>
      <w:r>
        <w:t>including over 90% of sites in the “Urban” land cover class. There is no national bottom line for the DRP attribute, but 27% and 19% of sites received D grades for the median and 95</w:t>
      </w:r>
      <w:r w:rsidRPr="008C714E">
        <w:rPr>
          <w:vertAlign w:val="superscript"/>
        </w:rPr>
        <w:t>th</w:t>
      </w:r>
      <w:r>
        <w:t xml:space="preserve"> numeric attribute states, respectively. Many of the lowest DRP grades </w:t>
      </w:r>
      <w:proofErr w:type="gramStart"/>
      <w:r>
        <w:t>were located in</w:t>
      </w:r>
      <w:proofErr w:type="gramEnd"/>
      <w:r>
        <w:t xml:space="preserve"> Taranaki and Bay of Plenty, which may in part reflect local geological conditions.</w:t>
      </w:r>
    </w:p>
    <w:p w14:paraId="63B66FC7" w14:textId="786F9984" w:rsidR="00DD2F81" w:rsidRPr="00DD2F81" w:rsidRDefault="00DD2F81" w:rsidP="00DD2F81">
      <w:pPr>
        <w:pStyle w:val="Caption"/>
        <w:spacing w:after="120"/>
        <w:rPr>
          <w:vanish/>
          <w:specVanish/>
        </w:rPr>
      </w:pPr>
      <w:bookmarkStart w:id="175" w:name="_Ref82769147"/>
      <w:bookmarkStart w:id="176" w:name="_Toc84596492"/>
      <w:r>
        <w:t xml:space="preserve">Table </w:t>
      </w:r>
      <w:r w:rsidR="00025B93">
        <w:fldChar w:fldCharType="begin"/>
      </w:r>
      <w:r w:rsidR="00025B93" w:rsidRPr="005F1D15">
        <w:instrText xml:space="preserve"> STYLEREF 1 \s </w:instrText>
      </w:r>
      <w:r w:rsidR="00025B93">
        <w:fldChar w:fldCharType="separate"/>
      </w:r>
      <w:r w:rsidR="005A78FC">
        <w:rPr>
          <w:noProof/>
        </w:rPr>
        <w:t>4</w:t>
      </w:r>
      <w:r w:rsidR="00025B93">
        <w:rPr>
          <w:noProof/>
        </w:rPr>
        <w:fldChar w:fldCharType="end"/>
      </w:r>
      <w:r w:rsidR="00B83C18">
        <w:t>-</w:t>
      </w:r>
      <w:fldSimple w:instr=" SEQ Table \* ARABIC \s 1 ">
        <w:r w:rsidR="005A78FC">
          <w:rPr>
            <w:noProof/>
          </w:rPr>
          <w:t>2</w:t>
        </w:r>
      </w:fldSimple>
      <w:bookmarkEnd w:id="175"/>
      <w:r>
        <w:t>:</w:t>
      </w:r>
      <w:r>
        <w:tab/>
        <w:t xml:space="preserve">Summary of the number and percentage (in brackets) of sites assigned to </w:t>
      </w:r>
      <w:r w:rsidR="000B0360">
        <w:t xml:space="preserve">NOF </w:t>
      </w:r>
      <w:r>
        <w:t>grades.</w:t>
      </w:r>
      <w:bookmarkEnd w:id="176"/>
    </w:p>
    <w:p w14:paraId="06E6D865" w14:textId="110B9C78" w:rsidR="00DD2F81" w:rsidRDefault="00DD2F81" w:rsidP="00DD2F81">
      <w:pPr>
        <w:pStyle w:val="CaptionText"/>
        <w:keepNext/>
        <w:spacing w:after="120"/>
      </w:pPr>
      <w:r>
        <w:t xml:space="preserve">   </w:t>
      </w:r>
      <w:r w:rsidRPr="00DD2F81">
        <w:t xml:space="preserve">Cells shown in grey are for grades that are below the </w:t>
      </w:r>
      <w:r w:rsidR="005B1F99">
        <w:t>NOF</w:t>
      </w:r>
      <w:r w:rsidRPr="00DD2F81">
        <w:t xml:space="preserve"> national bottom line</w:t>
      </w:r>
      <w:r w:rsidR="005B1F99">
        <w:t>.</w:t>
      </w:r>
    </w:p>
    <w:tbl>
      <w:tblPr>
        <w:tblStyle w:val="TableGrid"/>
        <w:tblW w:w="441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76"/>
        <w:gridCol w:w="1146"/>
        <w:gridCol w:w="1146"/>
        <w:gridCol w:w="1146"/>
        <w:gridCol w:w="1146"/>
        <w:gridCol w:w="1145"/>
      </w:tblGrid>
      <w:tr w:rsidR="00DD2F81" w:rsidRPr="008B4946" w14:paraId="1C5E5AAA" w14:textId="77777777" w:rsidTr="00166A7F">
        <w:trPr>
          <w:trHeight w:val="300"/>
          <w:jc w:val="center"/>
        </w:trPr>
        <w:tc>
          <w:tcPr>
            <w:tcW w:w="1421" w:type="pct"/>
            <w:vMerge w:val="restart"/>
            <w:tcBorders>
              <w:top w:val="single" w:sz="4" w:space="0" w:color="auto"/>
              <w:bottom w:val="single" w:sz="4" w:space="0" w:color="auto"/>
            </w:tcBorders>
            <w:noWrap/>
            <w:vAlign w:val="center"/>
          </w:tcPr>
          <w:p w14:paraId="14081461" w14:textId="15D73313" w:rsidR="00DD2F81" w:rsidRDefault="00DD2F81" w:rsidP="00DD2F81">
            <w:pPr>
              <w:pStyle w:val="TableHeading"/>
              <w:jc w:val="left"/>
            </w:pPr>
            <w:r>
              <w:t>Numeric attribute state</w:t>
            </w:r>
          </w:p>
        </w:tc>
        <w:tc>
          <w:tcPr>
            <w:tcW w:w="3579" w:type="pct"/>
            <w:gridSpan w:val="5"/>
            <w:tcBorders>
              <w:top w:val="single" w:sz="4" w:space="0" w:color="auto"/>
            </w:tcBorders>
            <w:noWrap/>
          </w:tcPr>
          <w:p w14:paraId="150282BD" w14:textId="77777777" w:rsidR="00DD2F81" w:rsidRPr="00AC1DA0" w:rsidRDefault="00DD2F81" w:rsidP="00DD2F81">
            <w:pPr>
              <w:pStyle w:val="TableHeading"/>
            </w:pPr>
            <w:r>
              <w:t>NOF Grade</w:t>
            </w:r>
          </w:p>
        </w:tc>
      </w:tr>
      <w:tr w:rsidR="00DD2F81" w:rsidRPr="008B4946" w14:paraId="4244336D" w14:textId="77777777" w:rsidTr="00166A7F">
        <w:trPr>
          <w:trHeight w:val="300"/>
          <w:jc w:val="center"/>
        </w:trPr>
        <w:tc>
          <w:tcPr>
            <w:tcW w:w="1421" w:type="pct"/>
            <w:vMerge/>
            <w:tcBorders>
              <w:bottom w:val="single" w:sz="4" w:space="0" w:color="auto"/>
            </w:tcBorders>
            <w:noWrap/>
            <w:hideMark/>
          </w:tcPr>
          <w:p w14:paraId="6AC8E29A" w14:textId="6ED2536B" w:rsidR="00DD2F81" w:rsidRPr="00AC1DA0" w:rsidRDefault="00DD2F81" w:rsidP="00DD2F81">
            <w:pPr>
              <w:pStyle w:val="TableHeading"/>
            </w:pPr>
          </w:p>
        </w:tc>
        <w:tc>
          <w:tcPr>
            <w:tcW w:w="716" w:type="pct"/>
            <w:tcBorders>
              <w:bottom w:val="single" w:sz="4" w:space="0" w:color="auto"/>
            </w:tcBorders>
            <w:noWrap/>
            <w:hideMark/>
          </w:tcPr>
          <w:p w14:paraId="37AA2CA6" w14:textId="77777777" w:rsidR="00DD2F81" w:rsidRPr="00AC1DA0" w:rsidRDefault="00DD2F81" w:rsidP="00DD2F81">
            <w:pPr>
              <w:pStyle w:val="TableHeading"/>
            </w:pPr>
            <w:r w:rsidRPr="00AC1DA0">
              <w:t>A</w:t>
            </w:r>
          </w:p>
        </w:tc>
        <w:tc>
          <w:tcPr>
            <w:tcW w:w="716" w:type="pct"/>
            <w:tcBorders>
              <w:bottom w:val="single" w:sz="4" w:space="0" w:color="auto"/>
            </w:tcBorders>
            <w:noWrap/>
            <w:hideMark/>
          </w:tcPr>
          <w:p w14:paraId="167FBC24" w14:textId="77777777" w:rsidR="00DD2F81" w:rsidRPr="00AC1DA0" w:rsidRDefault="00DD2F81" w:rsidP="00DD2F81">
            <w:pPr>
              <w:pStyle w:val="TableHeading"/>
            </w:pPr>
            <w:r w:rsidRPr="00AC1DA0">
              <w:t>B</w:t>
            </w:r>
          </w:p>
        </w:tc>
        <w:tc>
          <w:tcPr>
            <w:tcW w:w="716" w:type="pct"/>
            <w:tcBorders>
              <w:bottom w:val="single" w:sz="4" w:space="0" w:color="auto"/>
            </w:tcBorders>
            <w:noWrap/>
            <w:hideMark/>
          </w:tcPr>
          <w:p w14:paraId="3D6170C5" w14:textId="77777777" w:rsidR="00DD2F81" w:rsidRPr="00AC1DA0" w:rsidRDefault="00DD2F81" w:rsidP="00DD2F81">
            <w:pPr>
              <w:pStyle w:val="TableHeading"/>
            </w:pPr>
            <w:r w:rsidRPr="00AC1DA0">
              <w:t>C</w:t>
            </w:r>
          </w:p>
        </w:tc>
        <w:tc>
          <w:tcPr>
            <w:tcW w:w="716" w:type="pct"/>
            <w:tcBorders>
              <w:bottom w:val="single" w:sz="4" w:space="0" w:color="auto"/>
            </w:tcBorders>
            <w:noWrap/>
            <w:hideMark/>
          </w:tcPr>
          <w:p w14:paraId="5E2FF82D" w14:textId="77777777" w:rsidR="00DD2F81" w:rsidRPr="00AC1DA0" w:rsidRDefault="00DD2F81" w:rsidP="00DD2F81">
            <w:pPr>
              <w:pStyle w:val="TableHeading"/>
            </w:pPr>
            <w:r w:rsidRPr="00AC1DA0">
              <w:t>D</w:t>
            </w:r>
          </w:p>
        </w:tc>
        <w:tc>
          <w:tcPr>
            <w:tcW w:w="715" w:type="pct"/>
            <w:tcBorders>
              <w:bottom w:val="single" w:sz="4" w:space="0" w:color="auto"/>
            </w:tcBorders>
            <w:noWrap/>
            <w:hideMark/>
          </w:tcPr>
          <w:p w14:paraId="7150C28B" w14:textId="77777777" w:rsidR="00DD2F81" w:rsidRPr="00AC1DA0" w:rsidRDefault="00DD2F81" w:rsidP="00DD2F81">
            <w:pPr>
              <w:pStyle w:val="TableHeading"/>
            </w:pPr>
            <w:r w:rsidRPr="00AC1DA0">
              <w:t>E</w:t>
            </w:r>
          </w:p>
        </w:tc>
      </w:tr>
      <w:tr w:rsidR="00B940C3" w:rsidRPr="008B4946" w14:paraId="231EBF3D" w14:textId="77777777" w:rsidTr="00166A7F">
        <w:trPr>
          <w:trHeight w:val="300"/>
          <w:jc w:val="center"/>
        </w:trPr>
        <w:tc>
          <w:tcPr>
            <w:tcW w:w="1421" w:type="pct"/>
            <w:tcBorders>
              <w:top w:val="single" w:sz="4" w:space="0" w:color="auto"/>
            </w:tcBorders>
            <w:noWrap/>
            <w:hideMark/>
          </w:tcPr>
          <w:p w14:paraId="4D75A9D9" w14:textId="77777777" w:rsidR="00B940C3" w:rsidRPr="00AC1DA0" w:rsidRDefault="00B940C3" w:rsidP="00DD2F81">
            <w:pPr>
              <w:pStyle w:val="NumericTableBodyText"/>
            </w:pPr>
            <w:proofErr w:type="spellStart"/>
            <w:proofErr w:type="gramStart"/>
            <w:r w:rsidRPr="009C3A08">
              <w:t>NOF.CLAR.Med</w:t>
            </w:r>
            <w:proofErr w:type="spellEnd"/>
            <w:proofErr w:type="gramEnd"/>
          </w:p>
        </w:tc>
        <w:tc>
          <w:tcPr>
            <w:tcW w:w="716" w:type="pct"/>
            <w:tcBorders>
              <w:top w:val="single" w:sz="4" w:space="0" w:color="auto"/>
            </w:tcBorders>
            <w:noWrap/>
            <w:hideMark/>
          </w:tcPr>
          <w:p w14:paraId="3601CE16" w14:textId="77777777" w:rsidR="00B940C3" w:rsidRPr="00AC1DA0" w:rsidRDefault="00B940C3" w:rsidP="00DD2F81">
            <w:pPr>
              <w:pStyle w:val="NumericTableBodyText"/>
            </w:pPr>
            <w:r w:rsidRPr="009C3A08">
              <w:t>330 (46%)</w:t>
            </w:r>
          </w:p>
        </w:tc>
        <w:tc>
          <w:tcPr>
            <w:tcW w:w="716" w:type="pct"/>
            <w:tcBorders>
              <w:top w:val="single" w:sz="4" w:space="0" w:color="auto"/>
            </w:tcBorders>
            <w:noWrap/>
            <w:hideMark/>
          </w:tcPr>
          <w:p w14:paraId="7E4BFD2D" w14:textId="77777777" w:rsidR="00B940C3" w:rsidRPr="00AC1DA0" w:rsidRDefault="00B940C3" w:rsidP="00DD2F81">
            <w:pPr>
              <w:pStyle w:val="NumericTableBodyText"/>
            </w:pPr>
            <w:r w:rsidRPr="009C3A08">
              <w:t xml:space="preserve"> 53 (7%)</w:t>
            </w:r>
          </w:p>
        </w:tc>
        <w:tc>
          <w:tcPr>
            <w:tcW w:w="716" w:type="pct"/>
            <w:tcBorders>
              <w:top w:val="single" w:sz="4" w:space="0" w:color="auto"/>
            </w:tcBorders>
            <w:noWrap/>
            <w:hideMark/>
          </w:tcPr>
          <w:p w14:paraId="443CA9B9" w14:textId="77777777" w:rsidR="00B940C3" w:rsidRPr="00AC1DA0" w:rsidRDefault="00B940C3" w:rsidP="00DD2F81">
            <w:pPr>
              <w:pStyle w:val="NumericTableBodyText"/>
            </w:pPr>
            <w:r w:rsidRPr="009C3A08">
              <w:t xml:space="preserve"> 61 (9%)</w:t>
            </w:r>
          </w:p>
        </w:tc>
        <w:tc>
          <w:tcPr>
            <w:tcW w:w="716" w:type="pct"/>
            <w:tcBorders>
              <w:top w:val="single" w:sz="4" w:space="0" w:color="auto"/>
            </w:tcBorders>
            <w:shd w:val="clear" w:color="auto" w:fill="D9D9D9" w:themeFill="background1" w:themeFillShade="D9"/>
            <w:noWrap/>
            <w:hideMark/>
          </w:tcPr>
          <w:p w14:paraId="6647FA24" w14:textId="77777777" w:rsidR="00B940C3" w:rsidRPr="00AC1DA0" w:rsidRDefault="00B940C3" w:rsidP="00DD2F81">
            <w:pPr>
              <w:pStyle w:val="NumericTableBodyText"/>
            </w:pPr>
            <w:r w:rsidRPr="009C3A08">
              <w:t>271 (38%)</w:t>
            </w:r>
          </w:p>
        </w:tc>
        <w:tc>
          <w:tcPr>
            <w:tcW w:w="715" w:type="pct"/>
            <w:tcBorders>
              <w:top w:val="single" w:sz="4" w:space="0" w:color="auto"/>
            </w:tcBorders>
            <w:shd w:val="clear" w:color="auto" w:fill="D9D9D9" w:themeFill="background1" w:themeFillShade="D9"/>
            <w:noWrap/>
            <w:hideMark/>
          </w:tcPr>
          <w:p w14:paraId="72543268" w14:textId="67DCDECA" w:rsidR="00B940C3" w:rsidRPr="00AC1DA0" w:rsidRDefault="00B940C3" w:rsidP="00DD2F81">
            <w:pPr>
              <w:pStyle w:val="NumericTableBodyText"/>
            </w:pPr>
            <w:r>
              <w:t xml:space="preserve"> </w:t>
            </w:r>
            <w:r w:rsidRPr="009C3A08">
              <w:t>0 (0%)</w:t>
            </w:r>
          </w:p>
        </w:tc>
      </w:tr>
      <w:tr w:rsidR="00B940C3" w:rsidRPr="008B4946" w14:paraId="22790035" w14:textId="77777777" w:rsidTr="00166A7F">
        <w:trPr>
          <w:trHeight w:val="300"/>
          <w:jc w:val="center"/>
        </w:trPr>
        <w:tc>
          <w:tcPr>
            <w:tcW w:w="1421" w:type="pct"/>
            <w:noWrap/>
            <w:hideMark/>
          </w:tcPr>
          <w:p w14:paraId="6D9B3996" w14:textId="77777777" w:rsidR="00B940C3" w:rsidRPr="00AC1DA0" w:rsidRDefault="00B940C3" w:rsidP="00DD2F81">
            <w:pPr>
              <w:pStyle w:val="NumericTableBodyText"/>
            </w:pPr>
            <w:proofErr w:type="spellStart"/>
            <w:r w:rsidRPr="009C3A08">
              <w:t>NOF.DRP.Med</w:t>
            </w:r>
            <w:proofErr w:type="spellEnd"/>
          </w:p>
        </w:tc>
        <w:tc>
          <w:tcPr>
            <w:tcW w:w="716" w:type="pct"/>
            <w:noWrap/>
            <w:hideMark/>
          </w:tcPr>
          <w:p w14:paraId="76FD12B2" w14:textId="77777777" w:rsidR="00B940C3" w:rsidRPr="00AC1DA0" w:rsidRDefault="00B940C3" w:rsidP="00DD2F81">
            <w:pPr>
              <w:pStyle w:val="NumericTableBodyText"/>
            </w:pPr>
            <w:r w:rsidRPr="009C3A08">
              <w:t>303 (31%)</w:t>
            </w:r>
          </w:p>
        </w:tc>
        <w:tc>
          <w:tcPr>
            <w:tcW w:w="716" w:type="pct"/>
            <w:noWrap/>
            <w:hideMark/>
          </w:tcPr>
          <w:p w14:paraId="65C32362" w14:textId="77777777" w:rsidR="00B940C3" w:rsidRPr="00AC1DA0" w:rsidRDefault="00B940C3" w:rsidP="00DD2F81">
            <w:pPr>
              <w:pStyle w:val="NumericTableBodyText"/>
            </w:pPr>
            <w:r w:rsidRPr="009C3A08">
              <w:t>182 (19%)</w:t>
            </w:r>
          </w:p>
        </w:tc>
        <w:tc>
          <w:tcPr>
            <w:tcW w:w="716" w:type="pct"/>
            <w:noWrap/>
            <w:hideMark/>
          </w:tcPr>
          <w:p w14:paraId="0A315606" w14:textId="77777777" w:rsidR="00B940C3" w:rsidRPr="00AC1DA0" w:rsidRDefault="00B940C3" w:rsidP="00DD2F81">
            <w:pPr>
              <w:pStyle w:val="NumericTableBodyText"/>
            </w:pPr>
            <w:r w:rsidRPr="009C3A08">
              <w:t>221 (23%)</w:t>
            </w:r>
          </w:p>
        </w:tc>
        <w:tc>
          <w:tcPr>
            <w:tcW w:w="716" w:type="pct"/>
            <w:shd w:val="clear" w:color="auto" w:fill="auto"/>
            <w:noWrap/>
            <w:hideMark/>
          </w:tcPr>
          <w:p w14:paraId="21BDDB7B" w14:textId="77777777" w:rsidR="00B940C3" w:rsidRPr="00AC1DA0" w:rsidRDefault="00B940C3" w:rsidP="00DD2F81">
            <w:pPr>
              <w:pStyle w:val="NumericTableBodyText"/>
            </w:pPr>
            <w:r w:rsidRPr="009C3A08">
              <w:t>267 (27%)</w:t>
            </w:r>
          </w:p>
        </w:tc>
        <w:tc>
          <w:tcPr>
            <w:tcW w:w="715" w:type="pct"/>
            <w:shd w:val="clear" w:color="auto" w:fill="auto"/>
            <w:noWrap/>
            <w:hideMark/>
          </w:tcPr>
          <w:p w14:paraId="0B99B31C" w14:textId="20421B04" w:rsidR="00B940C3" w:rsidRPr="00AC1DA0" w:rsidRDefault="00B940C3" w:rsidP="00DD2F81">
            <w:pPr>
              <w:pStyle w:val="NumericTableBodyText"/>
            </w:pPr>
            <w:r>
              <w:t xml:space="preserve"> </w:t>
            </w:r>
            <w:r w:rsidRPr="009C3A08">
              <w:t>0 (0%)</w:t>
            </w:r>
          </w:p>
        </w:tc>
      </w:tr>
      <w:tr w:rsidR="00B940C3" w:rsidRPr="008B4946" w14:paraId="6EDE1DF3" w14:textId="77777777" w:rsidTr="00166A7F">
        <w:trPr>
          <w:trHeight w:val="300"/>
          <w:jc w:val="center"/>
        </w:trPr>
        <w:tc>
          <w:tcPr>
            <w:tcW w:w="1421" w:type="pct"/>
            <w:noWrap/>
            <w:hideMark/>
          </w:tcPr>
          <w:p w14:paraId="1709AC3A" w14:textId="77777777" w:rsidR="00B940C3" w:rsidRPr="00AC1DA0" w:rsidRDefault="00B940C3" w:rsidP="00DD2F81">
            <w:pPr>
              <w:pStyle w:val="NumericTableBodyText"/>
            </w:pPr>
            <w:r w:rsidRPr="009C3A08">
              <w:t>NOF.DRP.p95</w:t>
            </w:r>
          </w:p>
        </w:tc>
        <w:tc>
          <w:tcPr>
            <w:tcW w:w="716" w:type="pct"/>
            <w:noWrap/>
            <w:hideMark/>
          </w:tcPr>
          <w:p w14:paraId="6920DEAC" w14:textId="77777777" w:rsidR="00B940C3" w:rsidRPr="00AC1DA0" w:rsidRDefault="00B940C3" w:rsidP="00DD2F81">
            <w:pPr>
              <w:pStyle w:val="NumericTableBodyText"/>
            </w:pPr>
            <w:r w:rsidRPr="009C3A08">
              <w:t>468 (48%)</w:t>
            </w:r>
          </w:p>
        </w:tc>
        <w:tc>
          <w:tcPr>
            <w:tcW w:w="716" w:type="pct"/>
            <w:noWrap/>
            <w:hideMark/>
          </w:tcPr>
          <w:p w14:paraId="2D0B4FC4" w14:textId="77777777" w:rsidR="00B940C3" w:rsidRPr="00AC1DA0" w:rsidRDefault="00B940C3" w:rsidP="00DD2F81">
            <w:pPr>
              <w:pStyle w:val="NumericTableBodyText"/>
            </w:pPr>
            <w:r w:rsidRPr="009C3A08">
              <w:t>150 (15%)</w:t>
            </w:r>
          </w:p>
        </w:tc>
        <w:tc>
          <w:tcPr>
            <w:tcW w:w="716" w:type="pct"/>
            <w:noWrap/>
            <w:hideMark/>
          </w:tcPr>
          <w:p w14:paraId="25FFDF88" w14:textId="77777777" w:rsidR="00B940C3" w:rsidRPr="00AC1DA0" w:rsidRDefault="00B940C3" w:rsidP="00DD2F81">
            <w:pPr>
              <w:pStyle w:val="NumericTableBodyText"/>
            </w:pPr>
            <w:r w:rsidRPr="009C3A08">
              <w:t>167 (17%)</w:t>
            </w:r>
          </w:p>
        </w:tc>
        <w:tc>
          <w:tcPr>
            <w:tcW w:w="716" w:type="pct"/>
            <w:shd w:val="clear" w:color="auto" w:fill="auto"/>
            <w:noWrap/>
            <w:hideMark/>
          </w:tcPr>
          <w:p w14:paraId="642F2943" w14:textId="77777777" w:rsidR="00B940C3" w:rsidRPr="00AC1DA0" w:rsidRDefault="00B940C3" w:rsidP="00DD2F81">
            <w:pPr>
              <w:pStyle w:val="NumericTableBodyText"/>
            </w:pPr>
            <w:r w:rsidRPr="009C3A08">
              <w:t>188 (19%)</w:t>
            </w:r>
          </w:p>
        </w:tc>
        <w:tc>
          <w:tcPr>
            <w:tcW w:w="715" w:type="pct"/>
            <w:shd w:val="clear" w:color="auto" w:fill="auto"/>
            <w:noWrap/>
            <w:hideMark/>
          </w:tcPr>
          <w:p w14:paraId="004EECC6" w14:textId="335C1A82" w:rsidR="00B940C3" w:rsidRPr="00AC1DA0" w:rsidRDefault="00B940C3" w:rsidP="00DD2F81">
            <w:pPr>
              <w:pStyle w:val="NumericTableBodyText"/>
            </w:pPr>
            <w:r>
              <w:t xml:space="preserve"> </w:t>
            </w:r>
            <w:r w:rsidRPr="009C3A08">
              <w:t>0 (0%)</w:t>
            </w:r>
          </w:p>
        </w:tc>
      </w:tr>
      <w:tr w:rsidR="00B940C3" w:rsidRPr="008B4946" w14:paraId="12469487" w14:textId="77777777" w:rsidTr="00166A7F">
        <w:trPr>
          <w:trHeight w:val="300"/>
          <w:jc w:val="center"/>
        </w:trPr>
        <w:tc>
          <w:tcPr>
            <w:tcW w:w="1421" w:type="pct"/>
            <w:noWrap/>
            <w:hideMark/>
          </w:tcPr>
          <w:p w14:paraId="5A2FF20E" w14:textId="77777777" w:rsidR="00B940C3" w:rsidRPr="00AC1DA0" w:rsidRDefault="00B940C3" w:rsidP="00DD2F81">
            <w:pPr>
              <w:pStyle w:val="NumericTableBodyText"/>
            </w:pPr>
            <w:proofErr w:type="spellStart"/>
            <w:proofErr w:type="gramStart"/>
            <w:r w:rsidRPr="009C3A08">
              <w:t>NOF.ECOLI.Combined</w:t>
            </w:r>
            <w:proofErr w:type="spellEnd"/>
            <w:proofErr w:type="gramEnd"/>
          </w:p>
        </w:tc>
        <w:tc>
          <w:tcPr>
            <w:tcW w:w="716" w:type="pct"/>
            <w:noWrap/>
            <w:hideMark/>
          </w:tcPr>
          <w:p w14:paraId="7C65F832" w14:textId="77777777" w:rsidR="00B940C3" w:rsidRPr="00AC1DA0" w:rsidRDefault="00B940C3" w:rsidP="00DD2F81">
            <w:pPr>
              <w:pStyle w:val="NumericTableBodyText"/>
            </w:pPr>
            <w:r w:rsidRPr="009C3A08">
              <w:t>195 (20%)</w:t>
            </w:r>
          </w:p>
        </w:tc>
        <w:tc>
          <w:tcPr>
            <w:tcW w:w="716" w:type="pct"/>
            <w:noWrap/>
            <w:hideMark/>
          </w:tcPr>
          <w:p w14:paraId="6EEF92B1" w14:textId="77777777" w:rsidR="00B940C3" w:rsidRPr="00AC1DA0" w:rsidRDefault="00B940C3" w:rsidP="00DD2F81">
            <w:pPr>
              <w:pStyle w:val="NumericTableBodyText"/>
            </w:pPr>
            <w:r w:rsidRPr="009C3A08">
              <w:t>109 (11%)</w:t>
            </w:r>
          </w:p>
        </w:tc>
        <w:tc>
          <w:tcPr>
            <w:tcW w:w="716" w:type="pct"/>
            <w:noWrap/>
            <w:hideMark/>
          </w:tcPr>
          <w:p w14:paraId="77DB8C4E" w14:textId="77777777" w:rsidR="00B940C3" w:rsidRPr="00AC1DA0" w:rsidRDefault="00B940C3" w:rsidP="00DD2F81">
            <w:pPr>
              <w:pStyle w:val="NumericTableBodyText"/>
            </w:pPr>
            <w:r w:rsidRPr="009C3A08">
              <w:t xml:space="preserve"> 29 (3%)</w:t>
            </w:r>
          </w:p>
        </w:tc>
        <w:tc>
          <w:tcPr>
            <w:tcW w:w="716" w:type="pct"/>
            <w:shd w:val="clear" w:color="auto" w:fill="D9D9D9" w:themeFill="background1" w:themeFillShade="D9"/>
            <w:noWrap/>
            <w:hideMark/>
          </w:tcPr>
          <w:p w14:paraId="3CA27DDA" w14:textId="77777777" w:rsidR="00B940C3" w:rsidRPr="00AC1DA0" w:rsidRDefault="00B940C3" w:rsidP="00DD2F81">
            <w:pPr>
              <w:pStyle w:val="NumericTableBodyText"/>
            </w:pPr>
            <w:r w:rsidRPr="009C3A08">
              <w:t>329 (34%)</w:t>
            </w:r>
          </w:p>
        </w:tc>
        <w:tc>
          <w:tcPr>
            <w:tcW w:w="715" w:type="pct"/>
            <w:shd w:val="clear" w:color="auto" w:fill="D9D9D9" w:themeFill="background1" w:themeFillShade="D9"/>
            <w:noWrap/>
            <w:hideMark/>
          </w:tcPr>
          <w:p w14:paraId="40C2F53A" w14:textId="77777777" w:rsidR="00B940C3" w:rsidRPr="00AC1DA0" w:rsidRDefault="00B940C3" w:rsidP="00DD2F81">
            <w:pPr>
              <w:pStyle w:val="NumericTableBodyText"/>
            </w:pPr>
            <w:r w:rsidRPr="009C3A08">
              <w:t>305 (32%)</w:t>
            </w:r>
          </w:p>
        </w:tc>
      </w:tr>
      <w:tr w:rsidR="00B940C3" w:rsidRPr="008B4946" w14:paraId="1C713CAE" w14:textId="77777777" w:rsidTr="00166A7F">
        <w:trPr>
          <w:trHeight w:val="300"/>
          <w:jc w:val="center"/>
        </w:trPr>
        <w:tc>
          <w:tcPr>
            <w:tcW w:w="1421" w:type="pct"/>
            <w:noWrap/>
            <w:hideMark/>
          </w:tcPr>
          <w:p w14:paraId="38BCCC72" w14:textId="77777777" w:rsidR="00B940C3" w:rsidRPr="00AC1DA0" w:rsidRDefault="00B940C3" w:rsidP="00DD2F81">
            <w:pPr>
              <w:pStyle w:val="NumericTableBodyText"/>
            </w:pPr>
            <w:proofErr w:type="gramStart"/>
            <w:r w:rsidRPr="009C3A08">
              <w:t>NOF.ECOLI.G</w:t>
            </w:r>
            <w:proofErr w:type="gramEnd"/>
            <w:r w:rsidRPr="009C3A08">
              <w:t>260</w:t>
            </w:r>
          </w:p>
        </w:tc>
        <w:tc>
          <w:tcPr>
            <w:tcW w:w="716" w:type="pct"/>
            <w:noWrap/>
            <w:hideMark/>
          </w:tcPr>
          <w:p w14:paraId="3DFBFD3E" w14:textId="77777777" w:rsidR="00B940C3" w:rsidRPr="00AC1DA0" w:rsidRDefault="00B940C3" w:rsidP="00DD2F81">
            <w:pPr>
              <w:pStyle w:val="NumericTableBodyText"/>
            </w:pPr>
            <w:r w:rsidRPr="009C3A08">
              <w:t>372 (38%)</w:t>
            </w:r>
          </w:p>
        </w:tc>
        <w:tc>
          <w:tcPr>
            <w:tcW w:w="716" w:type="pct"/>
            <w:noWrap/>
            <w:hideMark/>
          </w:tcPr>
          <w:p w14:paraId="072F0679" w14:textId="77777777" w:rsidR="00B940C3" w:rsidRPr="00AC1DA0" w:rsidRDefault="00B940C3" w:rsidP="00DD2F81">
            <w:pPr>
              <w:pStyle w:val="NumericTableBodyText"/>
            </w:pPr>
            <w:r w:rsidRPr="009C3A08">
              <w:t>122 (13%)</w:t>
            </w:r>
          </w:p>
        </w:tc>
        <w:tc>
          <w:tcPr>
            <w:tcW w:w="716" w:type="pct"/>
            <w:noWrap/>
            <w:hideMark/>
          </w:tcPr>
          <w:p w14:paraId="3218065B" w14:textId="77777777" w:rsidR="00B940C3" w:rsidRPr="00AC1DA0" w:rsidRDefault="00B940C3" w:rsidP="00DD2F81">
            <w:pPr>
              <w:pStyle w:val="NumericTableBodyText"/>
            </w:pPr>
            <w:r w:rsidRPr="009C3A08">
              <w:t xml:space="preserve"> 35 (4%)</w:t>
            </w:r>
          </w:p>
        </w:tc>
        <w:tc>
          <w:tcPr>
            <w:tcW w:w="716" w:type="pct"/>
            <w:shd w:val="clear" w:color="auto" w:fill="D9D9D9" w:themeFill="background1" w:themeFillShade="D9"/>
            <w:noWrap/>
            <w:hideMark/>
          </w:tcPr>
          <w:p w14:paraId="5EB8A5F3" w14:textId="77777777" w:rsidR="00B940C3" w:rsidRPr="00AC1DA0" w:rsidRDefault="00B940C3" w:rsidP="00DD2F81">
            <w:pPr>
              <w:pStyle w:val="NumericTableBodyText"/>
            </w:pPr>
            <w:r w:rsidRPr="009C3A08">
              <w:t>159 (16%)</w:t>
            </w:r>
          </w:p>
        </w:tc>
        <w:tc>
          <w:tcPr>
            <w:tcW w:w="715" w:type="pct"/>
            <w:shd w:val="clear" w:color="auto" w:fill="D9D9D9" w:themeFill="background1" w:themeFillShade="D9"/>
            <w:noWrap/>
            <w:hideMark/>
          </w:tcPr>
          <w:p w14:paraId="6CC353C2" w14:textId="77777777" w:rsidR="00B940C3" w:rsidRPr="00AC1DA0" w:rsidRDefault="00B940C3" w:rsidP="00DD2F81">
            <w:pPr>
              <w:pStyle w:val="NumericTableBodyText"/>
            </w:pPr>
            <w:r w:rsidRPr="009C3A08">
              <w:t>279 (29%)</w:t>
            </w:r>
          </w:p>
        </w:tc>
      </w:tr>
      <w:tr w:rsidR="00B940C3" w:rsidRPr="008B4946" w14:paraId="7C2119D9" w14:textId="77777777" w:rsidTr="00166A7F">
        <w:trPr>
          <w:trHeight w:val="300"/>
          <w:jc w:val="center"/>
        </w:trPr>
        <w:tc>
          <w:tcPr>
            <w:tcW w:w="1421" w:type="pct"/>
            <w:noWrap/>
            <w:hideMark/>
          </w:tcPr>
          <w:p w14:paraId="3F3194C9" w14:textId="77777777" w:rsidR="00B940C3" w:rsidRPr="00AC1DA0" w:rsidRDefault="00B940C3" w:rsidP="00DD2F81">
            <w:pPr>
              <w:pStyle w:val="NumericTableBodyText"/>
            </w:pPr>
            <w:proofErr w:type="gramStart"/>
            <w:r w:rsidRPr="009C3A08">
              <w:t>NOF.ECOLI.G</w:t>
            </w:r>
            <w:proofErr w:type="gramEnd"/>
            <w:r w:rsidRPr="009C3A08">
              <w:t>540</w:t>
            </w:r>
          </w:p>
        </w:tc>
        <w:tc>
          <w:tcPr>
            <w:tcW w:w="716" w:type="pct"/>
            <w:noWrap/>
            <w:hideMark/>
          </w:tcPr>
          <w:p w14:paraId="6C25B7FC" w14:textId="77777777" w:rsidR="00B940C3" w:rsidRPr="00AC1DA0" w:rsidRDefault="00B940C3" w:rsidP="00DD2F81">
            <w:pPr>
              <w:pStyle w:val="NumericTableBodyText"/>
            </w:pPr>
            <w:r w:rsidRPr="009C3A08">
              <w:t>198 (20%)</w:t>
            </w:r>
          </w:p>
        </w:tc>
        <w:tc>
          <w:tcPr>
            <w:tcW w:w="716" w:type="pct"/>
            <w:noWrap/>
            <w:hideMark/>
          </w:tcPr>
          <w:p w14:paraId="7E103DFF" w14:textId="77777777" w:rsidR="00B940C3" w:rsidRPr="00AC1DA0" w:rsidRDefault="00B940C3" w:rsidP="00DD2F81">
            <w:pPr>
              <w:pStyle w:val="NumericTableBodyText"/>
            </w:pPr>
            <w:r w:rsidRPr="009C3A08">
              <w:t>179 (19%)</w:t>
            </w:r>
          </w:p>
        </w:tc>
        <w:tc>
          <w:tcPr>
            <w:tcW w:w="716" w:type="pct"/>
            <w:noWrap/>
            <w:hideMark/>
          </w:tcPr>
          <w:p w14:paraId="50275ECA" w14:textId="77777777" w:rsidR="00B940C3" w:rsidRPr="00AC1DA0" w:rsidRDefault="00B940C3" w:rsidP="00DD2F81">
            <w:pPr>
              <w:pStyle w:val="NumericTableBodyText"/>
            </w:pPr>
            <w:r w:rsidRPr="009C3A08">
              <w:t>199 (21%)</w:t>
            </w:r>
          </w:p>
        </w:tc>
        <w:tc>
          <w:tcPr>
            <w:tcW w:w="716" w:type="pct"/>
            <w:shd w:val="clear" w:color="auto" w:fill="D9D9D9" w:themeFill="background1" w:themeFillShade="D9"/>
            <w:noWrap/>
            <w:hideMark/>
          </w:tcPr>
          <w:p w14:paraId="116C4EAA" w14:textId="77777777" w:rsidR="00B940C3" w:rsidRPr="00AC1DA0" w:rsidRDefault="00B940C3" w:rsidP="00DD2F81">
            <w:pPr>
              <w:pStyle w:val="NumericTableBodyText"/>
            </w:pPr>
            <w:r w:rsidRPr="009C3A08">
              <w:t>149 (15%)</w:t>
            </w:r>
          </w:p>
        </w:tc>
        <w:tc>
          <w:tcPr>
            <w:tcW w:w="715" w:type="pct"/>
            <w:shd w:val="clear" w:color="auto" w:fill="D9D9D9" w:themeFill="background1" w:themeFillShade="D9"/>
            <w:noWrap/>
            <w:hideMark/>
          </w:tcPr>
          <w:p w14:paraId="03129D16" w14:textId="77777777" w:rsidR="00B940C3" w:rsidRPr="00AC1DA0" w:rsidRDefault="00B940C3" w:rsidP="00DD2F81">
            <w:pPr>
              <w:pStyle w:val="NumericTableBodyText"/>
            </w:pPr>
            <w:r w:rsidRPr="009C3A08">
              <w:t>242 (25%)</w:t>
            </w:r>
          </w:p>
        </w:tc>
      </w:tr>
      <w:tr w:rsidR="00B940C3" w:rsidRPr="008B4946" w14:paraId="4F85DC56" w14:textId="77777777" w:rsidTr="00166A7F">
        <w:trPr>
          <w:trHeight w:val="300"/>
          <w:jc w:val="center"/>
        </w:trPr>
        <w:tc>
          <w:tcPr>
            <w:tcW w:w="1421" w:type="pct"/>
            <w:noWrap/>
            <w:hideMark/>
          </w:tcPr>
          <w:p w14:paraId="1CE99744" w14:textId="77777777" w:rsidR="00B940C3" w:rsidRPr="00AC1DA0" w:rsidRDefault="00B940C3" w:rsidP="00DD2F81">
            <w:pPr>
              <w:pStyle w:val="NumericTableBodyText"/>
            </w:pPr>
            <w:proofErr w:type="spellStart"/>
            <w:proofErr w:type="gramStart"/>
            <w:r w:rsidRPr="009C3A08">
              <w:t>NOF.ECOLI.Med</w:t>
            </w:r>
            <w:proofErr w:type="spellEnd"/>
            <w:proofErr w:type="gramEnd"/>
          </w:p>
        </w:tc>
        <w:tc>
          <w:tcPr>
            <w:tcW w:w="716" w:type="pct"/>
            <w:noWrap/>
            <w:hideMark/>
          </w:tcPr>
          <w:p w14:paraId="485CD8CE" w14:textId="77777777" w:rsidR="00B940C3" w:rsidRPr="00AC1DA0" w:rsidRDefault="00B940C3" w:rsidP="00DD2F81">
            <w:pPr>
              <w:pStyle w:val="NumericTableBodyText"/>
            </w:pPr>
            <w:r w:rsidRPr="009C3A08">
              <w:t>482 (50%)</w:t>
            </w:r>
          </w:p>
        </w:tc>
        <w:tc>
          <w:tcPr>
            <w:tcW w:w="716" w:type="pct"/>
            <w:noWrap/>
            <w:hideMark/>
          </w:tcPr>
          <w:p w14:paraId="2CF62D28" w14:textId="789E837C" w:rsidR="00B940C3" w:rsidRPr="00AC1DA0" w:rsidRDefault="00B940C3" w:rsidP="00DD2F81">
            <w:pPr>
              <w:pStyle w:val="NumericTableBodyText"/>
            </w:pPr>
            <w:r>
              <w:t xml:space="preserve"> </w:t>
            </w:r>
            <w:r w:rsidRPr="009C3A08">
              <w:t>0 (0%)</w:t>
            </w:r>
          </w:p>
        </w:tc>
        <w:tc>
          <w:tcPr>
            <w:tcW w:w="716" w:type="pct"/>
            <w:noWrap/>
            <w:hideMark/>
          </w:tcPr>
          <w:p w14:paraId="7B2F1498" w14:textId="1E85DD3D" w:rsidR="00B940C3" w:rsidRPr="00AC1DA0" w:rsidRDefault="00B940C3" w:rsidP="00DD2F81">
            <w:pPr>
              <w:pStyle w:val="NumericTableBodyText"/>
            </w:pPr>
            <w:r>
              <w:t xml:space="preserve"> </w:t>
            </w:r>
            <w:r w:rsidRPr="009C3A08">
              <w:t>0 (0%)</w:t>
            </w:r>
          </w:p>
        </w:tc>
        <w:tc>
          <w:tcPr>
            <w:tcW w:w="716" w:type="pct"/>
            <w:shd w:val="clear" w:color="auto" w:fill="D9D9D9" w:themeFill="background1" w:themeFillShade="D9"/>
            <w:noWrap/>
            <w:hideMark/>
          </w:tcPr>
          <w:p w14:paraId="58360CD8" w14:textId="77777777" w:rsidR="00B940C3" w:rsidRPr="00AC1DA0" w:rsidRDefault="00B940C3" w:rsidP="00DD2F81">
            <w:pPr>
              <w:pStyle w:val="NumericTableBodyText"/>
            </w:pPr>
            <w:r w:rsidRPr="009C3A08">
              <w:t>201 (21%)</w:t>
            </w:r>
          </w:p>
        </w:tc>
        <w:tc>
          <w:tcPr>
            <w:tcW w:w="715" w:type="pct"/>
            <w:shd w:val="clear" w:color="auto" w:fill="D9D9D9" w:themeFill="background1" w:themeFillShade="D9"/>
            <w:noWrap/>
            <w:hideMark/>
          </w:tcPr>
          <w:p w14:paraId="2C979D9A" w14:textId="77777777" w:rsidR="00B940C3" w:rsidRPr="00AC1DA0" w:rsidRDefault="00B940C3" w:rsidP="00DD2F81">
            <w:pPr>
              <w:pStyle w:val="NumericTableBodyText"/>
            </w:pPr>
            <w:r w:rsidRPr="009C3A08">
              <w:t>284 (29%)</w:t>
            </w:r>
          </w:p>
        </w:tc>
      </w:tr>
      <w:tr w:rsidR="00B940C3" w:rsidRPr="008B4946" w14:paraId="4BF8010A" w14:textId="77777777" w:rsidTr="00166A7F">
        <w:trPr>
          <w:trHeight w:val="300"/>
          <w:jc w:val="center"/>
        </w:trPr>
        <w:tc>
          <w:tcPr>
            <w:tcW w:w="1421" w:type="pct"/>
            <w:noWrap/>
            <w:hideMark/>
          </w:tcPr>
          <w:p w14:paraId="5D629C58" w14:textId="77777777" w:rsidR="00B940C3" w:rsidRPr="00AC1DA0" w:rsidRDefault="00B940C3" w:rsidP="00DD2F81">
            <w:pPr>
              <w:pStyle w:val="NumericTableBodyText"/>
            </w:pPr>
            <w:proofErr w:type="gramStart"/>
            <w:r w:rsidRPr="009C3A08">
              <w:t>NOF.ECOLI.p</w:t>
            </w:r>
            <w:proofErr w:type="gramEnd"/>
            <w:r w:rsidRPr="009C3A08">
              <w:t>95</w:t>
            </w:r>
          </w:p>
        </w:tc>
        <w:tc>
          <w:tcPr>
            <w:tcW w:w="716" w:type="pct"/>
            <w:noWrap/>
            <w:hideMark/>
          </w:tcPr>
          <w:p w14:paraId="2B14B24A" w14:textId="77777777" w:rsidR="00B940C3" w:rsidRPr="00AC1DA0" w:rsidRDefault="00B940C3" w:rsidP="00DD2F81">
            <w:pPr>
              <w:pStyle w:val="NumericTableBodyText"/>
            </w:pPr>
            <w:r w:rsidRPr="009C3A08">
              <w:t>212 (22%)</w:t>
            </w:r>
          </w:p>
        </w:tc>
        <w:tc>
          <w:tcPr>
            <w:tcW w:w="716" w:type="pct"/>
            <w:noWrap/>
            <w:hideMark/>
          </w:tcPr>
          <w:p w14:paraId="54087DF3" w14:textId="77777777" w:rsidR="00B940C3" w:rsidRPr="00AC1DA0" w:rsidRDefault="00B940C3" w:rsidP="00DD2F81">
            <w:pPr>
              <w:pStyle w:val="NumericTableBodyText"/>
            </w:pPr>
            <w:r w:rsidRPr="009C3A08">
              <w:t>114 (12%)</w:t>
            </w:r>
          </w:p>
        </w:tc>
        <w:tc>
          <w:tcPr>
            <w:tcW w:w="716" w:type="pct"/>
            <w:noWrap/>
            <w:hideMark/>
          </w:tcPr>
          <w:p w14:paraId="64D4AE8A" w14:textId="77777777" w:rsidR="00B940C3" w:rsidRPr="00AC1DA0" w:rsidRDefault="00B940C3" w:rsidP="00DD2F81">
            <w:pPr>
              <w:pStyle w:val="NumericTableBodyText"/>
            </w:pPr>
            <w:r w:rsidRPr="009C3A08">
              <w:t xml:space="preserve"> 35 (4%)</w:t>
            </w:r>
          </w:p>
        </w:tc>
        <w:tc>
          <w:tcPr>
            <w:tcW w:w="716" w:type="pct"/>
            <w:shd w:val="clear" w:color="auto" w:fill="D9D9D9" w:themeFill="background1" w:themeFillShade="D9"/>
            <w:noWrap/>
            <w:hideMark/>
          </w:tcPr>
          <w:p w14:paraId="4E38C71D" w14:textId="77777777" w:rsidR="00B940C3" w:rsidRPr="00AC1DA0" w:rsidRDefault="00B940C3" w:rsidP="00DD2F81">
            <w:pPr>
              <w:pStyle w:val="NumericTableBodyText"/>
            </w:pPr>
            <w:r w:rsidRPr="009C3A08">
              <w:t>606 (63%)</w:t>
            </w:r>
          </w:p>
        </w:tc>
        <w:tc>
          <w:tcPr>
            <w:tcW w:w="715" w:type="pct"/>
            <w:shd w:val="clear" w:color="auto" w:fill="D9D9D9" w:themeFill="background1" w:themeFillShade="D9"/>
            <w:noWrap/>
            <w:hideMark/>
          </w:tcPr>
          <w:p w14:paraId="733B7B59" w14:textId="626F2EC7" w:rsidR="00B940C3" w:rsidRPr="00AC1DA0" w:rsidRDefault="00B940C3" w:rsidP="00DD2F81">
            <w:pPr>
              <w:pStyle w:val="NumericTableBodyText"/>
            </w:pPr>
            <w:r>
              <w:t xml:space="preserve"> </w:t>
            </w:r>
            <w:r w:rsidRPr="009C3A08">
              <w:t>0 (0%)</w:t>
            </w:r>
          </w:p>
        </w:tc>
      </w:tr>
      <w:tr w:rsidR="00B940C3" w:rsidRPr="008B4946" w14:paraId="37E62190" w14:textId="77777777" w:rsidTr="00166A7F">
        <w:trPr>
          <w:trHeight w:val="300"/>
          <w:jc w:val="center"/>
        </w:trPr>
        <w:tc>
          <w:tcPr>
            <w:tcW w:w="1421" w:type="pct"/>
            <w:noWrap/>
            <w:hideMark/>
          </w:tcPr>
          <w:p w14:paraId="044CB248" w14:textId="77777777" w:rsidR="00B940C3" w:rsidRPr="00AC1DA0" w:rsidRDefault="00B940C3" w:rsidP="00DD2F81">
            <w:pPr>
              <w:pStyle w:val="NumericTableBodyText"/>
            </w:pPr>
            <w:proofErr w:type="spellStart"/>
            <w:r w:rsidRPr="009C3A08">
              <w:t>NOF.MCI.Median</w:t>
            </w:r>
            <w:proofErr w:type="spellEnd"/>
          </w:p>
        </w:tc>
        <w:tc>
          <w:tcPr>
            <w:tcW w:w="716" w:type="pct"/>
            <w:noWrap/>
            <w:hideMark/>
          </w:tcPr>
          <w:p w14:paraId="0D6018E0" w14:textId="77777777" w:rsidR="00B940C3" w:rsidRPr="00AC1DA0" w:rsidRDefault="00B940C3" w:rsidP="00DD2F81">
            <w:pPr>
              <w:pStyle w:val="NumericTableBodyText"/>
            </w:pPr>
            <w:r w:rsidRPr="009C3A08">
              <w:t xml:space="preserve"> 52 (6%)</w:t>
            </w:r>
          </w:p>
        </w:tc>
        <w:tc>
          <w:tcPr>
            <w:tcW w:w="716" w:type="pct"/>
            <w:noWrap/>
            <w:hideMark/>
          </w:tcPr>
          <w:p w14:paraId="3AA6FD00" w14:textId="77777777" w:rsidR="00B940C3" w:rsidRPr="00AC1DA0" w:rsidRDefault="00B940C3" w:rsidP="00DD2F81">
            <w:pPr>
              <w:pStyle w:val="NumericTableBodyText"/>
            </w:pPr>
            <w:r w:rsidRPr="009C3A08">
              <w:t>243 (28%)</w:t>
            </w:r>
          </w:p>
        </w:tc>
        <w:tc>
          <w:tcPr>
            <w:tcW w:w="716" w:type="pct"/>
            <w:noWrap/>
            <w:hideMark/>
          </w:tcPr>
          <w:p w14:paraId="3344C89C" w14:textId="77777777" w:rsidR="00B940C3" w:rsidRPr="00AC1DA0" w:rsidRDefault="00B940C3" w:rsidP="00DD2F81">
            <w:pPr>
              <w:pStyle w:val="NumericTableBodyText"/>
            </w:pPr>
            <w:r w:rsidRPr="009C3A08">
              <w:t>342 (40%)</w:t>
            </w:r>
          </w:p>
        </w:tc>
        <w:tc>
          <w:tcPr>
            <w:tcW w:w="716" w:type="pct"/>
            <w:shd w:val="clear" w:color="auto" w:fill="D9D9D9" w:themeFill="background1" w:themeFillShade="D9"/>
            <w:noWrap/>
            <w:hideMark/>
          </w:tcPr>
          <w:p w14:paraId="70D0D9D1" w14:textId="77777777" w:rsidR="00B940C3" w:rsidRPr="00AC1DA0" w:rsidRDefault="00B940C3" w:rsidP="00DD2F81">
            <w:pPr>
              <w:pStyle w:val="NumericTableBodyText"/>
            </w:pPr>
            <w:r w:rsidRPr="009C3A08">
              <w:t>226 (26%)</w:t>
            </w:r>
          </w:p>
        </w:tc>
        <w:tc>
          <w:tcPr>
            <w:tcW w:w="715" w:type="pct"/>
            <w:shd w:val="clear" w:color="auto" w:fill="D9D9D9" w:themeFill="background1" w:themeFillShade="D9"/>
            <w:noWrap/>
            <w:hideMark/>
          </w:tcPr>
          <w:p w14:paraId="17411C44" w14:textId="7F83C236" w:rsidR="00B940C3" w:rsidRPr="00AC1DA0" w:rsidRDefault="00B940C3" w:rsidP="00DD2F81">
            <w:pPr>
              <w:pStyle w:val="NumericTableBodyText"/>
            </w:pPr>
            <w:r>
              <w:t xml:space="preserve"> </w:t>
            </w:r>
            <w:r w:rsidRPr="009C3A08">
              <w:t>0 (0%)</w:t>
            </w:r>
          </w:p>
        </w:tc>
      </w:tr>
      <w:tr w:rsidR="00B940C3" w:rsidRPr="008B4946" w14:paraId="6A026956" w14:textId="77777777" w:rsidTr="00166A7F">
        <w:trPr>
          <w:trHeight w:val="300"/>
          <w:jc w:val="center"/>
        </w:trPr>
        <w:tc>
          <w:tcPr>
            <w:tcW w:w="1421" w:type="pct"/>
            <w:noWrap/>
            <w:hideMark/>
          </w:tcPr>
          <w:p w14:paraId="12A26862" w14:textId="77777777" w:rsidR="00B940C3" w:rsidRPr="00AC1DA0" w:rsidRDefault="00B940C3" w:rsidP="00DD2F81">
            <w:pPr>
              <w:pStyle w:val="NumericTableBodyText"/>
            </w:pPr>
            <w:r w:rsidRPr="009C3A08">
              <w:t>NOF.NH4</w:t>
            </w:r>
            <w:proofErr w:type="gramStart"/>
            <w:r w:rsidRPr="009C3A08">
              <w:t>N.Max</w:t>
            </w:r>
            <w:proofErr w:type="gramEnd"/>
          </w:p>
        </w:tc>
        <w:tc>
          <w:tcPr>
            <w:tcW w:w="716" w:type="pct"/>
            <w:noWrap/>
            <w:hideMark/>
          </w:tcPr>
          <w:p w14:paraId="7B8B2D9F" w14:textId="77777777" w:rsidR="00B940C3" w:rsidRPr="00AC1DA0" w:rsidRDefault="00B940C3" w:rsidP="00DD2F81">
            <w:pPr>
              <w:pStyle w:val="NumericTableBodyText"/>
            </w:pPr>
            <w:r w:rsidRPr="009C3A08">
              <w:t>445 (50%)</w:t>
            </w:r>
          </w:p>
        </w:tc>
        <w:tc>
          <w:tcPr>
            <w:tcW w:w="716" w:type="pct"/>
            <w:noWrap/>
            <w:hideMark/>
          </w:tcPr>
          <w:p w14:paraId="25622B8B" w14:textId="77777777" w:rsidR="00B940C3" w:rsidRPr="00AC1DA0" w:rsidRDefault="00B940C3" w:rsidP="00DD2F81">
            <w:pPr>
              <w:pStyle w:val="NumericTableBodyText"/>
            </w:pPr>
            <w:r w:rsidRPr="009C3A08">
              <w:t>351 (40%)</w:t>
            </w:r>
          </w:p>
        </w:tc>
        <w:tc>
          <w:tcPr>
            <w:tcW w:w="716" w:type="pct"/>
            <w:shd w:val="clear" w:color="auto" w:fill="D9D9D9" w:themeFill="background1" w:themeFillShade="D9"/>
            <w:noWrap/>
            <w:hideMark/>
          </w:tcPr>
          <w:p w14:paraId="422D33DC" w14:textId="77777777" w:rsidR="00B940C3" w:rsidRPr="00AC1DA0" w:rsidRDefault="00B940C3" w:rsidP="00DD2F81">
            <w:pPr>
              <w:pStyle w:val="NumericTableBodyText"/>
            </w:pPr>
            <w:r w:rsidRPr="009C3A08">
              <w:t xml:space="preserve"> 77 (9%)</w:t>
            </w:r>
          </w:p>
        </w:tc>
        <w:tc>
          <w:tcPr>
            <w:tcW w:w="716" w:type="pct"/>
            <w:shd w:val="clear" w:color="auto" w:fill="D9D9D9" w:themeFill="background1" w:themeFillShade="D9"/>
            <w:noWrap/>
            <w:hideMark/>
          </w:tcPr>
          <w:p w14:paraId="5B2B59E2" w14:textId="77777777" w:rsidR="00B940C3" w:rsidRPr="00AC1DA0" w:rsidRDefault="00B940C3" w:rsidP="00DD2F81">
            <w:pPr>
              <w:pStyle w:val="NumericTableBodyText"/>
            </w:pPr>
            <w:r w:rsidRPr="009C3A08">
              <w:t xml:space="preserve"> 12 (1%)</w:t>
            </w:r>
          </w:p>
        </w:tc>
        <w:tc>
          <w:tcPr>
            <w:tcW w:w="715" w:type="pct"/>
            <w:shd w:val="clear" w:color="auto" w:fill="D9D9D9" w:themeFill="background1" w:themeFillShade="D9"/>
            <w:noWrap/>
            <w:hideMark/>
          </w:tcPr>
          <w:p w14:paraId="29242093" w14:textId="32F6192E" w:rsidR="00B940C3" w:rsidRPr="00AC1DA0" w:rsidRDefault="00B940C3" w:rsidP="00DD2F81">
            <w:pPr>
              <w:pStyle w:val="NumericTableBodyText"/>
            </w:pPr>
            <w:r>
              <w:t xml:space="preserve"> </w:t>
            </w:r>
            <w:r w:rsidRPr="009C3A08">
              <w:t>0 (0%)</w:t>
            </w:r>
          </w:p>
        </w:tc>
      </w:tr>
      <w:tr w:rsidR="00B940C3" w:rsidRPr="008B4946" w14:paraId="63C034C3" w14:textId="77777777" w:rsidTr="00166A7F">
        <w:trPr>
          <w:trHeight w:val="300"/>
          <w:jc w:val="center"/>
        </w:trPr>
        <w:tc>
          <w:tcPr>
            <w:tcW w:w="1421" w:type="pct"/>
            <w:noWrap/>
            <w:hideMark/>
          </w:tcPr>
          <w:p w14:paraId="79900272" w14:textId="77777777" w:rsidR="00B940C3" w:rsidRPr="00AC1DA0" w:rsidRDefault="00B940C3" w:rsidP="00DD2F81">
            <w:pPr>
              <w:pStyle w:val="NumericTableBodyText"/>
            </w:pPr>
            <w:r w:rsidRPr="009C3A08">
              <w:t>NOF.NH4</w:t>
            </w:r>
            <w:proofErr w:type="gramStart"/>
            <w:r w:rsidRPr="009C3A08">
              <w:t>N.Med</w:t>
            </w:r>
            <w:proofErr w:type="gramEnd"/>
          </w:p>
        </w:tc>
        <w:tc>
          <w:tcPr>
            <w:tcW w:w="716" w:type="pct"/>
            <w:noWrap/>
            <w:hideMark/>
          </w:tcPr>
          <w:p w14:paraId="24BAD96F" w14:textId="77777777" w:rsidR="00B940C3" w:rsidRPr="00AC1DA0" w:rsidRDefault="00B940C3" w:rsidP="00DD2F81">
            <w:pPr>
              <w:pStyle w:val="NumericTableBodyText"/>
            </w:pPr>
            <w:r w:rsidRPr="009C3A08">
              <w:t>795 (90%)</w:t>
            </w:r>
          </w:p>
        </w:tc>
        <w:tc>
          <w:tcPr>
            <w:tcW w:w="716" w:type="pct"/>
            <w:noWrap/>
            <w:hideMark/>
          </w:tcPr>
          <w:p w14:paraId="2F344148" w14:textId="77777777" w:rsidR="00B940C3" w:rsidRPr="00AC1DA0" w:rsidRDefault="00B940C3" w:rsidP="00DD2F81">
            <w:pPr>
              <w:pStyle w:val="NumericTableBodyText"/>
            </w:pPr>
            <w:r w:rsidRPr="009C3A08">
              <w:t xml:space="preserve"> 78 (9%)</w:t>
            </w:r>
          </w:p>
        </w:tc>
        <w:tc>
          <w:tcPr>
            <w:tcW w:w="716" w:type="pct"/>
            <w:shd w:val="clear" w:color="auto" w:fill="D9D9D9" w:themeFill="background1" w:themeFillShade="D9"/>
            <w:noWrap/>
            <w:hideMark/>
          </w:tcPr>
          <w:p w14:paraId="02B9255A" w14:textId="77777777" w:rsidR="00B940C3" w:rsidRPr="00AC1DA0" w:rsidRDefault="00B940C3" w:rsidP="00DD2F81">
            <w:pPr>
              <w:pStyle w:val="NumericTableBodyText"/>
            </w:pPr>
            <w:r w:rsidRPr="009C3A08">
              <w:t xml:space="preserve"> 12 (1%)</w:t>
            </w:r>
          </w:p>
        </w:tc>
        <w:tc>
          <w:tcPr>
            <w:tcW w:w="716" w:type="pct"/>
            <w:shd w:val="clear" w:color="auto" w:fill="D9D9D9" w:themeFill="background1" w:themeFillShade="D9"/>
            <w:noWrap/>
            <w:hideMark/>
          </w:tcPr>
          <w:p w14:paraId="13DA9808" w14:textId="377EB8EF" w:rsidR="00B940C3" w:rsidRPr="00AC1DA0" w:rsidRDefault="00B940C3" w:rsidP="00DD2F81">
            <w:pPr>
              <w:pStyle w:val="NumericTableBodyText"/>
            </w:pPr>
            <w:r>
              <w:t xml:space="preserve"> </w:t>
            </w:r>
            <w:r w:rsidRPr="009C3A08">
              <w:t>0 (0%)</w:t>
            </w:r>
          </w:p>
        </w:tc>
        <w:tc>
          <w:tcPr>
            <w:tcW w:w="715" w:type="pct"/>
            <w:shd w:val="clear" w:color="auto" w:fill="D9D9D9" w:themeFill="background1" w:themeFillShade="D9"/>
            <w:noWrap/>
            <w:hideMark/>
          </w:tcPr>
          <w:p w14:paraId="44073670" w14:textId="1C1354B1" w:rsidR="00B940C3" w:rsidRPr="00AC1DA0" w:rsidRDefault="00B940C3" w:rsidP="00DD2F81">
            <w:pPr>
              <w:pStyle w:val="NumericTableBodyText"/>
            </w:pPr>
            <w:r>
              <w:t xml:space="preserve"> </w:t>
            </w:r>
            <w:r w:rsidRPr="009C3A08">
              <w:t>0 (0%)</w:t>
            </w:r>
          </w:p>
        </w:tc>
      </w:tr>
      <w:tr w:rsidR="00B940C3" w:rsidRPr="008B4946" w14:paraId="130EE856" w14:textId="77777777" w:rsidTr="00166A7F">
        <w:trPr>
          <w:trHeight w:val="300"/>
          <w:jc w:val="center"/>
        </w:trPr>
        <w:tc>
          <w:tcPr>
            <w:tcW w:w="1421" w:type="pct"/>
            <w:noWrap/>
            <w:hideMark/>
          </w:tcPr>
          <w:p w14:paraId="5FB50104" w14:textId="77777777" w:rsidR="00B940C3" w:rsidRPr="00AC1DA0" w:rsidRDefault="00B940C3" w:rsidP="00DD2F81">
            <w:pPr>
              <w:pStyle w:val="NumericTableBodyText"/>
            </w:pPr>
            <w:proofErr w:type="spellStart"/>
            <w:r w:rsidRPr="009C3A08">
              <w:t>NOF.NNN.Med</w:t>
            </w:r>
            <w:proofErr w:type="spellEnd"/>
          </w:p>
        </w:tc>
        <w:tc>
          <w:tcPr>
            <w:tcW w:w="716" w:type="pct"/>
            <w:noWrap/>
            <w:hideMark/>
          </w:tcPr>
          <w:p w14:paraId="3DF4F109" w14:textId="77777777" w:rsidR="00B940C3" w:rsidRPr="00AC1DA0" w:rsidRDefault="00B940C3" w:rsidP="00DD2F81">
            <w:pPr>
              <w:pStyle w:val="NumericTableBodyText"/>
            </w:pPr>
            <w:r w:rsidRPr="009C3A08">
              <w:t>795 (84%)</w:t>
            </w:r>
          </w:p>
        </w:tc>
        <w:tc>
          <w:tcPr>
            <w:tcW w:w="716" w:type="pct"/>
            <w:noWrap/>
            <w:hideMark/>
          </w:tcPr>
          <w:p w14:paraId="78CFC666" w14:textId="77777777" w:rsidR="00B940C3" w:rsidRPr="00AC1DA0" w:rsidRDefault="00B940C3" w:rsidP="00DD2F81">
            <w:pPr>
              <w:pStyle w:val="NumericTableBodyText"/>
            </w:pPr>
            <w:r w:rsidRPr="009C3A08">
              <w:t>107 (11%)</w:t>
            </w:r>
          </w:p>
        </w:tc>
        <w:tc>
          <w:tcPr>
            <w:tcW w:w="716" w:type="pct"/>
            <w:shd w:val="clear" w:color="auto" w:fill="D9D9D9" w:themeFill="background1" w:themeFillShade="D9"/>
            <w:noWrap/>
            <w:hideMark/>
          </w:tcPr>
          <w:p w14:paraId="55FB38FB" w14:textId="77777777" w:rsidR="00B940C3" w:rsidRPr="00AC1DA0" w:rsidRDefault="00B940C3" w:rsidP="00DD2F81">
            <w:pPr>
              <w:pStyle w:val="NumericTableBodyText"/>
            </w:pPr>
            <w:r w:rsidRPr="009C3A08">
              <w:t xml:space="preserve"> 36 (4%)</w:t>
            </w:r>
          </w:p>
        </w:tc>
        <w:tc>
          <w:tcPr>
            <w:tcW w:w="716" w:type="pct"/>
            <w:shd w:val="clear" w:color="auto" w:fill="D9D9D9" w:themeFill="background1" w:themeFillShade="D9"/>
            <w:noWrap/>
            <w:hideMark/>
          </w:tcPr>
          <w:p w14:paraId="21C5CDD3" w14:textId="4AE2A0FE" w:rsidR="00B940C3" w:rsidRPr="00AC1DA0" w:rsidRDefault="00B940C3" w:rsidP="00DD2F81">
            <w:pPr>
              <w:pStyle w:val="NumericTableBodyText"/>
            </w:pPr>
            <w:r>
              <w:t xml:space="preserve"> </w:t>
            </w:r>
            <w:r w:rsidRPr="009C3A08">
              <w:t>8 (1%)</w:t>
            </w:r>
          </w:p>
        </w:tc>
        <w:tc>
          <w:tcPr>
            <w:tcW w:w="715" w:type="pct"/>
            <w:shd w:val="clear" w:color="auto" w:fill="D9D9D9" w:themeFill="background1" w:themeFillShade="D9"/>
            <w:noWrap/>
            <w:hideMark/>
          </w:tcPr>
          <w:p w14:paraId="3C75ECEC" w14:textId="0A07ED6E" w:rsidR="00B940C3" w:rsidRPr="00AC1DA0" w:rsidRDefault="00B940C3" w:rsidP="00DD2F81">
            <w:pPr>
              <w:pStyle w:val="NumericTableBodyText"/>
            </w:pPr>
            <w:r>
              <w:t xml:space="preserve"> </w:t>
            </w:r>
            <w:r w:rsidRPr="009C3A08">
              <w:t>0 (0%)</w:t>
            </w:r>
          </w:p>
        </w:tc>
      </w:tr>
      <w:tr w:rsidR="00B940C3" w:rsidRPr="008B4946" w14:paraId="60A53312" w14:textId="77777777" w:rsidTr="00166A7F">
        <w:trPr>
          <w:trHeight w:val="300"/>
          <w:jc w:val="center"/>
        </w:trPr>
        <w:tc>
          <w:tcPr>
            <w:tcW w:w="1421" w:type="pct"/>
            <w:tcBorders>
              <w:bottom w:val="single" w:sz="4" w:space="0" w:color="auto"/>
            </w:tcBorders>
            <w:noWrap/>
            <w:hideMark/>
          </w:tcPr>
          <w:p w14:paraId="3DF3F379" w14:textId="77777777" w:rsidR="00B940C3" w:rsidRPr="00AC1DA0" w:rsidRDefault="00B940C3" w:rsidP="00DD2F81">
            <w:pPr>
              <w:pStyle w:val="NumericTableBodyText"/>
            </w:pPr>
            <w:r w:rsidRPr="009C3A08">
              <w:t>NOF.NNN.p95</w:t>
            </w:r>
          </w:p>
        </w:tc>
        <w:tc>
          <w:tcPr>
            <w:tcW w:w="716" w:type="pct"/>
            <w:tcBorders>
              <w:bottom w:val="single" w:sz="4" w:space="0" w:color="auto"/>
            </w:tcBorders>
            <w:noWrap/>
            <w:hideMark/>
          </w:tcPr>
          <w:p w14:paraId="52D046B1" w14:textId="77777777" w:rsidR="00B940C3" w:rsidRPr="00AC1DA0" w:rsidRDefault="00B940C3" w:rsidP="00DD2F81">
            <w:pPr>
              <w:pStyle w:val="NumericTableBodyText"/>
            </w:pPr>
            <w:r w:rsidRPr="009C3A08">
              <w:t>725 (77%)</w:t>
            </w:r>
          </w:p>
        </w:tc>
        <w:tc>
          <w:tcPr>
            <w:tcW w:w="716" w:type="pct"/>
            <w:tcBorders>
              <w:bottom w:val="single" w:sz="4" w:space="0" w:color="auto"/>
            </w:tcBorders>
            <w:noWrap/>
            <w:hideMark/>
          </w:tcPr>
          <w:p w14:paraId="1B34D70F" w14:textId="77777777" w:rsidR="00B940C3" w:rsidRPr="00AC1DA0" w:rsidRDefault="00B940C3" w:rsidP="00DD2F81">
            <w:pPr>
              <w:pStyle w:val="NumericTableBodyText"/>
            </w:pPr>
            <w:r w:rsidRPr="009C3A08">
              <w:t>164 (17%)</w:t>
            </w:r>
          </w:p>
        </w:tc>
        <w:tc>
          <w:tcPr>
            <w:tcW w:w="716" w:type="pct"/>
            <w:tcBorders>
              <w:bottom w:val="single" w:sz="4" w:space="0" w:color="auto"/>
            </w:tcBorders>
            <w:shd w:val="clear" w:color="auto" w:fill="D9D9D9" w:themeFill="background1" w:themeFillShade="D9"/>
            <w:noWrap/>
            <w:hideMark/>
          </w:tcPr>
          <w:p w14:paraId="552B1D5C" w14:textId="77777777" w:rsidR="00B940C3" w:rsidRPr="00AC1DA0" w:rsidRDefault="00B940C3" w:rsidP="00DD2F81">
            <w:pPr>
              <w:pStyle w:val="NumericTableBodyText"/>
            </w:pPr>
            <w:r w:rsidRPr="009C3A08">
              <w:t xml:space="preserve"> 52 (5%)</w:t>
            </w:r>
          </w:p>
        </w:tc>
        <w:tc>
          <w:tcPr>
            <w:tcW w:w="716" w:type="pct"/>
            <w:tcBorders>
              <w:bottom w:val="single" w:sz="4" w:space="0" w:color="auto"/>
            </w:tcBorders>
            <w:shd w:val="clear" w:color="auto" w:fill="D9D9D9" w:themeFill="background1" w:themeFillShade="D9"/>
            <w:noWrap/>
            <w:hideMark/>
          </w:tcPr>
          <w:p w14:paraId="72123420" w14:textId="5950A66C" w:rsidR="00B940C3" w:rsidRPr="00AC1DA0" w:rsidRDefault="00B940C3" w:rsidP="00DD2F81">
            <w:pPr>
              <w:pStyle w:val="NumericTableBodyText"/>
            </w:pPr>
            <w:r>
              <w:t xml:space="preserve"> </w:t>
            </w:r>
            <w:r w:rsidRPr="009C3A08">
              <w:t>5 (1%)</w:t>
            </w:r>
          </w:p>
        </w:tc>
        <w:tc>
          <w:tcPr>
            <w:tcW w:w="715" w:type="pct"/>
            <w:tcBorders>
              <w:bottom w:val="single" w:sz="4" w:space="0" w:color="auto"/>
            </w:tcBorders>
            <w:shd w:val="clear" w:color="auto" w:fill="D9D9D9" w:themeFill="background1" w:themeFillShade="D9"/>
            <w:noWrap/>
            <w:hideMark/>
          </w:tcPr>
          <w:p w14:paraId="3F66AA6F" w14:textId="4D5B9153" w:rsidR="00B940C3" w:rsidRPr="00AC1DA0" w:rsidRDefault="00B940C3" w:rsidP="00DD2F81">
            <w:pPr>
              <w:pStyle w:val="NumericTableBodyText"/>
            </w:pPr>
            <w:r>
              <w:t xml:space="preserve"> </w:t>
            </w:r>
            <w:r w:rsidRPr="009C3A08">
              <w:t>0 (0%)</w:t>
            </w:r>
          </w:p>
        </w:tc>
      </w:tr>
    </w:tbl>
    <w:p w14:paraId="3CA53612" w14:textId="77777777" w:rsidR="00B940C3" w:rsidRDefault="00B940C3" w:rsidP="00B940C3">
      <w:pPr>
        <w:pStyle w:val="BodyText"/>
      </w:pPr>
    </w:p>
    <w:p w14:paraId="29182609" w14:textId="3AA754B7" w:rsidR="00B940C3" w:rsidRDefault="00B940C3" w:rsidP="001336CE">
      <w:pPr>
        <w:pStyle w:val="BodyText"/>
        <w:keepNext/>
        <w:jc w:val="center"/>
      </w:pPr>
      <w:r>
        <w:rPr>
          <w:noProof/>
        </w:rPr>
        <w:lastRenderedPageBreak/>
        <w:drawing>
          <wp:inline distT="0" distB="0" distL="0" distR="0" wp14:anchorId="1A9E234C" wp14:editId="3FBCDF05">
            <wp:extent cx="5731510" cy="7802880"/>
            <wp:effectExtent l="0" t="0" r="2540" b="7620"/>
            <wp:docPr id="40" name="Picture 40" descr="Chart, map,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map, scatter char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7802880"/>
                    </a:xfrm>
                    <a:prstGeom prst="rect">
                      <a:avLst/>
                    </a:prstGeom>
                  </pic:spPr>
                </pic:pic>
              </a:graphicData>
            </a:graphic>
          </wp:inline>
        </w:drawing>
      </w:r>
    </w:p>
    <w:p w14:paraId="4069CEF7" w14:textId="7C4B8A8E" w:rsidR="001336CE" w:rsidRPr="001336CE" w:rsidRDefault="001336CE" w:rsidP="001336CE">
      <w:pPr>
        <w:pStyle w:val="Caption"/>
        <w:keepNext w:val="0"/>
        <w:rPr>
          <w:vanish/>
          <w:specVanish/>
        </w:rPr>
      </w:pPr>
      <w:bookmarkStart w:id="177" w:name="_Ref82769235"/>
      <w:bookmarkStart w:id="178" w:name="_Ref82769234"/>
      <w:bookmarkStart w:id="179" w:name="_Toc84596506"/>
      <w:r>
        <w:t xml:space="preserve">Figure </w:t>
      </w:r>
      <w:fldSimple w:instr=" STYLEREF &quot;Heading 1&quot; \s ">
        <w:r w:rsidR="005A78FC">
          <w:rPr>
            <w:noProof/>
          </w:rPr>
          <w:t>4</w:t>
        </w:r>
      </w:fldSimple>
      <w:r>
        <w:noBreakHyphen/>
      </w:r>
      <w:fldSimple w:instr=" SEQ Figure \s 1 ">
        <w:r w:rsidR="005A78FC">
          <w:rPr>
            <w:noProof/>
          </w:rPr>
          <w:t>5</w:t>
        </w:r>
      </w:fldSimple>
      <w:bookmarkEnd w:id="177"/>
      <w:r>
        <w:t>:</w:t>
      </w:r>
      <w:r>
        <w:tab/>
        <w:t>Maps showing NOF grades for physico-chemical attributes.</w:t>
      </w:r>
      <w:bookmarkEnd w:id="178"/>
      <w:bookmarkEnd w:id="179"/>
    </w:p>
    <w:p w14:paraId="2E2AF3D5" w14:textId="78C93651" w:rsidR="001336CE" w:rsidRDefault="001336CE" w:rsidP="001336CE">
      <w:pPr>
        <w:pStyle w:val="CaptionText"/>
      </w:pPr>
      <w:r>
        <w:t xml:space="preserve"> </w:t>
      </w:r>
    </w:p>
    <w:p w14:paraId="7882725F" w14:textId="276CE95A" w:rsidR="00B940C3" w:rsidRDefault="00B940C3" w:rsidP="001336CE">
      <w:pPr>
        <w:pStyle w:val="BodyText"/>
        <w:keepNext/>
        <w:jc w:val="center"/>
      </w:pPr>
      <w:r>
        <w:rPr>
          <w:noProof/>
        </w:rPr>
        <w:lastRenderedPageBreak/>
        <w:drawing>
          <wp:inline distT="0" distB="0" distL="0" distR="0" wp14:anchorId="4BC49670" wp14:editId="122E6CF0">
            <wp:extent cx="6343200" cy="5731200"/>
            <wp:effectExtent l="0" t="0" r="635" b="3175"/>
            <wp:docPr id="41" name="Picture 4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ap&#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343200" cy="5731200"/>
                    </a:xfrm>
                    <a:prstGeom prst="rect">
                      <a:avLst/>
                    </a:prstGeom>
                  </pic:spPr>
                </pic:pic>
              </a:graphicData>
            </a:graphic>
          </wp:inline>
        </w:drawing>
      </w:r>
    </w:p>
    <w:p w14:paraId="1840DE64" w14:textId="4C8CCF51" w:rsidR="001336CE" w:rsidRPr="001336CE" w:rsidRDefault="001336CE" w:rsidP="001336CE">
      <w:pPr>
        <w:pStyle w:val="Caption"/>
        <w:keepNext w:val="0"/>
        <w:rPr>
          <w:vanish/>
          <w:specVanish/>
        </w:rPr>
      </w:pPr>
      <w:bookmarkStart w:id="180" w:name="_Ref82769254"/>
      <w:bookmarkStart w:id="181" w:name="_Toc84596507"/>
      <w:r>
        <w:t xml:space="preserve">Figure </w:t>
      </w:r>
      <w:fldSimple w:instr=" STYLEREF &quot;Heading 1&quot; \s ">
        <w:r w:rsidR="005A78FC">
          <w:rPr>
            <w:noProof/>
          </w:rPr>
          <w:t>4</w:t>
        </w:r>
      </w:fldSimple>
      <w:r>
        <w:noBreakHyphen/>
      </w:r>
      <w:fldSimple w:instr=" SEQ Figure \s 1 ">
        <w:r w:rsidR="005A78FC">
          <w:rPr>
            <w:noProof/>
          </w:rPr>
          <w:t>6</w:t>
        </w:r>
      </w:fldSimple>
      <w:bookmarkEnd w:id="180"/>
      <w:r>
        <w:t>:</w:t>
      </w:r>
      <w:r>
        <w:tab/>
        <w:t>Maps showing NOF grades for the E. coli attribute.</w:t>
      </w:r>
      <w:bookmarkEnd w:id="181"/>
    </w:p>
    <w:p w14:paraId="0DCE8602" w14:textId="776C65C0" w:rsidR="001336CE" w:rsidRDefault="001336CE" w:rsidP="001336CE">
      <w:pPr>
        <w:pStyle w:val="CaptionText"/>
      </w:pPr>
      <w:r>
        <w:t xml:space="preserve"> </w:t>
      </w:r>
    </w:p>
    <w:p w14:paraId="1BDC46B2" w14:textId="77B96B61" w:rsidR="00B940C3" w:rsidRDefault="005755FB" w:rsidP="002D222E">
      <w:pPr>
        <w:pStyle w:val="BodyText"/>
        <w:keepNext/>
        <w:jc w:val="center"/>
      </w:pPr>
      <w:r>
        <w:rPr>
          <w:noProof/>
        </w:rPr>
        <w:lastRenderedPageBreak/>
        <w:drawing>
          <wp:inline distT="0" distB="0" distL="0" distR="0" wp14:anchorId="708A5D16" wp14:editId="7EF32A68">
            <wp:extent cx="5374800" cy="4528800"/>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374800" cy="4528800"/>
                    </a:xfrm>
                    <a:prstGeom prst="rect">
                      <a:avLst/>
                    </a:prstGeom>
                    <a:noFill/>
                    <a:ln>
                      <a:noFill/>
                    </a:ln>
                  </pic:spPr>
                </pic:pic>
              </a:graphicData>
            </a:graphic>
          </wp:inline>
        </w:drawing>
      </w:r>
    </w:p>
    <w:p w14:paraId="575EA23A" w14:textId="1F9B1369" w:rsidR="009E2507" w:rsidRPr="009E2507" w:rsidRDefault="009E2507" w:rsidP="009E2507">
      <w:pPr>
        <w:pStyle w:val="Caption"/>
        <w:keepNext w:val="0"/>
        <w:rPr>
          <w:vanish/>
          <w:specVanish/>
        </w:rPr>
      </w:pPr>
      <w:bookmarkStart w:id="182" w:name="_Ref82770285"/>
      <w:bookmarkStart w:id="183" w:name="_Toc84596508"/>
      <w:r>
        <w:t xml:space="preserve">Figure </w:t>
      </w:r>
      <w:fldSimple w:instr=" STYLEREF &quot;Heading 1&quot; \s ">
        <w:r w:rsidR="005A78FC">
          <w:rPr>
            <w:noProof/>
          </w:rPr>
          <w:t>4</w:t>
        </w:r>
      </w:fldSimple>
      <w:r>
        <w:noBreakHyphen/>
      </w:r>
      <w:fldSimple w:instr=" SEQ Figure \s 1 ">
        <w:r w:rsidR="005A78FC">
          <w:rPr>
            <w:noProof/>
          </w:rPr>
          <w:t>7</w:t>
        </w:r>
      </w:fldSimple>
      <w:bookmarkEnd w:id="182"/>
      <w:r>
        <w:t>:</w:t>
      </w:r>
      <w:r>
        <w:tab/>
        <w:t>Stacked bar charts showing the percentage of physico-chemical sites assigned each NOF grade, by land cover class and NOF attribute.</w:t>
      </w:r>
      <w:bookmarkEnd w:id="183"/>
    </w:p>
    <w:p w14:paraId="6D9451AA" w14:textId="6D341E1D" w:rsidR="009E2507" w:rsidRDefault="009E2507" w:rsidP="009E2507">
      <w:pPr>
        <w:pStyle w:val="CaptionText"/>
      </w:pPr>
      <w:r>
        <w:t xml:space="preserve"> </w:t>
      </w:r>
    </w:p>
    <w:p w14:paraId="439870C2" w14:textId="1F59679E" w:rsidR="00B940C3" w:rsidRDefault="00C33D6D" w:rsidP="002D222E">
      <w:pPr>
        <w:pStyle w:val="BodyText"/>
        <w:keepNext/>
        <w:jc w:val="center"/>
      </w:pPr>
      <w:r>
        <w:rPr>
          <w:noProof/>
        </w:rPr>
        <w:drawing>
          <wp:inline distT="0" distB="0" distL="0" distR="0" wp14:anchorId="35EE3BAE" wp14:editId="2051D8B4">
            <wp:extent cx="5378400" cy="324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378400" cy="3240000"/>
                    </a:xfrm>
                    <a:prstGeom prst="rect">
                      <a:avLst/>
                    </a:prstGeom>
                    <a:noFill/>
                    <a:ln>
                      <a:noFill/>
                    </a:ln>
                  </pic:spPr>
                </pic:pic>
              </a:graphicData>
            </a:graphic>
          </wp:inline>
        </w:drawing>
      </w:r>
    </w:p>
    <w:p w14:paraId="086ECB1F" w14:textId="1FE2F723" w:rsidR="009E2507" w:rsidRPr="009E2507" w:rsidRDefault="009E2507" w:rsidP="009E2507">
      <w:pPr>
        <w:pStyle w:val="Caption"/>
        <w:keepNext w:val="0"/>
        <w:rPr>
          <w:vanish/>
          <w:specVanish/>
        </w:rPr>
      </w:pPr>
      <w:bookmarkStart w:id="184" w:name="_Ref82770286"/>
      <w:bookmarkStart w:id="185" w:name="_Toc84596509"/>
      <w:r>
        <w:t xml:space="preserve">Figure </w:t>
      </w:r>
      <w:fldSimple w:instr=" STYLEREF &quot;Heading 1&quot; \s ">
        <w:r w:rsidR="005A78FC">
          <w:rPr>
            <w:noProof/>
          </w:rPr>
          <w:t>4</w:t>
        </w:r>
      </w:fldSimple>
      <w:r>
        <w:noBreakHyphen/>
      </w:r>
      <w:fldSimple w:instr=" SEQ Figure \s 1 ">
        <w:r w:rsidR="005A78FC">
          <w:rPr>
            <w:noProof/>
          </w:rPr>
          <w:t>8</w:t>
        </w:r>
      </w:fldSimple>
      <w:bookmarkEnd w:id="184"/>
      <w:r>
        <w:t>:</w:t>
      </w:r>
      <w:r>
        <w:tab/>
        <w:t>Stacked bar charts showing the percentage of E. coli sites assigned each NOF grade, by land cover class and NOF attribute.</w:t>
      </w:r>
      <w:bookmarkEnd w:id="185"/>
    </w:p>
    <w:p w14:paraId="062D2738" w14:textId="7E1375B2" w:rsidR="009E2507" w:rsidRDefault="009E2507" w:rsidP="009E2507">
      <w:pPr>
        <w:pStyle w:val="CaptionText"/>
      </w:pPr>
      <w:r>
        <w:t xml:space="preserve"> </w:t>
      </w:r>
    </w:p>
    <w:p w14:paraId="1031767A" w14:textId="77777777" w:rsidR="00B940C3" w:rsidRDefault="00B940C3" w:rsidP="00B940C3">
      <w:pPr>
        <w:pStyle w:val="Heading2"/>
      </w:pPr>
      <w:bookmarkStart w:id="186" w:name="_Toc82600414"/>
      <w:bookmarkStart w:id="187" w:name="_Toc84596475"/>
      <w:r>
        <w:lastRenderedPageBreak/>
        <w:t>Relationships between water quality state and catchment landcover</w:t>
      </w:r>
      <w:bookmarkEnd w:id="186"/>
      <w:bookmarkEnd w:id="187"/>
    </w:p>
    <w:p w14:paraId="549AD9A5" w14:textId="7D72FEE0" w:rsidR="00B940C3" w:rsidRDefault="00B940C3" w:rsidP="00B940C3">
      <w:pPr>
        <w:pStyle w:val="BodyText"/>
      </w:pPr>
      <w:r w:rsidRPr="00BC7682">
        <w:t>The regression results indicated that the concentrations of each nutrient and ECOLI increased, and MCI scores and visual clarity decreased, with increasing proportions of high-intensity agricultural land cover in the upstream catchment (</w:t>
      </w:r>
      <w:r w:rsidR="009E2507">
        <w:fldChar w:fldCharType="begin"/>
      </w:r>
      <w:r w:rsidR="009E2507">
        <w:instrText xml:space="preserve"> REF _Ref82770412 \h </w:instrText>
      </w:r>
      <w:r w:rsidR="009E2507">
        <w:fldChar w:fldCharType="separate"/>
      </w:r>
      <w:r w:rsidR="005A78FC">
        <w:t xml:space="preserve">Figure </w:t>
      </w:r>
      <w:r w:rsidR="005A78FC">
        <w:rPr>
          <w:noProof/>
        </w:rPr>
        <w:t>4</w:t>
      </w:r>
      <w:r w:rsidR="005A78FC">
        <w:noBreakHyphen/>
      </w:r>
      <w:r w:rsidR="005A78FC">
        <w:rPr>
          <w:noProof/>
        </w:rPr>
        <w:t>9</w:t>
      </w:r>
      <w:r w:rsidR="009E2507">
        <w:fldChar w:fldCharType="end"/>
      </w:r>
      <w:r w:rsidRPr="00BC7682">
        <w:t>).</w:t>
      </w:r>
      <w:r>
        <w:t xml:space="preserve"> </w:t>
      </w:r>
      <w:r w:rsidRPr="00BC7682">
        <w:t xml:space="preserve">Agricultural land cover explained </w:t>
      </w:r>
      <w:r>
        <w:t>9</w:t>
      </w:r>
      <w:r w:rsidRPr="00BC7682">
        <w:t>%–4</w:t>
      </w:r>
      <w:r>
        <w:t>7</w:t>
      </w:r>
      <w:r w:rsidRPr="00BC7682">
        <w:t>% of the variation in log-transformed water-quality variables; these relationships were strongest for median TN, N</w:t>
      </w:r>
      <w:r>
        <w:t>NN</w:t>
      </w:r>
      <w:r w:rsidRPr="00BC7682">
        <w:t>, TP and ECOLI concentrations and MCI scores.</w:t>
      </w:r>
    </w:p>
    <w:p w14:paraId="539C790A" w14:textId="075A7A13" w:rsidR="00B940C3" w:rsidRDefault="00B940C3" w:rsidP="007D0788">
      <w:pPr>
        <w:pStyle w:val="BodyText"/>
        <w:keepNext/>
      </w:pPr>
      <w:r>
        <w:rPr>
          <w:noProof/>
        </w:rPr>
        <w:drawing>
          <wp:inline distT="0" distB="0" distL="0" distR="0" wp14:anchorId="2CDC87D5" wp14:editId="2353CE92">
            <wp:extent cx="5731510" cy="5731510"/>
            <wp:effectExtent l="0" t="0" r="2540" b="2540"/>
            <wp:docPr id="32" name="Picture 3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scatter char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3509EAAB" w14:textId="44EAC655" w:rsidR="009E2507" w:rsidRPr="009E2507" w:rsidRDefault="009E2507" w:rsidP="009E2507">
      <w:pPr>
        <w:pStyle w:val="Caption"/>
        <w:keepNext w:val="0"/>
        <w:rPr>
          <w:vanish/>
          <w:specVanish/>
        </w:rPr>
      </w:pPr>
      <w:bookmarkStart w:id="188" w:name="_Ref82770412"/>
      <w:bookmarkStart w:id="189" w:name="_Toc84596510"/>
      <w:r>
        <w:t xml:space="preserve">Figure </w:t>
      </w:r>
      <w:fldSimple w:instr=" STYLEREF &quot;Heading 1&quot; \s ">
        <w:r w:rsidR="005A78FC">
          <w:rPr>
            <w:noProof/>
          </w:rPr>
          <w:t>4</w:t>
        </w:r>
      </w:fldSimple>
      <w:r>
        <w:noBreakHyphen/>
      </w:r>
      <w:fldSimple w:instr=" SEQ Figure \s 1 ">
        <w:r w:rsidR="005A78FC">
          <w:rPr>
            <w:noProof/>
          </w:rPr>
          <w:t>9</w:t>
        </w:r>
      </w:fldSimple>
      <w:bookmarkEnd w:id="188"/>
      <w:r>
        <w:t>:</w:t>
      </w:r>
      <w:r>
        <w:tab/>
        <w:t>Relationships between median water-quality state and proportion of a catchment under high-intensity agricultural land cover in the catchments above monitoring sites in the dataset.</w:t>
      </w:r>
      <w:bookmarkEnd w:id="189"/>
    </w:p>
    <w:p w14:paraId="0C28A90D" w14:textId="0A2F6AEC" w:rsidR="009E2507" w:rsidRDefault="009E2507" w:rsidP="009E2507">
      <w:pPr>
        <w:pStyle w:val="CaptionText"/>
      </w:pPr>
      <w:r>
        <w:t xml:space="preserve">   </w:t>
      </w:r>
      <w:r w:rsidRPr="009E2507">
        <w:t>Solid lines indicate least squares linear regression models</w:t>
      </w:r>
      <w:r>
        <w:t>.</w:t>
      </w:r>
    </w:p>
    <w:p w14:paraId="2C84E10D" w14:textId="286A9FF5" w:rsidR="00B940C3" w:rsidRDefault="00B940C3" w:rsidP="00166A7F">
      <w:pPr>
        <w:pStyle w:val="Heading1"/>
        <w:pageBreakBefore/>
      </w:pPr>
      <w:bookmarkStart w:id="190" w:name="_Toc82600415"/>
      <w:bookmarkStart w:id="191" w:name="_Toc84596476"/>
      <w:r>
        <w:lastRenderedPageBreak/>
        <w:t>Results – river trends</w:t>
      </w:r>
      <w:bookmarkEnd w:id="190"/>
      <w:bookmarkEnd w:id="191"/>
    </w:p>
    <w:p w14:paraId="00BA8CDD" w14:textId="6C5D7293" w:rsidR="00B940C3" w:rsidRPr="00B278C1" w:rsidRDefault="00B940C3" w:rsidP="00B940C3">
      <w:pPr>
        <w:pStyle w:val="BodyText"/>
      </w:pPr>
      <w:r>
        <w:t>Results presented in this section all pertain to raw (i.e., not flow adjusted) trends. Raw and flow adjusted trends for all time periods are provided in the supplementary file</w:t>
      </w:r>
      <w:r w:rsidR="00025B93">
        <w:t>s “</w:t>
      </w:r>
      <w:bookmarkStart w:id="192" w:name="_Hlk83393767"/>
      <w:r w:rsidR="00025B93" w:rsidRPr="00025B93">
        <w:t>RiverTrends_to2020_v210916</w:t>
      </w:r>
      <w:r w:rsidR="00025B93">
        <w:t>.csv</w:t>
      </w:r>
      <w:bookmarkEnd w:id="192"/>
      <w:r w:rsidR="00025B93">
        <w:t>” and “</w:t>
      </w:r>
      <w:r w:rsidR="00025B93" w:rsidRPr="00025B93">
        <w:t>FlowAdj_RiverTrends_to2020_210922.csv</w:t>
      </w:r>
      <w:r w:rsidR="00025B93">
        <w:t>”</w:t>
      </w:r>
      <w:r>
        <w:t xml:space="preserve"> </w:t>
      </w:r>
      <w:r w:rsidR="00025B93">
        <w:t>respectively</w:t>
      </w:r>
      <w:r>
        <w:t>.</w:t>
      </w:r>
    </w:p>
    <w:p w14:paraId="0FBAA54C" w14:textId="77777777" w:rsidR="00B940C3" w:rsidRDefault="00B940C3" w:rsidP="00B940C3">
      <w:pPr>
        <w:pStyle w:val="Heading2"/>
      </w:pPr>
      <w:bookmarkStart w:id="193" w:name="_Toc82600416"/>
      <w:bookmarkStart w:id="194" w:name="_Toc84596477"/>
      <w:r>
        <w:t>Ten-year trends (2011-2020)</w:t>
      </w:r>
      <w:bookmarkEnd w:id="193"/>
      <w:bookmarkEnd w:id="194"/>
    </w:p>
    <w:p w14:paraId="06641221" w14:textId="5584D375" w:rsidR="00B940C3" w:rsidRDefault="00B940C3" w:rsidP="00B940C3">
      <w:pPr>
        <w:pStyle w:val="BodyText"/>
      </w:pPr>
      <w:r w:rsidRPr="00DB62D9">
        <w:t xml:space="preserve">Between </w:t>
      </w:r>
      <w:r>
        <w:t xml:space="preserve">512 </w:t>
      </w:r>
      <w:r w:rsidRPr="00DB62D9">
        <w:t xml:space="preserve">and </w:t>
      </w:r>
      <w:r>
        <w:t>828</w:t>
      </w:r>
      <w:r w:rsidRPr="00DB62D9">
        <w:t xml:space="preserve"> river monitoring sites met the filtering rules for the 10-year trend analysis of nutrients, ECOLI</w:t>
      </w:r>
      <w:r>
        <w:t>, TURB, MCI</w:t>
      </w:r>
      <w:r w:rsidRPr="00DB62D9">
        <w:t xml:space="preserve"> and CLAR (</w:t>
      </w:r>
      <w:r w:rsidR="009E2507">
        <w:fldChar w:fldCharType="begin"/>
      </w:r>
      <w:r w:rsidR="009E2507">
        <w:instrText xml:space="preserve"> REF _Ref82770507 \h </w:instrText>
      </w:r>
      <w:r w:rsidR="009E2507">
        <w:fldChar w:fldCharType="separate"/>
      </w:r>
      <w:r w:rsidR="005A78FC">
        <w:t xml:space="preserve">Table </w:t>
      </w:r>
      <w:r w:rsidR="005A78FC">
        <w:rPr>
          <w:noProof/>
        </w:rPr>
        <w:t>5</w:t>
      </w:r>
      <w:r w:rsidR="005A78FC">
        <w:t>-</w:t>
      </w:r>
      <w:r w:rsidR="005A78FC">
        <w:rPr>
          <w:noProof/>
        </w:rPr>
        <w:t>1</w:t>
      </w:r>
      <w:r w:rsidR="009E2507">
        <w:fldChar w:fldCharType="end"/>
      </w:r>
      <w:r w:rsidRPr="00DB62D9">
        <w:t xml:space="preserve">). </w:t>
      </w:r>
      <w:r w:rsidRPr="00F6371B">
        <w:t>The qualifying sites were reasonably well-distributed geographically</w:t>
      </w:r>
      <w:r>
        <w:t xml:space="preserve"> (</w:t>
      </w:r>
      <w:r w:rsidR="009E2507">
        <w:fldChar w:fldCharType="begin"/>
      </w:r>
      <w:r w:rsidR="009E2507">
        <w:instrText xml:space="preserve"> REF _Ref82770554 \h </w:instrText>
      </w:r>
      <w:r w:rsidR="009E2507">
        <w:fldChar w:fldCharType="separate"/>
      </w:r>
      <w:r w:rsidR="005A78FC">
        <w:t xml:space="preserve">Figure </w:t>
      </w:r>
      <w:r w:rsidR="005A78FC">
        <w:rPr>
          <w:noProof/>
        </w:rPr>
        <w:t>5</w:t>
      </w:r>
      <w:r w:rsidR="005A78FC">
        <w:noBreakHyphen/>
      </w:r>
      <w:r w:rsidR="005A78FC">
        <w:rPr>
          <w:noProof/>
        </w:rPr>
        <w:t>1</w:t>
      </w:r>
      <w:r w:rsidR="009E2507">
        <w:fldChar w:fldCharType="end"/>
      </w:r>
      <w:r>
        <w:t>)</w:t>
      </w:r>
      <w:r w:rsidRPr="00F6371B">
        <w:t>, with gaps in the central North and South islands and the West Coast</w:t>
      </w:r>
      <w:r>
        <w:t>. There were large gaps in the South Island for CLAR</w:t>
      </w:r>
      <w:r w:rsidRPr="00F6371B">
        <w:t>.</w:t>
      </w:r>
      <w:r w:rsidRPr="00DB62D9">
        <w:t xml:space="preserve"> All site locations, </w:t>
      </w:r>
      <w:r>
        <w:t xml:space="preserve">land cover classes </w:t>
      </w:r>
      <w:r w:rsidRPr="00DB62D9">
        <w:t xml:space="preserve">and numbers of sampling dates are included in the supplementary file </w:t>
      </w:r>
      <w:r w:rsidRPr="0051566B">
        <w:t>“</w:t>
      </w:r>
      <w:r w:rsidR="00C578B9" w:rsidRPr="00C578B9">
        <w:t>RiverTrends_to2020_v210916</w:t>
      </w:r>
      <w:r w:rsidRPr="0051566B">
        <w:t>.csv”.</w:t>
      </w:r>
    </w:p>
    <w:p w14:paraId="426BE046" w14:textId="6ACAF5B4" w:rsidR="009E2507" w:rsidRPr="009E2507" w:rsidRDefault="009E2507" w:rsidP="009E2507">
      <w:pPr>
        <w:pStyle w:val="Caption"/>
        <w:spacing w:after="120"/>
        <w:rPr>
          <w:vanish/>
          <w:specVanish/>
        </w:rPr>
      </w:pPr>
      <w:bookmarkStart w:id="195" w:name="_Ref82770507"/>
      <w:bookmarkStart w:id="196" w:name="_Ref82770502"/>
      <w:bookmarkStart w:id="197" w:name="_Toc84596493"/>
      <w:r>
        <w:t xml:space="preserve">Table </w:t>
      </w:r>
      <w:r w:rsidR="00025B93">
        <w:fldChar w:fldCharType="begin"/>
      </w:r>
      <w:r w:rsidR="00025B93" w:rsidRPr="005F1D15">
        <w:instrText xml:space="preserve"> STYLEREF 1 \s </w:instrText>
      </w:r>
      <w:r w:rsidR="00025B93">
        <w:fldChar w:fldCharType="separate"/>
      </w:r>
      <w:r w:rsidR="005A78FC">
        <w:rPr>
          <w:noProof/>
        </w:rPr>
        <w:t>5</w:t>
      </w:r>
      <w:r w:rsidR="00025B93">
        <w:rPr>
          <w:noProof/>
        </w:rPr>
        <w:fldChar w:fldCharType="end"/>
      </w:r>
      <w:r w:rsidR="00B83C18">
        <w:t>-</w:t>
      </w:r>
      <w:fldSimple w:instr=" SEQ Table \* ARABIC \s 1 ">
        <w:r w:rsidR="005A78FC">
          <w:rPr>
            <w:noProof/>
          </w:rPr>
          <w:t>1</w:t>
        </w:r>
      </w:fldSimple>
      <w:bookmarkEnd w:id="195"/>
      <w:r>
        <w:t>:</w:t>
      </w:r>
      <w:r>
        <w:tab/>
        <w:t>Number of river monitoring sites by REC land cover class and water quality variable included in the 10-year trend analyses of nutrients, ECOLI, CLAR, TURB and MCI.</w:t>
      </w:r>
      <w:bookmarkEnd w:id="196"/>
      <w:bookmarkEnd w:id="197"/>
    </w:p>
    <w:p w14:paraId="5F7AC89A" w14:textId="1AE2BEA7" w:rsidR="009E2507" w:rsidRDefault="009E2507" w:rsidP="009E2507">
      <w:pPr>
        <w:pStyle w:val="CaptionText"/>
        <w:keepNext/>
        <w:spacing w:after="120"/>
      </w:pPr>
      <w:r>
        <w:t xml:space="preserve">   </w:t>
      </w:r>
      <w:r w:rsidRPr="009E2507">
        <w:t>The site numbers shown refer to sites that met the site inclusion requirements in Section 3.2.1 (measurements were available for at least 90% of the years and at least 90% of seasons).</w:t>
      </w:r>
    </w:p>
    <w:tbl>
      <w:tblPr>
        <w:tblStyle w:val="TableGrid"/>
        <w:tblW w:w="760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55"/>
        <w:gridCol w:w="1329"/>
        <w:gridCol w:w="1329"/>
        <w:gridCol w:w="1330"/>
        <w:gridCol w:w="1329"/>
        <w:gridCol w:w="1329"/>
      </w:tblGrid>
      <w:tr w:rsidR="00B940C3" w:rsidRPr="00DB62D9" w14:paraId="67740529" w14:textId="77777777" w:rsidTr="00452969">
        <w:trPr>
          <w:jc w:val="center"/>
        </w:trPr>
        <w:tc>
          <w:tcPr>
            <w:tcW w:w="955" w:type="dxa"/>
            <w:vMerge w:val="restart"/>
            <w:tcBorders>
              <w:top w:val="single" w:sz="4" w:space="0" w:color="auto"/>
              <w:bottom w:val="single" w:sz="4" w:space="0" w:color="auto"/>
            </w:tcBorders>
            <w:noWrap/>
            <w:vAlign w:val="center"/>
          </w:tcPr>
          <w:p w14:paraId="6555CDA5" w14:textId="77777777" w:rsidR="00B940C3" w:rsidRPr="00DB62D9" w:rsidRDefault="00B940C3" w:rsidP="009E2507">
            <w:pPr>
              <w:pStyle w:val="NumericTableHeading"/>
            </w:pPr>
            <w:r w:rsidRPr="00DB62D9">
              <w:t>Variable</w:t>
            </w:r>
          </w:p>
        </w:tc>
        <w:tc>
          <w:tcPr>
            <w:tcW w:w="6646" w:type="dxa"/>
            <w:gridSpan w:val="5"/>
            <w:tcBorders>
              <w:top w:val="single" w:sz="4" w:space="0" w:color="auto"/>
              <w:bottom w:val="single" w:sz="4" w:space="0" w:color="auto"/>
            </w:tcBorders>
            <w:noWrap/>
            <w:vAlign w:val="center"/>
          </w:tcPr>
          <w:p w14:paraId="27BF0D75" w14:textId="77777777" w:rsidR="00B940C3" w:rsidRDefault="00B940C3" w:rsidP="009E2507">
            <w:pPr>
              <w:pStyle w:val="NumericTableHeading"/>
            </w:pPr>
            <w:r>
              <w:t>Number of sites</w:t>
            </w:r>
          </w:p>
        </w:tc>
      </w:tr>
      <w:tr w:rsidR="00B940C3" w:rsidRPr="00DB62D9" w14:paraId="24CC6221" w14:textId="77777777" w:rsidTr="00452969">
        <w:trPr>
          <w:jc w:val="center"/>
        </w:trPr>
        <w:tc>
          <w:tcPr>
            <w:tcW w:w="955" w:type="dxa"/>
            <w:vMerge/>
            <w:tcBorders>
              <w:bottom w:val="single" w:sz="4" w:space="0" w:color="auto"/>
            </w:tcBorders>
            <w:noWrap/>
            <w:vAlign w:val="center"/>
            <w:hideMark/>
          </w:tcPr>
          <w:p w14:paraId="68F6F6EB" w14:textId="77777777" w:rsidR="00B940C3" w:rsidRPr="00DB62D9" w:rsidRDefault="00B940C3" w:rsidP="009E2507">
            <w:pPr>
              <w:pStyle w:val="NumericTableHeading"/>
            </w:pPr>
          </w:p>
        </w:tc>
        <w:tc>
          <w:tcPr>
            <w:tcW w:w="1329" w:type="dxa"/>
            <w:tcBorders>
              <w:top w:val="single" w:sz="4" w:space="0" w:color="auto"/>
              <w:bottom w:val="single" w:sz="4" w:space="0" w:color="auto"/>
            </w:tcBorders>
            <w:noWrap/>
            <w:vAlign w:val="center"/>
          </w:tcPr>
          <w:p w14:paraId="656B8D54" w14:textId="77777777" w:rsidR="00B940C3" w:rsidRPr="00DB62D9" w:rsidRDefault="00B940C3" w:rsidP="009E2507">
            <w:pPr>
              <w:pStyle w:val="NumericTableHeading"/>
            </w:pPr>
            <w:r w:rsidRPr="00DB62D9">
              <w:t>Total</w:t>
            </w:r>
          </w:p>
        </w:tc>
        <w:tc>
          <w:tcPr>
            <w:tcW w:w="1329" w:type="dxa"/>
            <w:tcBorders>
              <w:top w:val="single" w:sz="4" w:space="0" w:color="auto"/>
              <w:bottom w:val="single" w:sz="4" w:space="0" w:color="auto"/>
            </w:tcBorders>
            <w:noWrap/>
            <w:vAlign w:val="center"/>
          </w:tcPr>
          <w:p w14:paraId="6A19C84C" w14:textId="77777777" w:rsidR="00B940C3" w:rsidRPr="00DB62D9" w:rsidRDefault="00B940C3" w:rsidP="009E2507">
            <w:pPr>
              <w:pStyle w:val="NumericTableHeading"/>
            </w:pPr>
            <w:r>
              <w:t>Exotic Forest</w:t>
            </w:r>
          </w:p>
        </w:tc>
        <w:tc>
          <w:tcPr>
            <w:tcW w:w="1330" w:type="dxa"/>
            <w:tcBorders>
              <w:top w:val="single" w:sz="4" w:space="0" w:color="auto"/>
              <w:bottom w:val="single" w:sz="4" w:space="0" w:color="auto"/>
            </w:tcBorders>
            <w:noWrap/>
            <w:vAlign w:val="center"/>
          </w:tcPr>
          <w:p w14:paraId="7A260451" w14:textId="77777777" w:rsidR="00B940C3" w:rsidRPr="00DB62D9" w:rsidRDefault="00B940C3" w:rsidP="009E2507">
            <w:pPr>
              <w:pStyle w:val="NumericTableHeading"/>
            </w:pPr>
            <w:r>
              <w:t>Natural</w:t>
            </w:r>
          </w:p>
        </w:tc>
        <w:tc>
          <w:tcPr>
            <w:tcW w:w="1329" w:type="dxa"/>
            <w:tcBorders>
              <w:top w:val="single" w:sz="4" w:space="0" w:color="auto"/>
              <w:bottom w:val="single" w:sz="4" w:space="0" w:color="auto"/>
            </w:tcBorders>
            <w:noWrap/>
            <w:vAlign w:val="center"/>
          </w:tcPr>
          <w:p w14:paraId="1F80892B" w14:textId="77777777" w:rsidR="00B940C3" w:rsidRPr="00DB62D9" w:rsidRDefault="00B940C3" w:rsidP="009E2507">
            <w:pPr>
              <w:pStyle w:val="NumericTableHeading"/>
            </w:pPr>
            <w:r>
              <w:t>Pasture</w:t>
            </w:r>
          </w:p>
        </w:tc>
        <w:tc>
          <w:tcPr>
            <w:tcW w:w="1329" w:type="dxa"/>
            <w:tcBorders>
              <w:top w:val="single" w:sz="4" w:space="0" w:color="auto"/>
              <w:bottom w:val="single" w:sz="4" w:space="0" w:color="auto"/>
            </w:tcBorders>
            <w:noWrap/>
            <w:vAlign w:val="center"/>
          </w:tcPr>
          <w:p w14:paraId="211B0646" w14:textId="77777777" w:rsidR="00B940C3" w:rsidRPr="00DB62D9" w:rsidRDefault="00B940C3" w:rsidP="009E2507">
            <w:pPr>
              <w:pStyle w:val="NumericTableHeading"/>
            </w:pPr>
            <w:r>
              <w:t>Urban</w:t>
            </w:r>
          </w:p>
        </w:tc>
      </w:tr>
      <w:tr w:rsidR="00392EB3" w:rsidRPr="00DB62D9" w14:paraId="2AEBEA56" w14:textId="77777777" w:rsidTr="00166A7F">
        <w:trPr>
          <w:jc w:val="center"/>
        </w:trPr>
        <w:tc>
          <w:tcPr>
            <w:tcW w:w="955" w:type="dxa"/>
            <w:tcBorders>
              <w:top w:val="single" w:sz="4" w:space="0" w:color="auto"/>
            </w:tcBorders>
            <w:noWrap/>
            <w:hideMark/>
          </w:tcPr>
          <w:p w14:paraId="4FDD5664" w14:textId="77777777" w:rsidR="00392EB3" w:rsidRPr="00DB62D9" w:rsidRDefault="00392EB3" w:rsidP="00392EB3">
            <w:pPr>
              <w:pStyle w:val="NumericTableBodyText"/>
              <w:jc w:val="center"/>
            </w:pPr>
            <w:r w:rsidRPr="006351C4">
              <w:t>CLAR</w:t>
            </w:r>
          </w:p>
        </w:tc>
        <w:tc>
          <w:tcPr>
            <w:tcW w:w="1329" w:type="dxa"/>
            <w:tcBorders>
              <w:top w:val="single" w:sz="4" w:space="0" w:color="auto"/>
            </w:tcBorders>
            <w:noWrap/>
          </w:tcPr>
          <w:p w14:paraId="79482253" w14:textId="43E8EA25" w:rsidR="00392EB3" w:rsidRPr="00DB62D9" w:rsidRDefault="00392EB3" w:rsidP="00392EB3">
            <w:pPr>
              <w:pStyle w:val="NumericTableBodyText"/>
              <w:jc w:val="center"/>
            </w:pPr>
            <w:r w:rsidRPr="00926F7C">
              <w:t>512</w:t>
            </w:r>
          </w:p>
        </w:tc>
        <w:tc>
          <w:tcPr>
            <w:tcW w:w="1329" w:type="dxa"/>
            <w:tcBorders>
              <w:top w:val="single" w:sz="4" w:space="0" w:color="auto"/>
            </w:tcBorders>
            <w:noWrap/>
          </w:tcPr>
          <w:p w14:paraId="5F59CED9" w14:textId="596B6DCC" w:rsidR="00392EB3" w:rsidRPr="00DB62D9" w:rsidRDefault="00392EB3" w:rsidP="00392EB3">
            <w:pPr>
              <w:pStyle w:val="NumericTableBodyText"/>
              <w:jc w:val="center"/>
            </w:pPr>
            <w:r w:rsidRPr="00926F7C">
              <w:t>21</w:t>
            </w:r>
          </w:p>
        </w:tc>
        <w:tc>
          <w:tcPr>
            <w:tcW w:w="1330" w:type="dxa"/>
            <w:tcBorders>
              <w:top w:val="single" w:sz="4" w:space="0" w:color="auto"/>
            </w:tcBorders>
            <w:noWrap/>
          </w:tcPr>
          <w:p w14:paraId="13614F0D" w14:textId="09601B95" w:rsidR="00392EB3" w:rsidRPr="00DB62D9" w:rsidRDefault="00392EB3" w:rsidP="00392EB3">
            <w:pPr>
              <w:pStyle w:val="NumericTableBodyText"/>
              <w:jc w:val="center"/>
            </w:pPr>
            <w:r w:rsidRPr="00926F7C">
              <w:t>134</w:t>
            </w:r>
          </w:p>
        </w:tc>
        <w:tc>
          <w:tcPr>
            <w:tcW w:w="1329" w:type="dxa"/>
            <w:tcBorders>
              <w:top w:val="single" w:sz="4" w:space="0" w:color="auto"/>
            </w:tcBorders>
            <w:noWrap/>
          </w:tcPr>
          <w:p w14:paraId="17224EA3" w14:textId="470EC8E5" w:rsidR="00392EB3" w:rsidRPr="00DB62D9" w:rsidRDefault="00392EB3" w:rsidP="00392EB3">
            <w:pPr>
              <w:pStyle w:val="NumericTableBodyText"/>
              <w:jc w:val="center"/>
            </w:pPr>
            <w:r w:rsidRPr="00926F7C">
              <w:t>329</w:t>
            </w:r>
          </w:p>
        </w:tc>
        <w:tc>
          <w:tcPr>
            <w:tcW w:w="1329" w:type="dxa"/>
            <w:tcBorders>
              <w:top w:val="single" w:sz="4" w:space="0" w:color="auto"/>
            </w:tcBorders>
            <w:noWrap/>
          </w:tcPr>
          <w:p w14:paraId="1A2F7D70" w14:textId="1D3DC1A6" w:rsidR="00392EB3" w:rsidRPr="00DB62D9" w:rsidRDefault="00392EB3" w:rsidP="00392EB3">
            <w:pPr>
              <w:pStyle w:val="NumericTableBodyText"/>
              <w:jc w:val="center"/>
            </w:pPr>
            <w:r w:rsidRPr="00926F7C">
              <w:t>28</w:t>
            </w:r>
          </w:p>
        </w:tc>
      </w:tr>
      <w:tr w:rsidR="00392EB3" w:rsidRPr="00DB62D9" w14:paraId="353B8B8C" w14:textId="77777777" w:rsidTr="00166A7F">
        <w:trPr>
          <w:jc w:val="center"/>
        </w:trPr>
        <w:tc>
          <w:tcPr>
            <w:tcW w:w="955" w:type="dxa"/>
            <w:noWrap/>
            <w:hideMark/>
          </w:tcPr>
          <w:p w14:paraId="3789A502" w14:textId="77777777" w:rsidR="00392EB3" w:rsidRPr="00DB62D9" w:rsidRDefault="00392EB3" w:rsidP="00392EB3">
            <w:pPr>
              <w:pStyle w:val="NumericTableBodyText"/>
              <w:jc w:val="center"/>
            </w:pPr>
            <w:r w:rsidRPr="006351C4">
              <w:t>DRP</w:t>
            </w:r>
          </w:p>
        </w:tc>
        <w:tc>
          <w:tcPr>
            <w:tcW w:w="1329" w:type="dxa"/>
            <w:noWrap/>
          </w:tcPr>
          <w:p w14:paraId="368C074F" w14:textId="653AC994" w:rsidR="00392EB3" w:rsidRPr="00DB62D9" w:rsidRDefault="00392EB3" w:rsidP="00392EB3">
            <w:pPr>
              <w:pStyle w:val="NumericTableBodyText"/>
              <w:jc w:val="center"/>
            </w:pPr>
            <w:r w:rsidRPr="00926F7C">
              <w:t>819</w:t>
            </w:r>
          </w:p>
        </w:tc>
        <w:tc>
          <w:tcPr>
            <w:tcW w:w="1329" w:type="dxa"/>
            <w:noWrap/>
          </w:tcPr>
          <w:p w14:paraId="3501236A" w14:textId="1B542F86" w:rsidR="00392EB3" w:rsidRPr="00DB62D9" w:rsidRDefault="00392EB3" w:rsidP="00392EB3">
            <w:pPr>
              <w:pStyle w:val="NumericTableBodyText"/>
              <w:jc w:val="center"/>
            </w:pPr>
            <w:r w:rsidRPr="00926F7C">
              <w:t>26</w:t>
            </w:r>
          </w:p>
        </w:tc>
        <w:tc>
          <w:tcPr>
            <w:tcW w:w="1330" w:type="dxa"/>
            <w:noWrap/>
          </w:tcPr>
          <w:p w14:paraId="07B85874" w14:textId="07AFEBB8" w:rsidR="00392EB3" w:rsidRPr="00DB62D9" w:rsidRDefault="00392EB3" w:rsidP="00392EB3">
            <w:pPr>
              <w:pStyle w:val="NumericTableBodyText"/>
              <w:jc w:val="center"/>
            </w:pPr>
            <w:r w:rsidRPr="00926F7C">
              <w:t>164</w:t>
            </w:r>
          </w:p>
        </w:tc>
        <w:tc>
          <w:tcPr>
            <w:tcW w:w="1329" w:type="dxa"/>
            <w:noWrap/>
          </w:tcPr>
          <w:p w14:paraId="4625FD6F" w14:textId="02F2A2A0" w:rsidR="00392EB3" w:rsidRPr="00DB62D9" w:rsidRDefault="00392EB3" w:rsidP="00392EB3">
            <w:pPr>
              <w:pStyle w:val="NumericTableBodyText"/>
              <w:jc w:val="center"/>
            </w:pPr>
            <w:r w:rsidRPr="00926F7C">
              <w:t>555</w:t>
            </w:r>
          </w:p>
        </w:tc>
        <w:tc>
          <w:tcPr>
            <w:tcW w:w="1329" w:type="dxa"/>
            <w:noWrap/>
          </w:tcPr>
          <w:p w14:paraId="3A785401" w14:textId="3155911E" w:rsidR="00392EB3" w:rsidRPr="00DB62D9" w:rsidRDefault="00392EB3" w:rsidP="00392EB3">
            <w:pPr>
              <w:pStyle w:val="NumericTableBodyText"/>
              <w:jc w:val="center"/>
            </w:pPr>
            <w:r w:rsidRPr="00926F7C">
              <w:t>74</w:t>
            </w:r>
          </w:p>
        </w:tc>
      </w:tr>
      <w:tr w:rsidR="00392EB3" w:rsidRPr="00DB62D9" w14:paraId="4636E48B" w14:textId="77777777" w:rsidTr="00166A7F">
        <w:trPr>
          <w:jc w:val="center"/>
        </w:trPr>
        <w:tc>
          <w:tcPr>
            <w:tcW w:w="955" w:type="dxa"/>
            <w:noWrap/>
            <w:hideMark/>
          </w:tcPr>
          <w:p w14:paraId="486543E3" w14:textId="77777777" w:rsidR="00392EB3" w:rsidRPr="00DB62D9" w:rsidRDefault="00392EB3" w:rsidP="00392EB3">
            <w:pPr>
              <w:pStyle w:val="NumericTableBodyText"/>
              <w:jc w:val="center"/>
            </w:pPr>
            <w:r w:rsidRPr="006351C4">
              <w:t>ECOLI</w:t>
            </w:r>
          </w:p>
        </w:tc>
        <w:tc>
          <w:tcPr>
            <w:tcW w:w="1329" w:type="dxa"/>
            <w:noWrap/>
          </w:tcPr>
          <w:p w14:paraId="6FEA46FC" w14:textId="3AAD0032" w:rsidR="00392EB3" w:rsidRPr="00DB62D9" w:rsidRDefault="00392EB3" w:rsidP="00392EB3">
            <w:pPr>
              <w:pStyle w:val="NumericTableBodyText"/>
              <w:jc w:val="center"/>
            </w:pPr>
            <w:r w:rsidRPr="00926F7C">
              <w:t>818</w:t>
            </w:r>
          </w:p>
        </w:tc>
        <w:tc>
          <w:tcPr>
            <w:tcW w:w="1329" w:type="dxa"/>
            <w:noWrap/>
          </w:tcPr>
          <w:p w14:paraId="09B2247E" w14:textId="19ED55E8" w:rsidR="00392EB3" w:rsidRPr="00DB62D9" w:rsidRDefault="00392EB3" w:rsidP="00392EB3">
            <w:pPr>
              <w:pStyle w:val="NumericTableBodyText"/>
              <w:jc w:val="center"/>
            </w:pPr>
            <w:r w:rsidRPr="00926F7C">
              <w:t>28</w:t>
            </w:r>
          </w:p>
        </w:tc>
        <w:tc>
          <w:tcPr>
            <w:tcW w:w="1330" w:type="dxa"/>
            <w:noWrap/>
          </w:tcPr>
          <w:p w14:paraId="122E9B77" w14:textId="410573A8" w:rsidR="00392EB3" w:rsidRPr="00DB62D9" w:rsidRDefault="00392EB3" w:rsidP="00392EB3">
            <w:pPr>
              <w:pStyle w:val="NumericTableBodyText"/>
              <w:jc w:val="center"/>
            </w:pPr>
            <w:r w:rsidRPr="00926F7C">
              <w:t>177</w:t>
            </w:r>
          </w:p>
        </w:tc>
        <w:tc>
          <w:tcPr>
            <w:tcW w:w="1329" w:type="dxa"/>
            <w:noWrap/>
          </w:tcPr>
          <w:p w14:paraId="210EE5B8" w14:textId="0932CDB9" w:rsidR="00392EB3" w:rsidRPr="00DB62D9" w:rsidRDefault="00392EB3" w:rsidP="00392EB3">
            <w:pPr>
              <w:pStyle w:val="NumericTableBodyText"/>
              <w:jc w:val="center"/>
            </w:pPr>
            <w:r w:rsidRPr="00926F7C">
              <w:t>538</w:t>
            </w:r>
          </w:p>
        </w:tc>
        <w:tc>
          <w:tcPr>
            <w:tcW w:w="1329" w:type="dxa"/>
            <w:noWrap/>
          </w:tcPr>
          <w:p w14:paraId="538F943E" w14:textId="7D0AF5F0" w:rsidR="00392EB3" w:rsidRPr="00DB62D9" w:rsidRDefault="00392EB3" w:rsidP="00392EB3">
            <w:pPr>
              <w:pStyle w:val="NumericTableBodyText"/>
              <w:jc w:val="center"/>
            </w:pPr>
            <w:r w:rsidRPr="00926F7C">
              <w:t>75</w:t>
            </w:r>
          </w:p>
        </w:tc>
      </w:tr>
      <w:tr w:rsidR="00392EB3" w:rsidRPr="00DB62D9" w14:paraId="2D867CF5" w14:textId="77777777" w:rsidTr="00166A7F">
        <w:trPr>
          <w:jc w:val="center"/>
        </w:trPr>
        <w:tc>
          <w:tcPr>
            <w:tcW w:w="955" w:type="dxa"/>
            <w:noWrap/>
            <w:hideMark/>
          </w:tcPr>
          <w:p w14:paraId="42EA700E" w14:textId="77777777" w:rsidR="00392EB3" w:rsidRPr="00DB62D9" w:rsidRDefault="00392EB3" w:rsidP="00392EB3">
            <w:pPr>
              <w:pStyle w:val="NumericTableBodyText"/>
              <w:jc w:val="center"/>
            </w:pPr>
            <w:r w:rsidRPr="006351C4">
              <w:t>MCI</w:t>
            </w:r>
          </w:p>
        </w:tc>
        <w:tc>
          <w:tcPr>
            <w:tcW w:w="1329" w:type="dxa"/>
            <w:noWrap/>
          </w:tcPr>
          <w:p w14:paraId="36D98E78" w14:textId="288A002F" w:rsidR="00392EB3" w:rsidRPr="00DB62D9" w:rsidRDefault="00392EB3" w:rsidP="00392EB3">
            <w:pPr>
              <w:pStyle w:val="NumericTableBodyText"/>
              <w:jc w:val="center"/>
            </w:pPr>
            <w:r w:rsidRPr="00926F7C">
              <w:t>653</w:t>
            </w:r>
          </w:p>
        </w:tc>
        <w:tc>
          <w:tcPr>
            <w:tcW w:w="1329" w:type="dxa"/>
            <w:noWrap/>
          </w:tcPr>
          <w:p w14:paraId="533B7313" w14:textId="5135D8A0" w:rsidR="00392EB3" w:rsidRPr="00DB62D9" w:rsidRDefault="00392EB3" w:rsidP="00392EB3">
            <w:pPr>
              <w:pStyle w:val="NumericTableBodyText"/>
              <w:jc w:val="center"/>
            </w:pPr>
            <w:r w:rsidRPr="00926F7C">
              <w:t>19</w:t>
            </w:r>
          </w:p>
        </w:tc>
        <w:tc>
          <w:tcPr>
            <w:tcW w:w="1330" w:type="dxa"/>
            <w:noWrap/>
          </w:tcPr>
          <w:p w14:paraId="2ABA85CE" w14:textId="19C44BE4" w:rsidR="00392EB3" w:rsidRPr="00DB62D9" w:rsidRDefault="00392EB3" w:rsidP="00392EB3">
            <w:pPr>
              <w:pStyle w:val="NumericTableBodyText"/>
              <w:jc w:val="center"/>
            </w:pPr>
            <w:r w:rsidRPr="00926F7C">
              <w:t>180</w:t>
            </w:r>
          </w:p>
        </w:tc>
        <w:tc>
          <w:tcPr>
            <w:tcW w:w="1329" w:type="dxa"/>
            <w:noWrap/>
          </w:tcPr>
          <w:p w14:paraId="50AC0AE0" w14:textId="1AA03489" w:rsidR="00392EB3" w:rsidRPr="00DB62D9" w:rsidRDefault="00392EB3" w:rsidP="00392EB3">
            <w:pPr>
              <w:pStyle w:val="NumericTableBodyText"/>
              <w:jc w:val="center"/>
            </w:pPr>
            <w:r w:rsidRPr="00926F7C">
              <w:t>408</w:t>
            </w:r>
          </w:p>
        </w:tc>
        <w:tc>
          <w:tcPr>
            <w:tcW w:w="1329" w:type="dxa"/>
            <w:noWrap/>
          </w:tcPr>
          <w:p w14:paraId="732A0173" w14:textId="0F0C22EC" w:rsidR="00392EB3" w:rsidRPr="00DB62D9" w:rsidRDefault="00392EB3" w:rsidP="00392EB3">
            <w:pPr>
              <w:pStyle w:val="NumericTableBodyText"/>
              <w:jc w:val="center"/>
            </w:pPr>
            <w:r w:rsidRPr="00926F7C">
              <w:t>46</w:t>
            </w:r>
          </w:p>
        </w:tc>
      </w:tr>
      <w:tr w:rsidR="00392EB3" w:rsidRPr="00DB62D9" w14:paraId="21E12DC8" w14:textId="77777777" w:rsidTr="00166A7F">
        <w:trPr>
          <w:jc w:val="center"/>
        </w:trPr>
        <w:tc>
          <w:tcPr>
            <w:tcW w:w="955" w:type="dxa"/>
            <w:noWrap/>
            <w:hideMark/>
          </w:tcPr>
          <w:p w14:paraId="1B74974D" w14:textId="77777777" w:rsidR="00392EB3" w:rsidRPr="00DB62D9" w:rsidRDefault="00392EB3" w:rsidP="00392EB3">
            <w:pPr>
              <w:pStyle w:val="NumericTableBodyText"/>
              <w:jc w:val="center"/>
            </w:pPr>
            <w:r w:rsidRPr="006351C4">
              <w:t>NH4N</w:t>
            </w:r>
          </w:p>
        </w:tc>
        <w:tc>
          <w:tcPr>
            <w:tcW w:w="1329" w:type="dxa"/>
            <w:noWrap/>
          </w:tcPr>
          <w:p w14:paraId="62DD25B5" w14:textId="5FA45F38" w:rsidR="00392EB3" w:rsidRPr="00DB62D9" w:rsidRDefault="00392EB3" w:rsidP="00392EB3">
            <w:pPr>
              <w:pStyle w:val="NumericTableBodyText"/>
              <w:jc w:val="center"/>
            </w:pPr>
            <w:r w:rsidRPr="00926F7C">
              <w:t>828</w:t>
            </w:r>
          </w:p>
        </w:tc>
        <w:tc>
          <w:tcPr>
            <w:tcW w:w="1329" w:type="dxa"/>
            <w:noWrap/>
          </w:tcPr>
          <w:p w14:paraId="58FC8E8F" w14:textId="3FE5DCFB" w:rsidR="00392EB3" w:rsidRPr="00DB62D9" w:rsidRDefault="00392EB3" w:rsidP="00392EB3">
            <w:pPr>
              <w:pStyle w:val="NumericTableBodyText"/>
              <w:jc w:val="center"/>
            </w:pPr>
            <w:r w:rsidRPr="00926F7C">
              <w:t>26</w:t>
            </w:r>
          </w:p>
        </w:tc>
        <w:tc>
          <w:tcPr>
            <w:tcW w:w="1330" w:type="dxa"/>
            <w:noWrap/>
          </w:tcPr>
          <w:p w14:paraId="6BF5DCD0" w14:textId="705B69C3" w:rsidR="00392EB3" w:rsidRPr="00DB62D9" w:rsidRDefault="00392EB3" w:rsidP="00392EB3">
            <w:pPr>
              <w:pStyle w:val="NumericTableBodyText"/>
              <w:jc w:val="center"/>
            </w:pPr>
            <w:r w:rsidRPr="00926F7C">
              <w:t>168</w:t>
            </w:r>
          </w:p>
        </w:tc>
        <w:tc>
          <w:tcPr>
            <w:tcW w:w="1329" w:type="dxa"/>
            <w:noWrap/>
          </w:tcPr>
          <w:p w14:paraId="522501BC" w14:textId="7DF56335" w:rsidR="00392EB3" w:rsidRPr="00DB62D9" w:rsidRDefault="00392EB3" w:rsidP="00392EB3">
            <w:pPr>
              <w:pStyle w:val="NumericTableBodyText"/>
              <w:jc w:val="center"/>
            </w:pPr>
            <w:r w:rsidRPr="00926F7C">
              <w:t>559</w:t>
            </w:r>
          </w:p>
        </w:tc>
        <w:tc>
          <w:tcPr>
            <w:tcW w:w="1329" w:type="dxa"/>
            <w:noWrap/>
          </w:tcPr>
          <w:p w14:paraId="70C071F8" w14:textId="49EBF4BF" w:rsidR="00392EB3" w:rsidRPr="00DB62D9" w:rsidRDefault="00392EB3" w:rsidP="00392EB3">
            <w:pPr>
              <w:pStyle w:val="NumericTableBodyText"/>
              <w:jc w:val="center"/>
            </w:pPr>
            <w:r w:rsidRPr="00926F7C">
              <w:t>75</w:t>
            </w:r>
          </w:p>
        </w:tc>
      </w:tr>
      <w:tr w:rsidR="00392EB3" w:rsidRPr="00DB62D9" w14:paraId="36B36168" w14:textId="77777777" w:rsidTr="00166A7F">
        <w:trPr>
          <w:jc w:val="center"/>
        </w:trPr>
        <w:tc>
          <w:tcPr>
            <w:tcW w:w="955" w:type="dxa"/>
            <w:noWrap/>
            <w:hideMark/>
          </w:tcPr>
          <w:p w14:paraId="56A620B4" w14:textId="77777777" w:rsidR="00392EB3" w:rsidRPr="00DB62D9" w:rsidRDefault="00392EB3" w:rsidP="00392EB3">
            <w:pPr>
              <w:pStyle w:val="NumericTableBodyText"/>
              <w:jc w:val="center"/>
            </w:pPr>
            <w:r w:rsidRPr="006351C4">
              <w:t>NNN</w:t>
            </w:r>
          </w:p>
        </w:tc>
        <w:tc>
          <w:tcPr>
            <w:tcW w:w="1329" w:type="dxa"/>
            <w:noWrap/>
          </w:tcPr>
          <w:p w14:paraId="3E418B6F" w14:textId="7C190D0A" w:rsidR="00392EB3" w:rsidRPr="00DB62D9" w:rsidRDefault="00392EB3" w:rsidP="00392EB3">
            <w:pPr>
              <w:pStyle w:val="NumericTableBodyText"/>
              <w:jc w:val="center"/>
            </w:pPr>
            <w:r w:rsidRPr="00926F7C">
              <w:t>794</w:t>
            </w:r>
          </w:p>
        </w:tc>
        <w:tc>
          <w:tcPr>
            <w:tcW w:w="1329" w:type="dxa"/>
            <w:noWrap/>
          </w:tcPr>
          <w:p w14:paraId="738EE655" w14:textId="681627AD" w:rsidR="00392EB3" w:rsidRPr="00DB62D9" w:rsidRDefault="00392EB3" w:rsidP="00392EB3">
            <w:pPr>
              <w:pStyle w:val="NumericTableBodyText"/>
              <w:jc w:val="center"/>
            </w:pPr>
            <w:r w:rsidRPr="00926F7C">
              <w:t>25</w:t>
            </w:r>
          </w:p>
        </w:tc>
        <w:tc>
          <w:tcPr>
            <w:tcW w:w="1330" w:type="dxa"/>
            <w:noWrap/>
          </w:tcPr>
          <w:p w14:paraId="4C272FE2" w14:textId="34FCF92E" w:rsidR="00392EB3" w:rsidRPr="00DB62D9" w:rsidRDefault="00392EB3" w:rsidP="00392EB3">
            <w:pPr>
              <w:pStyle w:val="NumericTableBodyText"/>
              <w:jc w:val="center"/>
            </w:pPr>
            <w:r w:rsidRPr="00926F7C">
              <w:t>162</w:t>
            </w:r>
          </w:p>
        </w:tc>
        <w:tc>
          <w:tcPr>
            <w:tcW w:w="1329" w:type="dxa"/>
            <w:noWrap/>
          </w:tcPr>
          <w:p w14:paraId="1664C540" w14:textId="67F031AD" w:rsidR="00392EB3" w:rsidRPr="00DB62D9" w:rsidRDefault="00392EB3" w:rsidP="00392EB3">
            <w:pPr>
              <w:pStyle w:val="NumericTableBodyText"/>
              <w:jc w:val="center"/>
            </w:pPr>
            <w:r w:rsidRPr="00926F7C">
              <w:t>536</w:t>
            </w:r>
          </w:p>
        </w:tc>
        <w:tc>
          <w:tcPr>
            <w:tcW w:w="1329" w:type="dxa"/>
            <w:noWrap/>
          </w:tcPr>
          <w:p w14:paraId="32EFDB0D" w14:textId="04AE9D22" w:rsidR="00392EB3" w:rsidRPr="00DB62D9" w:rsidRDefault="00392EB3" w:rsidP="00392EB3">
            <w:pPr>
              <w:pStyle w:val="NumericTableBodyText"/>
              <w:jc w:val="center"/>
            </w:pPr>
            <w:r w:rsidRPr="00926F7C">
              <w:t>71</w:t>
            </w:r>
          </w:p>
        </w:tc>
      </w:tr>
      <w:tr w:rsidR="00392EB3" w:rsidRPr="00DB62D9" w14:paraId="6D4770A0" w14:textId="77777777" w:rsidTr="00166A7F">
        <w:trPr>
          <w:jc w:val="center"/>
        </w:trPr>
        <w:tc>
          <w:tcPr>
            <w:tcW w:w="955" w:type="dxa"/>
            <w:noWrap/>
            <w:hideMark/>
          </w:tcPr>
          <w:p w14:paraId="1AACAAE6" w14:textId="77777777" w:rsidR="00392EB3" w:rsidRPr="00DB62D9" w:rsidRDefault="00392EB3" w:rsidP="00392EB3">
            <w:pPr>
              <w:pStyle w:val="NumericTableBodyText"/>
              <w:jc w:val="center"/>
            </w:pPr>
            <w:r w:rsidRPr="006351C4">
              <w:t>TN</w:t>
            </w:r>
          </w:p>
        </w:tc>
        <w:tc>
          <w:tcPr>
            <w:tcW w:w="1329" w:type="dxa"/>
            <w:noWrap/>
          </w:tcPr>
          <w:p w14:paraId="6D250468" w14:textId="39CEC851" w:rsidR="00392EB3" w:rsidRPr="00DB62D9" w:rsidRDefault="00392EB3" w:rsidP="00392EB3">
            <w:pPr>
              <w:pStyle w:val="NumericTableBodyText"/>
              <w:jc w:val="center"/>
            </w:pPr>
            <w:r w:rsidRPr="00926F7C">
              <w:t>720</w:t>
            </w:r>
          </w:p>
        </w:tc>
        <w:tc>
          <w:tcPr>
            <w:tcW w:w="1329" w:type="dxa"/>
            <w:noWrap/>
          </w:tcPr>
          <w:p w14:paraId="4026F53B" w14:textId="4CE79049" w:rsidR="00392EB3" w:rsidRPr="00DB62D9" w:rsidRDefault="00392EB3" w:rsidP="00392EB3">
            <w:pPr>
              <w:pStyle w:val="NumericTableBodyText"/>
              <w:jc w:val="center"/>
            </w:pPr>
            <w:r w:rsidRPr="00926F7C">
              <w:t>15</w:t>
            </w:r>
          </w:p>
        </w:tc>
        <w:tc>
          <w:tcPr>
            <w:tcW w:w="1330" w:type="dxa"/>
            <w:noWrap/>
          </w:tcPr>
          <w:p w14:paraId="319A9E31" w14:textId="6A971795" w:rsidR="00392EB3" w:rsidRPr="00DB62D9" w:rsidRDefault="00392EB3" w:rsidP="00392EB3">
            <w:pPr>
              <w:pStyle w:val="NumericTableBodyText"/>
              <w:jc w:val="center"/>
            </w:pPr>
            <w:r w:rsidRPr="00926F7C">
              <w:t>143</w:t>
            </w:r>
          </w:p>
        </w:tc>
        <w:tc>
          <w:tcPr>
            <w:tcW w:w="1329" w:type="dxa"/>
            <w:noWrap/>
          </w:tcPr>
          <w:p w14:paraId="13B39BC4" w14:textId="4170B1E1" w:rsidR="00392EB3" w:rsidRPr="00DB62D9" w:rsidRDefault="00392EB3" w:rsidP="00392EB3">
            <w:pPr>
              <w:pStyle w:val="NumericTableBodyText"/>
              <w:jc w:val="center"/>
            </w:pPr>
            <w:r w:rsidRPr="00926F7C">
              <w:t>510</w:t>
            </w:r>
          </w:p>
        </w:tc>
        <w:tc>
          <w:tcPr>
            <w:tcW w:w="1329" w:type="dxa"/>
            <w:noWrap/>
          </w:tcPr>
          <w:p w14:paraId="6C6B5922" w14:textId="1B64DD28" w:rsidR="00392EB3" w:rsidRPr="00DB62D9" w:rsidRDefault="00392EB3" w:rsidP="00392EB3">
            <w:pPr>
              <w:pStyle w:val="NumericTableBodyText"/>
              <w:jc w:val="center"/>
            </w:pPr>
            <w:r w:rsidRPr="00926F7C">
              <w:t>52</w:t>
            </w:r>
          </w:p>
        </w:tc>
      </w:tr>
      <w:tr w:rsidR="00392EB3" w:rsidRPr="00DB62D9" w14:paraId="2E83F0CF" w14:textId="77777777" w:rsidTr="00166A7F">
        <w:trPr>
          <w:jc w:val="center"/>
        </w:trPr>
        <w:tc>
          <w:tcPr>
            <w:tcW w:w="955" w:type="dxa"/>
            <w:noWrap/>
          </w:tcPr>
          <w:p w14:paraId="68B88CF4" w14:textId="77777777" w:rsidR="00392EB3" w:rsidRPr="00DB62D9" w:rsidRDefault="00392EB3" w:rsidP="00392EB3">
            <w:pPr>
              <w:pStyle w:val="NumericTableBodyText"/>
              <w:jc w:val="center"/>
            </w:pPr>
            <w:r w:rsidRPr="006351C4">
              <w:t>TP</w:t>
            </w:r>
          </w:p>
        </w:tc>
        <w:tc>
          <w:tcPr>
            <w:tcW w:w="1329" w:type="dxa"/>
            <w:noWrap/>
          </w:tcPr>
          <w:p w14:paraId="0B045CF6" w14:textId="078507E6" w:rsidR="00392EB3" w:rsidRPr="00DB62D9" w:rsidRDefault="00392EB3" w:rsidP="00392EB3">
            <w:pPr>
              <w:pStyle w:val="NumericTableBodyText"/>
              <w:jc w:val="center"/>
            </w:pPr>
            <w:r w:rsidRPr="00926F7C">
              <w:t>703</w:t>
            </w:r>
          </w:p>
        </w:tc>
        <w:tc>
          <w:tcPr>
            <w:tcW w:w="1329" w:type="dxa"/>
            <w:noWrap/>
          </w:tcPr>
          <w:p w14:paraId="416F078F" w14:textId="158CB728" w:rsidR="00392EB3" w:rsidRPr="00DB62D9" w:rsidRDefault="00392EB3" w:rsidP="00392EB3">
            <w:pPr>
              <w:pStyle w:val="NumericTableBodyText"/>
              <w:jc w:val="center"/>
            </w:pPr>
            <w:r w:rsidRPr="00926F7C">
              <w:t>15</w:t>
            </w:r>
          </w:p>
        </w:tc>
        <w:tc>
          <w:tcPr>
            <w:tcW w:w="1330" w:type="dxa"/>
            <w:noWrap/>
          </w:tcPr>
          <w:p w14:paraId="5B81C9A5" w14:textId="525B40A3" w:rsidR="00392EB3" w:rsidRPr="00DB62D9" w:rsidRDefault="00392EB3" w:rsidP="00392EB3">
            <w:pPr>
              <w:pStyle w:val="NumericTableBodyText"/>
              <w:jc w:val="center"/>
            </w:pPr>
            <w:r w:rsidRPr="00926F7C">
              <w:t>143</w:t>
            </w:r>
          </w:p>
        </w:tc>
        <w:tc>
          <w:tcPr>
            <w:tcW w:w="1329" w:type="dxa"/>
            <w:noWrap/>
          </w:tcPr>
          <w:p w14:paraId="1D21B0D6" w14:textId="11CB9585" w:rsidR="00392EB3" w:rsidRPr="00DB62D9" w:rsidRDefault="00392EB3" w:rsidP="00392EB3">
            <w:pPr>
              <w:pStyle w:val="NumericTableBodyText"/>
              <w:jc w:val="center"/>
            </w:pPr>
            <w:r w:rsidRPr="00926F7C">
              <w:t>509</w:t>
            </w:r>
          </w:p>
        </w:tc>
        <w:tc>
          <w:tcPr>
            <w:tcW w:w="1329" w:type="dxa"/>
            <w:noWrap/>
          </w:tcPr>
          <w:p w14:paraId="3089B8D1" w14:textId="4A33BCCC" w:rsidR="00392EB3" w:rsidRPr="00DB62D9" w:rsidRDefault="00392EB3" w:rsidP="00392EB3">
            <w:pPr>
              <w:pStyle w:val="NumericTableBodyText"/>
              <w:jc w:val="center"/>
            </w:pPr>
            <w:r w:rsidRPr="00926F7C">
              <w:t>36</w:t>
            </w:r>
          </w:p>
        </w:tc>
      </w:tr>
      <w:tr w:rsidR="00392EB3" w:rsidRPr="00DB62D9" w14:paraId="02BC6325" w14:textId="77777777" w:rsidTr="00166A7F">
        <w:trPr>
          <w:jc w:val="center"/>
        </w:trPr>
        <w:tc>
          <w:tcPr>
            <w:tcW w:w="955" w:type="dxa"/>
            <w:tcBorders>
              <w:bottom w:val="single" w:sz="4" w:space="0" w:color="auto"/>
            </w:tcBorders>
            <w:noWrap/>
          </w:tcPr>
          <w:p w14:paraId="16BA0899" w14:textId="77777777" w:rsidR="00392EB3" w:rsidRPr="00215317" w:rsidRDefault="00392EB3" w:rsidP="00392EB3">
            <w:pPr>
              <w:pStyle w:val="NumericTableBodyText"/>
              <w:jc w:val="center"/>
            </w:pPr>
            <w:r w:rsidRPr="006351C4">
              <w:t>TURB</w:t>
            </w:r>
          </w:p>
        </w:tc>
        <w:tc>
          <w:tcPr>
            <w:tcW w:w="1329" w:type="dxa"/>
            <w:tcBorders>
              <w:bottom w:val="single" w:sz="4" w:space="0" w:color="auto"/>
            </w:tcBorders>
            <w:noWrap/>
          </w:tcPr>
          <w:p w14:paraId="79E88F6C" w14:textId="3DDEC1C4" w:rsidR="00392EB3" w:rsidRPr="00215317" w:rsidRDefault="00392EB3" w:rsidP="00392EB3">
            <w:pPr>
              <w:pStyle w:val="NumericTableBodyText"/>
              <w:jc w:val="center"/>
            </w:pPr>
            <w:r w:rsidRPr="00926F7C">
              <w:t>747</w:t>
            </w:r>
          </w:p>
        </w:tc>
        <w:tc>
          <w:tcPr>
            <w:tcW w:w="1329" w:type="dxa"/>
            <w:tcBorders>
              <w:bottom w:val="single" w:sz="4" w:space="0" w:color="auto"/>
            </w:tcBorders>
            <w:noWrap/>
          </w:tcPr>
          <w:p w14:paraId="69D32B20" w14:textId="25BC4602" w:rsidR="00392EB3" w:rsidRPr="00215317" w:rsidRDefault="00392EB3" w:rsidP="00392EB3">
            <w:pPr>
              <w:pStyle w:val="NumericTableBodyText"/>
              <w:jc w:val="center"/>
            </w:pPr>
            <w:r w:rsidRPr="00926F7C">
              <w:t>23</w:t>
            </w:r>
          </w:p>
        </w:tc>
        <w:tc>
          <w:tcPr>
            <w:tcW w:w="1330" w:type="dxa"/>
            <w:tcBorders>
              <w:bottom w:val="single" w:sz="4" w:space="0" w:color="auto"/>
            </w:tcBorders>
            <w:noWrap/>
          </w:tcPr>
          <w:p w14:paraId="652A656E" w14:textId="42D69158" w:rsidR="00392EB3" w:rsidRPr="00215317" w:rsidRDefault="00392EB3" w:rsidP="00392EB3">
            <w:pPr>
              <w:pStyle w:val="NumericTableBodyText"/>
              <w:jc w:val="center"/>
            </w:pPr>
            <w:r w:rsidRPr="00926F7C">
              <w:t>148</w:t>
            </w:r>
          </w:p>
        </w:tc>
        <w:tc>
          <w:tcPr>
            <w:tcW w:w="1329" w:type="dxa"/>
            <w:tcBorders>
              <w:bottom w:val="single" w:sz="4" w:space="0" w:color="auto"/>
            </w:tcBorders>
            <w:noWrap/>
          </w:tcPr>
          <w:p w14:paraId="26822200" w14:textId="3C92B5E9" w:rsidR="00392EB3" w:rsidRPr="00215317" w:rsidRDefault="00392EB3" w:rsidP="00392EB3">
            <w:pPr>
              <w:pStyle w:val="NumericTableBodyText"/>
              <w:jc w:val="center"/>
            </w:pPr>
            <w:r w:rsidRPr="00926F7C">
              <w:t>505</w:t>
            </w:r>
          </w:p>
        </w:tc>
        <w:tc>
          <w:tcPr>
            <w:tcW w:w="1329" w:type="dxa"/>
            <w:tcBorders>
              <w:bottom w:val="single" w:sz="4" w:space="0" w:color="auto"/>
            </w:tcBorders>
            <w:noWrap/>
          </w:tcPr>
          <w:p w14:paraId="695F2932" w14:textId="6359766C" w:rsidR="00392EB3" w:rsidRPr="00215317" w:rsidRDefault="00392EB3" w:rsidP="00392EB3">
            <w:pPr>
              <w:pStyle w:val="NumericTableBodyText"/>
              <w:jc w:val="center"/>
            </w:pPr>
            <w:r w:rsidRPr="00926F7C">
              <w:t>71</w:t>
            </w:r>
          </w:p>
        </w:tc>
      </w:tr>
    </w:tbl>
    <w:p w14:paraId="10343F36" w14:textId="77777777" w:rsidR="00B940C3" w:rsidRDefault="00B940C3" w:rsidP="00B940C3">
      <w:pPr>
        <w:pStyle w:val="BodyText"/>
      </w:pPr>
    </w:p>
    <w:p w14:paraId="3F69BA02" w14:textId="42140651" w:rsidR="00B940C3" w:rsidRDefault="00B940C3" w:rsidP="009E2507">
      <w:pPr>
        <w:pStyle w:val="BodyText"/>
        <w:keepNext/>
        <w:jc w:val="center"/>
      </w:pPr>
      <w:r>
        <w:rPr>
          <w:noProof/>
        </w:rPr>
        <w:lastRenderedPageBreak/>
        <w:drawing>
          <wp:inline distT="0" distB="0" distL="0" distR="0" wp14:anchorId="612888DC" wp14:editId="6B17473F">
            <wp:extent cx="5038354" cy="7196342"/>
            <wp:effectExtent l="0" t="0" r="0" b="5080"/>
            <wp:docPr id="33" name="Picture 33"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catter char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038354" cy="7196342"/>
                    </a:xfrm>
                    <a:prstGeom prst="rect">
                      <a:avLst/>
                    </a:prstGeom>
                  </pic:spPr>
                </pic:pic>
              </a:graphicData>
            </a:graphic>
          </wp:inline>
        </w:drawing>
      </w:r>
    </w:p>
    <w:p w14:paraId="751C24B8" w14:textId="1506E2C2" w:rsidR="00447FCE" w:rsidRPr="004E6F33" w:rsidRDefault="009E2507" w:rsidP="00447FCE">
      <w:pPr>
        <w:pStyle w:val="Caption"/>
        <w:keepNext w:val="0"/>
        <w:rPr>
          <w:vanish/>
          <w:specVanish/>
        </w:rPr>
      </w:pPr>
      <w:bookmarkStart w:id="198" w:name="_Ref82770554"/>
      <w:bookmarkStart w:id="199" w:name="_Toc84596511"/>
      <w:r>
        <w:t xml:space="preserve">Figure </w:t>
      </w:r>
      <w:fldSimple w:instr=" STYLEREF &quot;Heading 1&quot; \s ">
        <w:r w:rsidR="005A78FC">
          <w:rPr>
            <w:noProof/>
          </w:rPr>
          <w:t>5</w:t>
        </w:r>
      </w:fldSimple>
      <w:r>
        <w:noBreakHyphen/>
      </w:r>
      <w:fldSimple w:instr=" SEQ Figure \s 1 ">
        <w:r w:rsidR="005A78FC">
          <w:rPr>
            <w:noProof/>
          </w:rPr>
          <w:t>1</w:t>
        </w:r>
      </w:fldSimple>
      <w:bookmarkEnd w:id="198"/>
      <w:r>
        <w:t>:</w:t>
      </w:r>
      <w:r>
        <w:tab/>
        <w:t>River water quality monitoring sites used for 10-year trend analyses of nutrients, ECOLI, CLAR, TURB and MCI.</w:t>
      </w:r>
      <w:bookmarkEnd w:id="199"/>
    </w:p>
    <w:p w14:paraId="12FD08D9" w14:textId="757EBE43" w:rsidR="009E2507" w:rsidRDefault="00447FCE" w:rsidP="00166A7F">
      <w:pPr>
        <w:pStyle w:val="Caption"/>
        <w:keepNext w:val="0"/>
      </w:pPr>
      <w:r>
        <w:t xml:space="preserve">   </w:t>
      </w:r>
    </w:p>
    <w:p w14:paraId="7117020B" w14:textId="77777777" w:rsidR="009F7628" w:rsidRDefault="009F7628">
      <w:pPr>
        <w:rPr>
          <w:rFonts w:cs="Arial"/>
          <w:bCs/>
          <w:color w:val="0038A8"/>
          <w:sz w:val="24"/>
          <w:szCs w:val="26"/>
        </w:rPr>
      </w:pPr>
      <w:bookmarkStart w:id="200" w:name="_Toc82600417"/>
      <w:r>
        <w:br w:type="page"/>
      </w:r>
    </w:p>
    <w:p w14:paraId="0BDF2EBF" w14:textId="39E06888" w:rsidR="00B940C3" w:rsidRDefault="00B940C3" w:rsidP="00B940C3">
      <w:pPr>
        <w:pStyle w:val="Heading3"/>
      </w:pPr>
      <w:r>
        <w:lastRenderedPageBreak/>
        <w:t xml:space="preserve">Trend </w:t>
      </w:r>
      <w:bookmarkEnd w:id="200"/>
      <w:r w:rsidR="00A06D14">
        <w:t>rate</w:t>
      </w:r>
    </w:p>
    <w:p w14:paraId="6C2F9F37" w14:textId="6AEF9549" w:rsidR="00C16A21" w:rsidRDefault="00B940C3" w:rsidP="00C16A21">
      <w:pPr>
        <w:pStyle w:val="BodyText"/>
      </w:pPr>
      <w:r w:rsidRPr="008912B0">
        <w:t>Box and whisker plots were used to summarise the estimated trend</w:t>
      </w:r>
      <w:r w:rsidR="00546103">
        <w:t xml:space="preserve"> </w:t>
      </w:r>
      <w:r w:rsidR="00CE5427">
        <w:t>rates</w:t>
      </w:r>
      <w:r w:rsidRPr="008912B0">
        <w:t xml:space="preserve"> for each water quality variable for the 10-year period from 20</w:t>
      </w:r>
      <w:r>
        <w:t>11</w:t>
      </w:r>
      <w:r w:rsidRPr="008912B0">
        <w:t xml:space="preserve"> – 20</w:t>
      </w:r>
      <w:r>
        <w:t>20</w:t>
      </w:r>
      <w:r w:rsidRPr="008912B0">
        <w:t xml:space="preserve"> across the four land cover classes (</w:t>
      </w:r>
      <w:r w:rsidR="009E2507">
        <w:fldChar w:fldCharType="begin"/>
      </w:r>
      <w:r w:rsidR="009E2507">
        <w:instrText xml:space="preserve"> REF _Ref82770623 \h </w:instrText>
      </w:r>
      <w:r w:rsidR="009E2507">
        <w:fldChar w:fldCharType="separate"/>
      </w:r>
      <w:r w:rsidR="005A78FC">
        <w:t xml:space="preserve">Figure </w:t>
      </w:r>
      <w:r w:rsidR="005A78FC">
        <w:rPr>
          <w:noProof/>
        </w:rPr>
        <w:t>5</w:t>
      </w:r>
      <w:r w:rsidR="005A78FC">
        <w:noBreakHyphen/>
      </w:r>
      <w:r w:rsidR="005A78FC">
        <w:rPr>
          <w:noProof/>
        </w:rPr>
        <w:t>2</w:t>
      </w:r>
      <w:r w:rsidR="009E2507">
        <w:fldChar w:fldCharType="end"/>
      </w:r>
      <w:r w:rsidRPr="008912B0">
        <w:t>). All estimated trend</w:t>
      </w:r>
      <w:r w:rsidR="001B01CA">
        <w:t xml:space="preserve"> rate</w:t>
      </w:r>
      <w:r w:rsidRPr="008912B0">
        <w:t>s are included in these plots, irrespective of the</w:t>
      </w:r>
      <w:r w:rsidR="001B01CA">
        <w:t xml:space="preserve"> level of</w:t>
      </w:r>
      <w:r w:rsidRPr="008912B0">
        <w:t xml:space="preserve"> confidence in </w:t>
      </w:r>
      <w:r w:rsidR="001B01CA">
        <w:t>the assessment</w:t>
      </w:r>
      <w:r w:rsidR="001B01CA" w:rsidRPr="008912B0">
        <w:t xml:space="preserve"> </w:t>
      </w:r>
      <w:r w:rsidRPr="008912B0">
        <w:t>(as defined in Section</w:t>
      </w:r>
      <w:r>
        <w:t xml:space="preserve"> </w:t>
      </w:r>
      <w:r>
        <w:fldChar w:fldCharType="begin"/>
      </w:r>
      <w:r>
        <w:instrText xml:space="preserve"> REF _Ref57642455 \r \h </w:instrText>
      </w:r>
      <w:r>
        <w:fldChar w:fldCharType="separate"/>
      </w:r>
      <w:r w:rsidR="005A78FC">
        <w:t>3.2.5</w:t>
      </w:r>
      <w:r>
        <w:fldChar w:fldCharType="end"/>
      </w:r>
      <w:r w:rsidRPr="008912B0">
        <w:t>). These plots indicate that land cover classes did not account for a substantial amount of the variation in trend</w:t>
      </w:r>
      <w:r w:rsidR="009C7A84">
        <w:t xml:space="preserve"> rate</w:t>
      </w:r>
      <w:r w:rsidRPr="008912B0">
        <w:t>s for any variable.</w:t>
      </w:r>
      <w:r>
        <w:t xml:space="preserve"> </w:t>
      </w:r>
      <w:r w:rsidRPr="008912B0">
        <w:t>This contrasts with the state analyses of river variables, where water-quality state clearly varied between land cover classes (</w:t>
      </w:r>
      <w:r w:rsidR="009E2507">
        <w:fldChar w:fldCharType="begin"/>
      </w:r>
      <w:r w:rsidR="009E2507">
        <w:instrText xml:space="preserve"> REF _Ref82768870 \h </w:instrText>
      </w:r>
      <w:r w:rsidR="009E2507">
        <w:fldChar w:fldCharType="separate"/>
      </w:r>
      <w:r w:rsidR="005A78FC">
        <w:t xml:space="preserve">Figure </w:t>
      </w:r>
      <w:r w:rsidR="005A78FC">
        <w:rPr>
          <w:noProof/>
        </w:rPr>
        <w:t>4</w:t>
      </w:r>
      <w:r w:rsidR="005A78FC">
        <w:noBreakHyphen/>
      </w:r>
      <w:r w:rsidR="005A78FC">
        <w:rPr>
          <w:noProof/>
        </w:rPr>
        <w:t>2</w:t>
      </w:r>
      <w:r w:rsidR="009E2507">
        <w:fldChar w:fldCharType="end"/>
      </w:r>
      <w:r w:rsidR="009E2507">
        <w:t xml:space="preserve">, </w:t>
      </w:r>
      <w:r w:rsidR="00166A7F">
        <w:fldChar w:fldCharType="begin"/>
      </w:r>
      <w:r w:rsidR="00166A7F">
        <w:instrText xml:space="preserve"> REF _Ref83290556 \h </w:instrText>
      </w:r>
      <w:r w:rsidR="00166A7F">
        <w:fldChar w:fldCharType="separate"/>
      </w:r>
      <w:r w:rsidR="005A78FC">
        <w:t xml:space="preserve">Figure </w:t>
      </w:r>
      <w:r w:rsidR="005A78FC">
        <w:rPr>
          <w:noProof/>
        </w:rPr>
        <w:t>4</w:t>
      </w:r>
      <w:r w:rsidR="005A78FC">
        <w:noBreakHyphen/>
      </w:r>
      <w:r w:rsidR="005A78FC">
        <w:rPr>
          <w:noProof/>
        </w:rPr>
        <w:t>3</w:t>
      </w:r>
      <w:r w:rsidR="00166A7F">
        <w:fldChar w:fldCharType="end"/>
      </w:r>
      <w:r w:rsidR="00166A7F">
        <w:t xml:space="preserve">, </w:t>
      </w:r>
      <w:r w:rsidR="00166A7F">
        <w:fldChar w:fldCharType="begin"/>
      </w:r>
      <w:r w:rsidR="00166A7F">
        <w:instrText xml:space="preserve"> REF _Ref83290558 \h </w:instrText>
      </w:r>
      <w:r w:rsidR="00166A7F">
        <w:fldChar w:fldCharType="separate"/>
      </w:r>
      <w:r w:rsidR="005A78FC">
        <w:t xml:space="preserve">Figure </w:t>
      </w:r>
      <w:r w:rsidR="005A78FC">
        <w:rPr>
          <w:noProof/>
        </w:rPr>
        <w:t>4</w:t>
      </w:r>
      <w:r w:rsidR="005A78FC">
        <w:noBreakHyphen/>
      </w:r>
      <w:r w:rsidR="005A78FC">
        <w:rPr>
          <w:noProof/>
        </w:rPr>
        <w:t>4</w:t>
      </w:r>
      <w:r w:rsidR="00166A7F">
        <w:fldChar w:fldCharType="end"/>
      </w:r>
      <w:r w:rsidR="00166A7F">
        <w:t>).</w:t>
      </w:r>
    </w:p>
    <w:p w14:paraId="68A9CD3B" w14:textId="77777777" w:rsidR="00C16A21" w:rsidRDefault="00C16A21" w:rsidP="00C16A21">
      <w:pPr>
        <w:pStyle w:val="BodyText"/>
      </w:pPr>
    </w:p>
    <w:p w14:paraId="79FBF1AB" w14:textId="77777777" w:rsidR="00C16A21" w:rsidRDefault="00C16A21" w:rsidP="00C16A21">
      <w:pPr>
        <w:pStyle w:val="BodyText"/>
      </w:pPr>
      <w:r>
        <w:rPr>
          <w:noProof/>
        </w:rPr>
        <w:drawing>
          <wp:inline distT="0" distB="0" distL="0" distR="0" wp14:anchorId="1C10FF6B" wp14:editId="53237394">
            <wp:extent cx="5753100" cy="5753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53100" cy="5753100"/>
                    </a:xfrm>
                    <a:prstGeom prst="rect">
                      <a:avLst/>
                    </a:prstGeom>
                    <a:noFill/>
                    <a:ln>
                      <a:noFill/>
                    </a:ln>
                  </pic:spPr>
                </pic:pic>
              </a:graphicData>
            </a:graphic>
          </wp:inline>
        </w:drawing>
      </w:r>
    </w:p>
    <w:p w14:paraId="51733484" w14:textId="3B5C072F" w:rsidR="00C16A21" w:rsidRPr="009E2507" w:rsidRDefault="00C16A21" w:rsidP="00C16A21">
      <w:pPr>
        <w:pStyle w:val="Caption"/>
        <w:keepNext w:val="0"/>
        <w:rPr>
          <w:vanish/>
          <w:specVanish/>
        </w:rPr>
      </w:pPr>
      <w:bookmarkStart w:id="201" w:name="_Ref82770623"/>
      <w:bookmarkStart w:id="202" w:name="_Toc84596512"/>
      <w:r>
        <w:t xml:space="preserve">Figure </w:t>
      </w:r>
      <w:fldSimple w:instr=" STYLEREF &quot;Heading 1&quot; \s ">
        <w:r w:rsidR="005A78FC">
          <w:rPr>
            <w:noProof/>
          </w:rPr>
          <w:t>5</w:t>
        </w:r>
      </w:fldSimple>
      <w:r>
        <w:noBreakHyphen/>
      </w:r>
      <w:fldSimple w:instr=" SEQ Figure \s 1 ">
        <w:r w:rsidR="005A78FC">
          <w:rPr>
            <w:noProof/>
          </w:rPr>
          <w:t>2</w:t>
        </w:r>
      </w:fldSimple>
      <w:bookmarkEnd w:id="201"/>
      <w:r>
        <w:t>:</w:t>
      </w:r>
      <w:r>
        <w:tab/>
        <w:t>Summary of 10-year raw trend rates. Box-and-whisker plots show the distributions of site trend rates within REC land cover classes.</w:t>
      </w:r>
      <w:bookmarkEnd w:id="202"/>
    </w:p>
    <w:p w14:paraId="4BB28E7C" w14:textId="77777777" w:rsidR="00C16A21" w:rsidRDefault="00C16A21" w:rsidP="00C16A21">
      <w:pPr>
        <w:pStyle w:val="CaptionText"/>
      </w:pPr>
      <w:r>
        <w:t xml:space="preserve"> </w:t>
      </w:r>
      <w:r w:rsidRPr="009E2507">
        <w:t>Black horizontal line in each box indicates the median of site trend</w:t>
      </w:r>
      <w:r>
        <w:t xml:space="preserve"> rate</w:t>
      </w:r>
      <w:r w:rsidRPr="009E2507">
        <w:t>s and the box indicates the inter-quartile range (IQR). Whiskers extend from the box to the largest (or smallest) values no more than 1.5*IQR from the box. Data beyond the whiskers are shown as and black circles.</w:t>
      </w:r>
    </w:p>
    <w:p w14:paraId="60E5FE3C" w14:textId="77777777" w:rsidR="009F7628" w:rsidRDefault="009F7628">
      <w:pPr>
        <w:rPr>
          <w:rFonts w:cs="Arial"/>
          <w:bCs/>
          <w:color w:val="0038A8"/>
          <w:sz w:val="24"/>
          <w:szCs w:val="26"/>
        </w:rPr>
      </w:pPr>
      <w:bookmarkStart w:id="203" w:name="_Toc82600418"/>
      <w:bookmarkStart w:id="204" w:name="_Toc82600419"/>
      <w:r>
        <w:br w:type="page"/>
      </w:r>
    </w:p>
    <w:p w14:paraId="1E97AF54" w14:textId="1AB65BA1" w:rsidR="004E6F33" w:rsidRDefault="004E6F33" w:rsidP="004E6F33">
      <w:pPr>
        <w:pStyle w:val="Heading3"/>
      </w:pPr>
      <w:r>
        <w:lastRenderedPageBreak/>
        <w:t>Trend direction</w:t>
      </w:r>
      <w:bookmarkEnd w:id="203"/>
    </w:p>
    <w:p w14:paraId="3C2DE0E3" w14:textId="20950916" w:rsidR="004E6F33" w:rsidRDefault="004E6F33" w:rsidP="004E6F33">
      <w:pPr>
        <w:pStyle w:val="BodyText"/>
      </w:pPr>
      <w:r w:rsidRPr="00E4222B">
        <w:t xml:space="preserve">The levels of confidence listed in </w:t>
      </w:r>
      <w:r w:rsidR="00166A7F">
        <w:fldChar w:fldCharType="begin"/>
      </w:r>
      <w:r w:rsidR="00166A7F">
        <w:instrText xml:space="preserve"> REF _Ref83289928 \h </w:instrText>
      </w:r>
      <w:r w:rsidR="00166A7F">
        <w:fldChar w:fldCharType="separate"/>
      </w:r>
      <w:r w:rsidR="005A78FC">
        <w:t xml:space="preserve">Table </w:t>
      </w:r>
      <w:r w:rsidR="005A78FC">
        <w:rPr>
          <w:noProof/>
        </w:rPr>
        <w:t>3</w:t>
      </w:r>
      <w:r w:rsidR="005A78FC">
        <w:noBreakHyphen/>
      </w:r>
      <w:r w:rsidR="005A78FC">
        <w:rPr>
          <w:noProof/>
        </w:rPr>
        <w:t>2</w:t>
      </w:r>
      <w:r w:rsidR="00166A7F">
        <w:fldChar w:fldCharType="end"/>
      </w:r>
      <w:r>
        <w:t xml:space="preserve"> </w:t>
      </w:r>
      <w:r w:rsidRPr="00E4222B">
        <w:t xml:space="preserve">were used to categorise the </w:t>
      </w:r>
      <w:r>
        <w:t>confidence</w:t>
      </w:r>
      <w:r w:rsidRPr="00E4222B">
        <w:t xml:space="preserve"> of a </w:t>
      </w:r>
      <w:r>
        <w:t>decreasing</w:t>
      </w:r>
      <w:r w:rsidRPr="00E4222B">
        <w:t xml:space="preserve"> 10-year, </w:t>
      </w:r>
      <w:r>
        <w:t>raw</w:t>
      </w:r>
      <w:r w:rsidRPr="00E4222B">
        <w:t xml:space="preserve"> </w:t>
      </w:r>
      <w:r w:rsidR="005456D9">
        <w:t xml:space="preserve">(i.e., not flow adjusted) </w:t>
      </w:r>
      <w:r w:rsidRPr="00E4222B">
        <w:t xml:space="preserve">trend </w:t>
      </w:r>
      <w:r>
        <w:t>for</w:t>
      </w:r>
      <w:r w:rsidRPr="00E4222B">
        <w:t xml:space="preserve"> each </w:t>
      </w:r>
      <w:r w:rsidR="00276281">
        <w:t xml:space="preserve">site × variable </w:t>
      </w:r>
      <w:r w:rsidRPr="00E4222B">
        <w:t>combination. The spatial distributions of categorised individual sites are shown in</w:t>
      </w:r>
      <w:r>
        <w:t xml:space="preserve"> </w:t>
      </w:r>
      <w:r>
        <w:fldChar w:fldCharType="begin"/>
      </w:r>
      <w:r>
        <w:instrText xml:space="preserve"> REF _Ref82770826 \h </w:instrText>
      </w:r>
      <w:r>
        <w:fldChar w:fldCharType="separate"/>
      </w:r>
      <w:r w:rsidR="005A78FC">
        <w:t xml:space="preserve">Figure </w:t>
      </w:r>
      <w:r w:rsidR="005A78FC">
        <w:rPr>
          <w:noProof/>
        </w:rPr>
        <w:t>5</w:t>
      </w:r>
      <w:r w:rsidR="005A78FC">
        <w:noBreakHyphen/>
      </w:r>
      <w:r w:rsidR="005A78FC">
        <w:rPr>
          <w:noProof/>
        </w:rPr>
        <w:t>3</w:t>
      </w:r>
      <w:r>
        <w:fldChar w:fldCharType="end"/>
      </w:r>
      <w:r w:rsidRPr="00E4222B">
        <w:t xml:space="preserve">. Because </w:t>
      </w:r>
      <w:r>
        <w:t>confidence</w:t>
      </w:r>
      <w:r w:rsidRPr="00E4222B">
        <w:t xml:space="preserve"> </w:t>
      </w:r>
      <w:r>
        <w:t>that a trend is decreasing</w:t>
      </w:r>
      <w:r w:rsidRPr="00E4222B">
        <w:t xml:space="preserve"> is the complement of the </w:t>
      </w:r>
      <w:r>
        <w:t>confidence</w:t>
      </w:r>
      <w:r w:rsidRPr="00E4222B">
        <w:t xml:space="preserve"> </w:t>
      </w:r>
      <w:r>
        <w:t>that a trend is increasing</w:t>
      </w:r>
      <w:r w:rsidRPr="00E4222B">
        <w:t xml:space="preserve">, “unlikely” </w:t>
      </w:r>
      <w:r>
        <w:t>decrease</w:t>
      </w:r>
      <w:r w:rsidRPr="00E4222B">
        <w:t xml:space="preserve">, </w:t>
      </w:r>
      <w:r w:rsidR="00CE5427">
        <w:t>can</w:t>
      </w:r>
      <w:r w:rsidR="00CE5427" w:rsidRPr="00E4222B">
        <w:t xml:space="preserve"> </w:t>
      </w:r>
      <w:r w:rsidRPr="00E4222B">
        <w:t xml:space="preserve">also be categorised as “likely” </w:t>
      </w:r>
      <w:r>
        <w:t>increase</w:t>
      </w:r>
      <w:r w:rsidRPr="00E4222B">
        <w:t>.</w:t>
      </w:r>
      <w:r>
        <w:t xml:space="preserve"> Also note, that for MCI and CLAR, decreasing trends indicate degradation, whereas for all other variables decreasing trends indicate improvement.</w:t>
      </w:r>
    </w:p>
    <w:p w14:paraId="072DCE26" w14:textId="77777777" w:rsidR="00CB6AA7" w:rsidRDefault="00CB6AA7" w:rsidP="00CB6AA7">
      <w:pPr>
        <w:pStyle w:val="BodyText"/>
        <w:keepNext/>
      </w:pPr>
      <w:r>
        <w:rPr>
          <w:noProof/>
        </w:rPr>
        <w:drawing>
          <wp:inline distT="0" distB="0" distL="0" distR="0" wp14:anchorId="7EED4F84" wp14:editId="703C2A30">
            <wp:extent cx="4853483" cy="6607534"/>
            <wp:effectExtent l="0" t="0" r="4445" b="3175"/>
            <wp:docPr id="56" name="Picture 5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858706" cy="6614644"/>
                    </a:xfrm>
                    <a:prstGeom prst="rect">
                      <a:avLst/>
                    </a:prstGeom>
                  </pic:spPr>
                </pic:pic>
              </a:graphicData>
            </a:graphic>
          </wp:inline>
        </w:drawing>
      </w:r>
    </w:p>
    <w:p w14:paraId="034A4001" w14:textId="2375F410" w:rsidR="00CB6AA7" w:rsidRPr="009E2507" w:rsidRDefault="00CB6AA7" w:rsidP="00CB6AA7">
      <w:pPr>
        <w:pStyle w:val="Caption"/>
        <w:keepNext w:val="0"/>
        <w:rPr>
          <w:vanish/>
          <w:specVanish/>
        </w:rPr>
      </w:pPr>
      <w:bookmarkStart w:id="205" w:name="_Ref82770826"/>
      <w:bookmarkStart w:id="206" w:name="_Toc84596513"/>
      <w:r>
        <w:t xml:space="preserve">Figure </w:t>
      </w:r>
      <w:fldSimple w:instr=" STYLEREF &quot;Heading 1&quot; \s ">
        <w:r w:rsidR="005A78FC">
          <w:rPr>
            <w:noProof/>
          </w:rPr>
          <w:t>5</w:t>
        </w:r>
      </w:fldSimple>
      <w:r>
        <w:noBreakHyphen/>
      </w:r>
      <w:fldSimple w:instr=" SEQ Figure \s 1 ">
        <w:r w:rsidR="005A78FC">
          <w:rPr>
            <w:noProof/>
          </w:rPr>
          <w:t>3</w:t>
        </w:r>
      </w:fldSimple>
      <w:bookmarkEnd w:id="205"/>
      <w:r>
        <w:t>:</w:t>
      </w:r>
      <w:r>
        <w:tab/>
        <w:t>Water quality monitoring sites categorised by the confidence that the 10-year trend is decreasing (</w:t>
      </w:r>
      <w:r w:rsidRPr="00D229FB">
        <w:t>C</w:t>
      </w:r>
      <w:r w:rsidRPr="00D229FB">
        <w:rPr>
          <w:vertAlign w:val="subscript"/>
        </w:rPr>
        <w:t>d</w:t>
      </w:r>
      <w:r>
        <w:t>) for each variable.</w:t>
      </w:r>
      <w:bookmarkEnd w:id="206"/>
    </w:p>
    <w:p w14:paraId="528622AE" w14:textId="0EC745B8" w:rsidR="00CB6AA7" w:rsidRDefault="00CB6AA7" w:rsidP="00CB6AA7">
      <w:pPr>
        <w:pStyle w:val="CaptionText"/>
      </w:pPr>
      <w:r>
        <w:t xml:space="preserve">  </w:t>
      </w:r>
      <w:r w:rsidRPr="00D229FB">
        <w:t>C</w:t>
      </w:r>
      <w:r w:rsidRPr="00D229FB">
        <w:rPr>
          <w:vertAlign w:val="subscript"/>
        </w:rPr>
        <w:t>d</w:t>
      </w:r>
      <w:r w:rsidRPr="009E2507">
        <w:t xml:space="preserve"> is expressed using the confidence categories in</w:t>
      </w:r>
      <w:r w:rsidR="0051566B">
        <w:t xml:space="preserve"> </w:t>
      </w:r>
      <w:r w:rsidR="00166A7F">
        <w:fldChar w:fldCharType="begin"/>
      </w:r>
      <w:r w:rsidR="00166A7F">
        <w:instrText xml:space="preserve"> REF _Ref83289928 \h </w:instrText>
      </w:r>
      <w:r w:rsidR="00166A7F">
        <w:fldChar w:fldCharType="separate"/>
      </w:r>
      <w:r w:rsidR="005A78FC">
        <w:t xml:space="preserve">Table </w:t>
      </w:r>
      <w:r w:rsidR="005A78FC">
        <w:rPr>
          <w:noProof/>
        </w:rPr>
        <w:t>3</w:t>
      </w:r>
      <w:r w:rsidR="005A78FC">
        <w:noBreakHyphen/>
      </w:r>
      <w:r w:rsidR="005A78FC">
        <w:rPr>
          <w:noProof/>
        </w:rPr>
        <w:t>2</w:t>
      </w:r>
      <w:r w:rsidR="00166A7F">
        <w:fldChar w:fldCharType="end"/>
      </w:r>
      <w:r w:rsidR="00166A7F">
        <w:t>.</w:t>
      </w:r>
      <w:r w:rsidRPr="009E2507">
        <w:t xml:space="preserve"> Only sites that met the sampling requirements outlined in Section 3.2.1 are shown</w:t>
      </w:r>
      <w:r>
        <w:t>.</w:t>
      </w:r>
    </w:p>
    <w:p w14:paraId="7A8E6C74" w14:textId="69368C93" w:rsidR="00B940C3" w:rsidRDefault="00B940C3" w:rsidP="00B940C3">
      <w:pPr>
        <w:pStyle w:val="Heading3"/>
      </w:pPr>
      <w:r>
        <w:lastRenderedPageBreak/>
        <w:t xml:space="preserve">Aggregate </w:t>
      </w:r>
      <w:r w:rsidR="005642A0">
        <w:t>t</w:t>
      </w:r>
      <w:r>
        <w:t>rends</w:t>
      </w:r>
      <w:bookmarkEnd w:id="204"/>
    </w:p>
    <w:p w14:paraId="44E39175" w14:textId="43645634" w:rsidR="00B940C3" w:rsidRDefault="004E6F33" w:rsidP="00B940C3">
      <w:pPr>
        <w:pStyle w:val="BodyText"/>
      </w:pPr>
      <w:r>
        <w:fldChar w:fldCharType="begin"/>
      </w:r>
      <w:r>
        <w:instrText xml:space="preserve"> REF _Ref82770919 \h </w:instrText>
      </w:r>
      <w:r>
        <w:fldChar w:fldCharType="separate"/>
      </w:r>
      <w:r w:rsidR="005A78FC">
        <w:t xml:space="preserve">Figure </w:t>
      </w:r>
      <w:r w:rsidR="005A78FC">
        <w:rPr>
          <w:noProof/>
        </w:rPr>
        <w:t>5</w:t>
      </w:r>
      <w:r w:rsidR="005A78FC">
        <w:noBreakHyphen/>
      </w:r>
      <w:r w:rsidR="005A78FC">
        <w:rPr>
          <w:noProof/>
        </w:rPr>
        <w:t>4</w:t>
      </w:r>
      <w:r>
        <w:fldChar w:fldCharType="end"/>
      </w:r>
      <w:r>
        <w:t xml:space="preserve"> </w:t>
      </w:r>
      <w:r w:rsidR="00B940C3">
        <w:t xml:space="preserve">shows the proportions of sites </w:t>
      </w:r>
      <w:r w:rsidR="00B940C3" w:rsidRPr="00D229FB">
        <w:t>belong</w:t>
      </w:r>
      <w:r w:rsidR="00B940C3">
        <w:t xml:space="preserve">ing to each of the nine categorical levels of confidence for </w:t>
      </w:r>
      <w:r w:rsidR="00B940C3" w:rsidRPr="00D229FB">
        <w:t>C</w:t>
      </w:r>
      <w:r w:rsidR="00B940C3" w:rsidRPr="00D229FB">
        <w:rPr>
          <w:vertAlign w:val="subscript"/>
        </w:rPr>
        <w:t>d</w:t>
      </w:r>
      <w:r w:rsidR="00B940C3">
        <w:t xml:space="preserve"> defined </w:t>
      </w:r>
      <w:r>
        <w:t xml:space="preserve">in </w:t>
      </w:r>
      <w:r w:rsidR="00166A7F">
        <w:fldChar w:fldCharType="begin"/>
      </w:r>
      <w:r w:rsidR="00166A7F">
        <w:instrText xml:space="preserve"> REF _Ref83289928 \h </w:instrText>
      </w:r>
      <w:r w:rsidR="00166A7F">
        <w:fldChar w:fldCharType="separate"/>
      </w:r>
      <w:r w:rsidR="005A78FC">
        <w:t xml:space="preserve">Table </w:t>
      </w:r>
      <w:r w:rsidR="005A78FC">
        <w:rPr>
          <w:noProof/>
        </w:rPr>
        <w:t>3</w:t>
      </w:r>
      <w:r w:rsidR="005A78FC">
        <w:noBreakHyphen/>
      </w:r>
      <w:r w:rsidR="005A78FC">
        <w:rPr>
          <w:noProof/>
        </w:rPr>
        <w:t>2</w:t>
      </w:r>
      <w:r w:rsidR="00166A7F">
        <w:fldChar w:fldCharType="end"/>
      </w:r>
      <w:r w:rsidR="00B940C3">
        <w:t xml:space="preserve"> for the 10-year, raw trends. These plots provide a national</w:t>
      </w:r>
      <w:r w:rsidR="0041250E">
        <w:t xml:space="preserve"> </w:t>
      </w:r>
      <w:r w:rsidR="00B940C3">
        <w:t xml:space="preserve">scale </w:t>
      </w:r>
      <w:r w:rsidR="00F036B8">
        <w:t xml:space="preserve">summary </w:t>
      </w:r>
      <w:r w:rsidR="00B940C3">
        <w:t>of the</w:t>
      </w:r>
      <w:r w:rsidR="0041250E">
        <w:t xml:space="preserve"> assessed</w:t>
      </w:r>
      <w:r w:rsidR="00B940C3">
        <w:t xml:space="preserve"> </w:t>
      </w:r>
      <w:r w:rsidR="00F036B8">
        <w:t xml:space="preserve">confidence in </w:t>
      </w:r>
      <w:r w:rsidR="0041250E">
        <w:t>trend direction across</w:t>
      </w:r>
      <w:r w:rsidR="00B940C3">
        <w:t xml:space="preserve"> sites</w:t>
      </w:r>
      <w:r w:rsidR="0041250E">
        <w:t>.</w:t>
      </w:r>
      <w:r w:rsidR="00B940C3">
        <w:t xml:space="preserve"> </w:t>
      </w:r>
    </w:p>
    <w:p w14:paraId="694FFDF5" w14:textId="08208359" w:rsidR="00B940C3" w:rsidRPr="007667B8" w:rsidRDefault="00B940C3" w:rsidP="00B940C3">
      <w:pPr>
        <w:pStyle w:val="BodyText"/>
      </w:pPr>
      <w:r>
        <w:t>The national-scale proportions of decreasing trends (</w:t>
      </w:r>
      <w:r w:rsidRPr="0092265B">
        <w:t>P</w:t>
      </w:r>
      <w:r w:rsidRPr="007667B8">
        <w:rPr>
          <w:vertAlign w:val="subscript"/>
        </w:rPr>
        <w:t>d</w:t>
      </w:r>
      <w:r>
        <w:t>) and their confidence intervals are summarised in</w:t>
      </w:r>
      <w:r w:rsidR="004E6F33">
        <w:t xml:space="preserve"> </w:t>
      </w:r>
      <w:r w:rsidR="004E6F33">
        <w:fldChar w:fldCharType="begin"/>
      </w:r>
      <w:r w:rsidR="004E6F33">
        <w:instrText xml:space="preserve"> REF _Ref82771014 \h </w:instrText>
      </w:r>
      <w:r w:rsidR="004E6F33">
        <w:fldChar w:fldCharType="separate"/>
      </w:r>
      <w:r w:rsidR="005A78FC">
        <w:t xml:space="preserve">Table </w:t>
      </w:r>
      <w:r w:rsidR="005A78FC">
        <w:rPr>
          <w:noProof/>
        </w:rPr>
        <w:t>5</w:t>
      </w:r>
      <w:r w:rsidR="005A78FC">
        <w:t>-</w:t>
      </w:r>
      <w:r w:rsidR="005A78FC">
        <w:rPr>
          <w:noProof/>
        </w:rPr>
        <w:t>2</w:t>
      </w:r>
      <w:r w:rsidR="004E6F33">
        <w:fldChar w:fldCharType="end"/>
      </w:r>
      <w:r>
        <w:t xml:space="preserve">. The 10-year </w:t>
      </w:r>
      <w:r w:rsidRPr="007667B8">
        <w:t>P</w:t>
      </w:r>
      <w:r w:rsidRPr="007667B8">
        <w:rPr>
          <w:vertAlign w:val="subscript"/>
        </w:rPr>
        <w:t>d</w:t>
      </w:r>
      <w:r>
        <w:t xml:space="preserve"> statistics ranged from 40-6</w:t>
      </w:r>
      <w:r w:rsidR="0075091C">
        <w:t>8</w:t>
      </w:r>
      <w:r>
        <w:t>%. ECOLI</w:t>
      </w:r>
      <w:r w:rsidR="0081683B">
        <w:t xml:space="preserve">, NNN </w:t>
      </w:r>
      <w:r>
        <w:t xml:space="preserve">and CLAR had a majority (i.e., </w:t>
      </w:r>
      <w:r w:rsidRPr="007667B8">
        <w:t>P</w:t>
      </w:r>
      <w:r w:rsidRPr="007667B8">
        <w:rPr>
          <w:vertAlign w:val="subscript"/>
        </w:rPr>
        <w:t>d</w:t>
      </w:r>
      <w:r>
        <w:t xml:space="preserve"> &lt;50%) of increasing trends at the 95% confidence level. Four of the variables had </w:t>
      </w:r>
      <w:proofErr w:type="gramStart"/>
      <w:r>
        <w:t>a majority of</w:t>
      </w:r>
      <w:proofErr w:type="gramEnd"/>
      <w:r>
        <w:t xml:space="preserve"> decreasing (i.e.,</w:t>
      </w:r>
      <w:r w:rsidRPr="00D8474D">
        <w:t xml:space="preserve"> </w:t>
      </w:r>
      <w:r w:rsidRPr="007667B8">
        <w:t>P</w:t>
      </w:r>
      <w:r w:rsidRPr="007667B8">
        <w:rPr>
          <w:vertAlign w:val="subscript"/>
        </w:rPr>
        <w:t>d</w:t>
      </w:r>
      <w:r>
        <w:t>&gt;50%) trends at the 95% confidence level (DRP,</w:t>
      </w:r>
      <w:r w:rsidR="00C03A63">
        <w:t xml:space="preserve"> </w:t>
      </w:r>
      <w:r>
        <w:t>MCI, NH4N and TURB). The remaining t</w:t>
      </w:r>
      <w:r w:rsidR="009F1AFE">
        <w:t xml:space="preserve">wo </w:t>
      </w:r>
      <w:r>
        <w:t xml:space="preserve">variables had 95% confidence intervals for the </w:t>
      </w:r>
      <w:r w:rsidRPr="007667B8">
        <w:t>P</w:t>
      </w:r>
      <w:r w:rsidRPr="00E43C88">
        <w:rPr>
          <w:vertAlign w:val="subscript"/>
        </w:rPr>
        <w:t>d</w:t>
      </w:r>
      <w:r>
        <w:t xml:space="preserve"> that included 50% (TP and TN) and we cannot infer widespread increases or decreases for these variables. </w:t>
      </w:r>
    </w:p>
    <w:p w14:paraId="3CCE92A5" w14:textId="329B811A" w:rsidR="00B940C3" w:rsidRDefault="00B940C3" w:rsidP="00B940C3">
      <w:pPr>
        <w:pStyle w:val="BodyText"/>
      </w:pPr>
      <w:r>
        <w:t xml:space="preserve">The 10-year </w:t>
      </w:r>
      <w:r w:rsidR="007E4BB6">
        <w:t>P</w:t>
      </w:r>
      <w:r w:rsidR="007E4BB6" w:rsidRPr="007E4BB6">
        <w:rPr>
          <w:vertAlign w:val="subscript"/>
        </w:rPr>
        <w:t>d</w:t>
      </w:r>
      <w:r>
        <w:t xml:space="preserve"> statistics and 95% confidence intervals for each water-quality variable and land-cover class are shown in</w:t>
      </w:r>
      <w:r w:rsidR="004E6F33">
        <w:t xml:space="preserve"> </w:t>
      </w:r>
      <w:r w:rsidR="004E6F33">
        <w:fldChar w:fldCharType="begin"/>
      </w:r>
      <w:r w:rsidR="004E6F33">
        <w:instrText xml:space="preserve"> REF _Ref82771092 \h </w:instrText>
      </w:r>
      <w:r w:rsidR="004E6F33">
        <w:fldChar w:fldCharType="separate"/>
      </w:r>
      <w:r w:rsidR="005A78FC">
        <w:t xml:space="preserve">Figure </w:t>
      </w:r>
      <w:r w:rsidR="005A78FC">
        <w:rPr>
          <w:noProof/>
        </w:rPr>
        <w:t>5</w:t>
      </w:r>
      <w:r w:rsidR="005A78FC">
        <w:noBreakHyphen/>
      </w:r>
      <w:r w:rsidR="005A78FC">
        <w:rPr>
          <w:noProof/>
        </w:rPr>
        <w:t>5</w:t>
      </w:r>
      <w:r w:rsidR="004E6F33">
        <w:fldChar w:fldCharType="end"/>
      </w:r>
      <w:r>
        <w:t xml:space="preserve">. For eight of the nine water quality variables (all but TURB) the greatest proportion of </w:t>
      </w:r>
      <w:r w:rsidR="00D13059">
        <w:t xml:space="preserve">decreasing </w:t>
      </w:r>
      <w:r>
        <w:t>trends (P</w:t>
      </w:r>
      <w:r>
        <w:rPr>
          <w:vertAlign w:val="subscript"/>
        </w:rPr>
        <w:t>d</w:t>
      </w:r>
      <w:r>
        <w:t>&lt;50% for MCI and CLAR, or P</w:t>
      </w:r>
      <w:r>
        <w:rPr>
          <w:vertAlign w:val="subscript"/>
        </w:rPr>
        <w:t>d</w:t>
      </w:r>
      <w:r>
        <w:t xml:space="preserve">&gt;50% for all other variables) was in the urban land-cover class. The </w:t>
      </w:r>
      <w:r w:rsidRPr="007667B8">
        <w:t>P</w:t>
      </w:r>
      <w:r w:rsidRPr="00D8474D">
        <w:rPr>
          <w:vertAlign w:val="subscript"/>
        </w:rPr>
        <w:t>d</w:t>
      </w:r>
      <w:r>
        <w:t xml:space="preserve"> statistics also indicated that there were </w:t>
      </w:r>
      <w:proofErr w:type="gramStart"/>
      <w:r>
        <w:t>a majority of</w:t>
      </w:r>
      <w:proofErr w:type="gramEnd"/>
      <w:r>
        <w:t xml:space="preserve"> degrading trends (at the 95% confidence level) in ECOLI, MCI and NNN at sites in the natural land-cover class.</w:t>
      </w:r>
    </w:p>
    <w:p w14:paraId="39199947" w14:textId="47194738" w:rsidR="00B940C3" w:rsidRDefault="00B940C3" w:rsidP="004E6F33">
      <w:pPr>
        <w:pStyle w:val="BodyText"/>
        <w:keepNext/>
      </w:pPr>
      <w:r>
        <w:rPr>
          <w:noProof/>
        </w:rPr>
        <w:drawing>
          <wp:inline distT="0" distB="0" distL="0" distR="0" wp14:anchorId="3297CEFE" wp14:editId="04ECAF55">
            <wp:extent cx="5731510" cy="3452495"/>
            <wp:effectExtent l="0" t="0" r="2540" b="0"/>
            <wp:docPr id="44" name="Picture 4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1510" cy="3452495"/>
                    </a:xfrm>
                    <a:prstGeom prst="rect">
                      <a:avLst/>
                    </a:prstGeom>
                  </pic:spPr>
                </pic:pic>
              </a:graphicData>
            </a:graphic>
          </wp:inline>
        </w:drawing>
      </w:r>
    </w:p>
    <w:p w14:paraId="2FCE189F" w14:textId="37BE4AD0" w:rsidR="004E6F33" w:rsidRPr="004E6F33" w:rsidRDefault="004E6F33" w:rsidP="004E6F33">
      <w:pPr>
        <w:pStyle w:val="Caption"/>
        <w:keepNext w:val="0"/>
        <w:rPr>
          <w:vanish/>
          <w:specVanish/>
        </w:rPr>
      </w:pPr>
      <w:bookmarkStart w:id="207" w:name="_Ref82770919"/>
      <w:bookmarkStart w:id="208" w:name="_Toc84596514"/>
      <w:r>
        <w:t xml:space="preserve">Figure </w:t>
      </w:r>
      <w:fldSimple w:instr=" STYLEREF &quot;Heading 1&quot; \s ">
        <w:r w:rsidR="005A78FC">
          <w:rPr>
            <w:noProof/>
          </w:rPr>
          <w:t>5</w:t>
        </w:r>
      </w:fldSimple>
      <w:r>
        <w:noBreakHyphen/>
      </w:r>
      <w:fldSimple w:instr=" SEQ Figure \s 1 ">
        <w:r w:rsidR="005A78FC">
          <w:rPr>
            <w:noProof/>
          </w:rPr>
          <w:t>4</w:t>
        </w:r>
      </w:fldSimple>
      <w:bookmarkEnd w:id="207"/>
      <w:r>
        <w:t>:</w:t>
      </w:r>
      <w:r>
        <w:tab/>
        <w:t>Summary plot representing the proportion of sites with decreasing 10-year time-period trends at each categorical level of confidence.</w:t>
      </w:r>
      <w:bookmarkEnd w:id="208"/>
    </w:p>
    <w:p w14:paraId="666235D3" w14:textId="60C48350" w:rsidR="004E6F33" w:rsidRDefault="004E6F33" w:rsidP="004E6F33">
      <w:pPr>
        <w:pStyle w:val="CaptionText"/>
      </w:pPr>
      <w:r>
        <w:t xml:space="preserve">   </w:t>
      </w:r>
      <w:r w:rsidRPr="004E6F33">
        <w:t>The plot shows the proportion of sites with decreasing trends at levels of confidence defined in</w:t>
      </w:r>
      <w:r>
        <w:t xml:space="preserve"> </w:t>
      </w:r>
      <w:r w:rsidR="00374699">
        <w:fldChar w:fldCharType="begin"/>
      </w:r>
      <w:r w:rsidR="00374699">
        <w:instrText xml:space="preserve"> REF _Ref83289928 \h </w:instrText>
      </w:r>
      <w:r w:rsidR="00374699">
        <w:fldChar w:fldCharType="separate"/>
      </w:r>
      <w:r w:rsidR="005A78FC">
        <w:t xml:space="preserve">Table </w:t>
      </w:r>
      <w:r w:rsidR="005A78FC">
        <w:rPr>
          <w:noProof/>
        </w:rPr>
        <w:t>3</w:t>
      </w:r>
      <w:r w:rsidR="005A78FC">
        <w:noBreakHyphen/>
      </w:r>
      <w:r w:rsidR="005A78FC">
        <w:rPr>
          <w:noProof/>
        </w:rPr>
        <w:t>2</w:t>
      </w:r>
      <w:r w:rsidR="00374699">
        <w:fldChar w:fldCharType="end"/>
      </w:r>
      <w:r w:rsidRPr="004E6F33">
        <w:t>.</w:t>
      </w:r>
    </w:p>
    <w:p w14:paraId="4C4AC930" w14:textId="3F3C2D22" w:rsidR="004E6F33" w:rsidRPr="004E6F33" w:rsidRDefault="004E6F33" w:rsidP="00166A7F">
      <w:pPr>
        <w:pStyle w:val="Caption"/>
        <w:pageBreakBefore/>
        <w:spacing w:after="120"/>
        <w:rPr>
          <w:vanish/>
          <w:specVanish/>
        </w:rPr>
      </w:pPr>
      <w:bookmarkStart w:id="209" w:name="_Ref82771014"/>
      <w:bookmarkStart w:id="210" w:name="_Toc84596494"/>
      <w:r>
        <w:lastRenderedPageBreak/>
        <w:t xml:space="preserve">Table </w:t>
      </w:r>
      <w:r w:rsidR="00025B93">
        <w:fldChar w:fldCharType="begin"/>
      </w:r>
      <w:r w:rsidR="00025B93" w:rsidRPr="005F1D15">
        <w:instrText xml:space="preserve"> STYLEREF 1 \s </w:instrText>
      </w:r>
      <w:r w:rsidR="00025B93">
        <w:fldChar w:fldCharType="separate"/>
      </w:r>
      <w:r w:rsidR="005A78FC">
        <w:rPr>
          <w:noProof/>
        </w:rPr>
        <w:t>5</w:t>
      </w:r>
      <w:r w:rsidR="00025B93">
        <w:rPr>
          <w:noProof/>
        </w:rPr>
        <w:fldChar w:fldCharType="end"/>
      </w:r>
      <w:r w:rsidR="00B83C18">
        <w:t>-</w:t>
      </w:r>
      <w:fldSimple w:instr=" SEQ Table \* ARABIC \s 1 ">
        <w:r w:rsidR="005A78FC">
          <w:rPr>
            <w:noProof/>
          </w:rPr>
          <w:t>2</w:t>
        </w:r>
      </w:fldSimple>
      <w:bookmarkEnd w:id="209"/>
      <w:r>
        <w:t>:</w:t>
      </w:r>
      <w:r>
        <w:tab/>
        <w:t>Proportions of decreasing trends (P</w:t>
      </w:r>
      <w:r w:rsidRPr="007E4BB6">
        <w:rPr>
          <w:vertAlign w:val="subscript"/>
        </w:rPr>
        <w:t>d</w:t>
      </w:r>
      <w:r>
        <w:t>) for 10-year time period.</w:t>
      </w:r>
      <w:bookmarkEnd w:id="210"/>
    </w:p>
    <w:p w14:paraId="1FB243B4" w14:textId="0DFA2E01" w:rsidR="004E6F33" w:rsidRDefault="004E6F33" w:rsidP="004E6F33">
      <w:pPr>
        <w:pStyle w:val="CaptionText"/>
        <w:keepNext/>
        <w:spacing w:after="120"/>
      </w:pPr>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7"/>
        <w:gridCol w:w="1537"/>
        <w:gridCol w:w="708"/>
        <w:gridCol w:w="3030"/>
      </w:tblGrid>
      <w:tr w:rsidR="00B940C3" w14:paraId="12B72BCB" w14:textId="77777777" w:rsidTr="002D222E">
        <w:trPr>
          <w:jc w:val="center"/>
        </w:trPr>
        <w:tc>
          <w:tcPr>
            <w:tcW w:w="1477" w:type="dxa"/>
            <w:tcBorders>
              <w:top w:val="single" w:sz="4" w:space="0" w:color="auto"/>
              <w:bottom w:val="single" w:sz="4" w:space="0" w:color="auto"/>
            </w:tcBorders>
            <w:vAlign w:val="center"/>
          </w:tcPr>
          <w:p w14:paraId="1FBE69AD" w14:textId="77777777" w:rsidR="00B940C3" w:rsidRPr="00027672" w:rsidRDefault="00B940C3" w:rsidP="002D222E">
            <w:pPr>
              <w:pStyle w:val="TableHeading"/>
              <w:spacing w:before="20" w:after="20"/>
            </w:pPr>
            <w:r w:rsidRPr="00027672">
              <w:t>Variable</w:t>
            </w:r>
          </w:p>
        </w:tc>
        <w:tc>
          <w:tcPr>
            <w:tcW w:w="0" w:type="auto"/>
            <w:tcBorders>
              <w:top w:val="single" w:sz="4" w:space="0" w:color="auto"/>
              <w:bottom w:val="single" w:sz="4" w:space="0" w:color="auto"/>
            </w:tcBorders>
            <w:vAlign w:val="center"/>
          </w:tcPr>
          <w:p w14:paraId="66E8C46C" w14:textId="77777777" w:rsidR="00B940C3" w:rsidRPr="00027672" w:rsidRDefault="00B940C3" w:rsidP="002D222E">
            <w:pPr>
              <w:pStyle w:val="TableHeading"/>
              <w:spacing w:before="20" w:after="20"/>
            </w:pPr>
            <w:r w:rsidRPr="00027672">
              <w:t>Number of sites</w:t>
            </w:r>
          </w:p>
        </w:tc>
        <w:tc>
          <w:tcPr>
            <w:tcW w:w="0" w:type="auto"/>
            <w:tcBorders>
              <w:top w:val="single" w:sz="4" w:space="0" w:color="auto"/>
              <w:bottom w:val="single" w:sz="4" w:space="0" w:color="auto"/>
            </w:tcBorders>
            <w:vAlign w:val="center"/>
          </w:tcPr>
          <w:p w14:paraId="0AC45461" w14:textId="77777777" w:rsidR="00B940C3" w:rsidRPr="00027672" w:rsidRDefault="00B940C3" w:rsidP="002D222E">
            <w:pPr>
              <w:pStyle w:val="TableHeading"/>
              <w:spacing w:before="20" w:after="20"/>
            </w:pPr>
            <w:r w:rsidRPr="00027672">
              <w:t>P</w:t>
            </w:r>
            <w:r w:rsidRPr="00027672">
              <w:rPr>
                <w:vertAlign w:val="subscript"/>
              </w:rPr>
              <w:t>d</w:t>
            </w:r>
            <w:r w:rsidRPr="00027672">
              <w:t xml:space="preserve"> (%)</w:t>
            </w:r>
          </w:p>
        </w:tc>
        <w:tc>
          <w:tcPr>
            <w:tcW w:w="0" w:type="auto"/>
            <w:tcBorders>
              <w:top w:val="single" w:sz="4" w:space="0" w:color="auto"/>
              <w:bottom w:val="single" w:sz="4" w:space="0" w:color="auto"/>
            </w:tcBorders>
            <w:vAlign w:val="center"/>
          </w:tcPr>
          <w:p w14:paraId="28E5CB5B" w14:textId="77777777" w:rsidR="00B940C3" w:rsidRPr="00027672" w:rsidRDefault="00B940C3" w:rsidP="002D222E">
            <w:pPr>
              <w:pStyle w:val="TableHeading"/>
              <w:spacing w:before="20" w:after="20"/>
            </w:pPr>
            <w:r w:rsidRPr="00027672">
              <w:t>95% confidence interval for P</w:t>
            </w:r>
            <w:r w:rsidRPr="00027672">
              <w:rPr>
                <w:vertAlign w:val="subscript"/>
              </w:rPr>
              <w:t>d</w:t>
            </w:r>
            <w:r w:rsidRPr="00027672">
              <w:t xml:space="preserve"> (%)</w:t>
            </w:r>
          </w:p>
        </w:tc>
      </w:tr>
      <w:tr w:rsidR="001D0834" w14:paraId="0F6D200E" w14:textId="77777777" w:rsidTr="002D222E">
        <w:trPr>
          <w:jc w:val="center"/>
        </w:trPr>
        <w:tc>
          <w:tcPr>
            <w:tcW w:w="1477" w:type="dxa"/>
            <w:tcBorders>
              <w:top w:val="single" w:sz="4" w:space="0" w:color="auto"/>
            </w:tcBorders>
          </w:tcPr>
          <w:p w14:paraId="1817B409" w14:textId="77777777" w:rsidR="001D0834" w:rsidRPr="00027672" w:rsidRDefault="001D0834" w:rsidP="001D0834">
            <w:pPr>
              <w:pStyle w:val="NumericTableBodyText"/>
              <w:spacing w:before="20" w:after="20"/>
              <w:rPr>
                <w:sz w:val="20"/>
                <w:szCs w:val="28"/>
              </w:rPr>
            </w:pPr>
            <w:r w:rsidRPr="00405C00">
              <w:t>CLAR</w:t>
            </w:r>
          </w:p>
        </w:tc>
        <w:tc>
          <w:tcPr>
            <w:tcW w:w="0" w:type="auto"/>
            <w:tcBorders>
              <w:top w:val="single" w:sz="4" w:space="0" w:color="auto"/>
            </w:tcBorders>
          </w:tcPr>
          <w:p w14:paraId="606273F7" w14:textId="77777777" w:rsidR="001D0834" w:rsidRPr="00027672" w:rsidRDefault="001D0834" w:rsidP="001D0834">
            <w:pPr>
              <w:pStyle w:val="NumericTableBodyText"/>
              <w:spacing w:before="20" w:after="20"/>
              <w:jc w:val="center"/>
              <w:rPr>
                <w:sz w:val="20"/>
                <w:szCs w:val="28"/>
              </w:rPr>
            </w:pPr>
            <w:r w:rsidRPr="00405C00">
              <w:t>512</w:t>
            </w:r>
          </w:p>
        </w:tc>
        <w:tc>
          <w:tcPr>
            <w:tcW w:w="0" w:type="auto"/>
            <w:tcBorders>
              <w:top w:val="single" w:sz="4" w:space="0" w:color="auto"/>
            </w:tcBorders>
          </w:tcPr>
          <w:p w14:paraId="3C07BB80" w14:textId="77777777" w:rsidR="001D0834" w:rsidRPr="00027672" w:rsidRDefault="001D0834" w:rsidP="001D0834">
            <w:pPr>
              <w:pStyle w:val="NumericTableBodyText"/>
              <w:spacing w:before="20" w:after="20"/>
              <w:jc w:val="center"/>
              <w:rPr>
                <w:sz w:val="20"/>
                <w:szCs w:val="28"/>
              </w:rPr>
            </w:pPr>
            <w:r w:rsidRPr="00405C00">
              <w:t>39.9</w:t>
            </w:r>
          </w:p>
        </w:tc>
        <w:tc>
          <w:tcPr>
            <w:tcW w:w="0" w:type="auto"/>
            <w:tcBorders>
              <w:top w:val="single" w:sz="4" w:space="0" w:color="auto"/>
            </w:tcBorders>
          </w:tcPr>
          <w:p w14:paraId="0FB0DF24" w14:textId="7BC99059" w:rsidR="001D0834" w:rsidRPr="00027672" w:rsidRDefault="001D0834" w:rsidP="001D0834">
            <w:pPr>
              <w:pStyle w:val="NumericTableBodyText"/>
              <w:spacing w:before="20" w:after="20"/>
              <w:jc w:val="center"/>
              <w:rPr>
                <w:sz w:val="20"/>
                <w:szCs w:val="28"/>
              </w:rPr>
            </w:pPr>
            <w:r w:rsidRPr="00C9480C">
              <w:t>37.0 - 42.8</w:t>
            </w:r>
          </w:p>
        </w:tc>
      </w:tr>
      <w:tr w:rsidR="001D0834" w14:paraId="06166DDB" w14:textId="77777777" w:rsidTr="002D222E">
        <w:trPr>
          <w:jc w:val="center"/>
        </w:trPr>
        <w:tc>
          <w:tcPr>
            <w:tcW w:w="1477" w:type="dxa"/>
          </w:tcPr>
          <w:p w14:paraId="6873607F" w14:textId="77777777" w:rsidR="001D0834" w:rsidRPr="00027672" w:rsidRDefault="001D0834" w:rsidP="001D0834">
            <w:pPr>
              <w:pStyle w:val="NumericTableBodyText"/>
              <w:spacing w:before="20" w:after="20"/>
              <w:rPr>
                <w:sz w:val="20"/>
                <w:szCs w:val="28"/>
              </w:rPr>
            </w:pPr>
            <w:r w:rsidRPr="00405C00">
              <w:t>DRP</w:t>
            </w:r>
          </w:p>
        </w:tc>
        <w:tc>
          <w:tcPr>
            <w:tcW w:w="0" w:type="auto"/>
          </w:tcPr>
          <w:p w14:paraId="2D49D6CF" w14:textId="77777777" w:rsidR="001D0834" w:rsidRPr="00027672" w:rsidRDefault="001D0834" w:rsidP="001D0834">
            <w:pPr>
              <w:pStyle w:val="NumericTableBodyText"/>
              <w:spacing w:before="20" w:after="20"/>
              <w:jc w:val="center"/>
              <w:rPr>
                <w:sz w:val="20"/>
                <w:szCs w:val="28"/>
              </w:rPr>
            </w:pPr>
            <w:r w:rsidRPr="00405C00">
              <w:t>778</w:t>
            </w:r>
          </w:p>
        </w:tc>
        <w:tc>
          <w:tcPr>
            <w:tcW w:w="0" w:type="auto"/>
          </w:tcPr>
          <w:p w14:paraId="04C2818B" w14:textId="77777777" w:rsidR="001D0834" w:rsidRPr="00027672" w:rsidRDefault="001D0834" w:rsidP="001D0834">
            <w:pPr>
              <w:pStyle w:val="NumericTableBodyText"/>
              <w:spacing w:before="20" w:after="20"/>
              <w:jc w:val="center"/>
              <w:rPr>
                <w:sz w:val="20"/>
                <w:szCs w:val="28"/>
              </w:rPr>
            </w:pPr>
            <w:r w:rsidRPr="00405C00">
              <w:t>57.7</w:t>
            </w:r>
          </w:p>
        </w:tc>
        <w:tc>
          <w:tcPr>
            <w:tcW w:w="0" w:type="auto"/>
          </w:tcPr>
          <w:p w14:paraId="34F069C5" w14:textId="4C7BCDEE" w:rsidR="001D0834" w:rsidRPr="00027672" w:rsidRDefault="001D0834" w:rsidP="001D0834">
            <w:pPr>
              <w:pStyle w:val="NumericTableBodyText"/>
              <w:spacing w:before="20" w:after="20"/>
              <w:jc w:val="center"/>
              <w:rPr>
                <w:sz w:val="20"/>
                <w:szCs w:val="28"/>
              </w:rPr>
            </w:pPr>
            <w:r w:rsidRPr="00C9480C">
              <w:t>55.5 - 59.9</w:t>
            </w:r>
          </w:p>
        </w:tc>
      </w:tr>
      <w:tr w:rsidR="001D0834" w14:paraId="4FE43E72" w14:textId="77777777" w:rsidTr="002D222E">
        <w:trPr>
          <w:jc w:val="center"/>
        </w:trPr>
        <w:tc>
          <w:tcPr>
            <w:tcW w:w="1477" w:type="dxa"/>
          </w:tcPr>
          <w:p w14:paraId="25812262" w14:textId="77777777" w:rsidR="001D0834" w:rsidRPr="00027672" w:rsidRDefault="001D0834" w:rsidP="001D0834">
            <w:pPr>
              <w:pStyle w:val="NumericTableBodyText"/>
              <w:spacing w:before="20" w:after="20"/>
              <w:rPr>
                <w:sz w:val="20"/>
                <w:szCs w:val="28"/>
              </w:rPr>
            </w:pPr>
            <w:r w:rsidRPr="00405C00">
              <w:t>ECOLI</w:t>
            </w:r>
          </w:p>
        </w:tc>
        <w:tc>
          <w:tcPr>
            <w:tcW w:w="0" w:type="auto"/>
          </w:tcPr>
          <w:p w14:paraId="6610C970" w14:textId="77777777" w:rsidR="001D0834" w:rsidRPr="00027672" w:rsidRDefault="001D0834" w:rsidP="001D0834">
            <w:pPr>
              <w:pStyle w:val="NumericTableBodyText"/>
              <w:spacing w:before="20" w:after="20"/>
              <w:jc w:val="center"/>
              <w:rPr>
                <w:sz w:val="20"/>
                <w:szCs w:val="28"/>
              </w:rPr>
            </w:pPr>
            <w:r w:rsidRPr="00405C00">
              <w:t>809</w:t>
            </w:r>
          </w:p>
        </w:tc>
        <w:tc>
          <w:tcPr>
            <w:tcW w:w="0" w:type="auto"/>
          </w:tcPr>
          <w:p w14:paraId="2D0CC49A" w14:textId="77777777" w:rsidR="001D0834" w:rsidRPr="00027672" w:rsidRDefault="001D0834" w:rsidP="001D0834">
            <w:pPr>
              <w:pStyle w:val="NumericTableBodyText"/>
              <w:spacing w:before="20" w:after="20"/>
              <w:jc w:val="center"/>
              <w:rPr>
                <w:sz w:val="20"/>
                <w:szCs w:val="28"/>
              </w:rPr>
            </w:pPr>
            <w:r w:rsidRPr="00405C00">
              <w:t>39.4</w:t>
            </w:r>
          </w:p>
        </w:tc>
        <w:tc>
          <w:tcPr>
            <w:tcW w:w="0" w:type="auto"/>
          </w:tcPr>
          <w:p w14:paraId="5DDF0589" w14:textId="13A9DDFF" w:rsidR="001D0834" w:rsidRPr="00027672" w:rsidRDefault="001D0834" w:rsidP="001D0834">
            <w:pPr>
              <w:pStyle w:val="NumericTableBodyText"/>
              <w:spacing w:before="20" w:after="20"/>
              <w:jc w:val="center"/>
              <w:rPr>
                <w:sz w:val="20"/>
                <w:szCs w:val="28"/>
              </w:rPr>
            </w:pPr>
            <w:r w:rsidRPr="00C9480C">
              <w:t>37.0 - 41.8</w:t>
            </w:r>
          </w:p>
        </w:tc>
      </w:tr>
      <w:tr w:rsidR="001D0834" w14:paraId="1D6122F2" w14:textId="77777777" w:rsidTr="002D222E">
        <w:trPr>
          <w:jc w:val="center"/>
        </w:trPr>
        <w:tc>
          <w:tcPr>
            <w:tcW w:w="1477" w:type="dxa"/>
          </w:tcPr>
          <w:p w14:paraId="023C87EA" w14:textId="77777777" w:rsidR="001D0834" w:rsidRPr="00027672" w:rsidRDefault="001D0834" w:rsidP="001D0834">
            <w:pPr>
              <w:pStyle w:val="NumericTableBodyText"/>
              <w:spacing w:before="20" w:after="20"/>
              <w:rPr>
                <w:sz w:val="20"/>
                <w:szCs w:val="28"/>
              </w:rPr>
            </w:pPr>
            <w:r w:rsidRPr="00405C00">
              <w:t>MCI</w:t>
            </w:r>
          </w:p>
        </w:tc>
        <w:tc>
          <w:tcPr>
            <w:tcW w:w="0" w:type="auto"/>
          </w:tcPr>
          <w:p w14:paraId="6736D015" w14:textId="77777777" w:rsidR="001D0834" w:rsidRPr="00027672" w:rsidRDefault="001D0834" w:rsidP="001D0834">
            <w:pPr>
              <w:pStyle w:val="NumericTableBodyText"/>
              <w:spacing w:before="20" w:after="20"/>
              <w:jc w:val="center"/>
              <w:rPr>
                <w:sz w:val="20"/>
                <w:szCs w:val="28"/>
              </w:rPr>
            </w:pPr>
            <w:r w:rsidRPr="00405C00">
              <w:t>653</w:t>
            </w:r>
          </w:p>
        </w:tc>
        <w:tc>
          <w:tcPr>
            <w:tcW w:w="0" w:type="auto"/>
          </w:tcPr>
          <w:p w14:paraId="3CD998B0" w14:textId="77777777" w:rsidR="001D0834" w:rsidRPr="00027672" w:rsidRDefault="001D0834" w:rsidP="001D0834">
            <w:pPr>
              <w:pStyle w:val="NumericTableBodyText"/>
              <w:spacing w:before="20" w:after="20"/>
              <w:jc w:val="center"/>
              <w:rPr>
                <w:sz w:val="20"/>
                <w:szCs w:val="28"/>
              </w:rPr>
            </w:pPr>
            <w:r w:rsidRPr="00405C00">
              <w:t>67.8</w:t>
            </w:r>
          </w:p>
        </w:tc>
        <w:tc>
          <w:tcPr>
            <w:tcW w:w="0" w:type="auto"/>
          </w:tcPr>
          <w:p w14:paraId="02C3675E" w14:textId="4712EE5D" w:rsidR="001D0834" w:rsidRPr="00027672" w:rsidRDefault="001D0834" w:rsidP="001D0834">
            <w:pPr>
              <w:pStyle w:val="NumericTableBodyText"/>
              <w:spacing w:before="20" w:after="20"/>
              <w:jc w:val="center"/>
              <w:rPr>
                <w:sz w:val="20"/>
                <w:szCs w:val="28"/>
              </w:rPr>
            </w:pPr>
            <w:r w:rsidRPr="00C9480C">
              <w:t>64.9 - 70.7</w:t>
            </w:r>
          </w:p>
        </w:tc>
      </w:tr>
      <w:tr w:rsidR="001D0834" w14:paraId="0DFDAD76" w14:textId="77777777" w:rsidTr="002D222E">
        <w:trPr>
          <w:jc w:val="center"/>
        </w:trPr>
        <w:tc>
          <w:tcPr>
            <w:tcW w:w="1477" w:type="dxa"/>
          </w:tcPr>
          <w:p w14:paraId="32864E52" w14:textId="77777777" w:rsidR="001D0834" w:rsidRPr="00027672" w:rsidRDefault="001D0834" w:rsidP="001D0834">
            <w:pPr>
              <w:pStyle w:val="NumericTableBodyText"/>
              <w:spacing w:before="20" w:after="20"/>
              <w:rPr>
                <w:sz w:val="20"/>
                <w:szCs w:val="28"/>
              </w:rPr>
            </w:pPr>
            <w:r w:rsidRPr="00405C00">
              <w:t>NH4N</w:t>
            </w:r>
          </w:p>
        </w:tc>
        <w:tc>
          <w:tcPr>
            <w:tcW w:w="0" w:type="auto"/>
          </w:tcPr>
          <w:p w14:paraId="6577774E" w14:textId="77777777" w:rsidR="001D0834" w:rsidRPr="00027672" w:rsidRDefault="001D0834" w:rsidP="001D0834">
            <w:pPr>
              <w:pStyle w:val="NumericTableBodyText"/>
              <w:spacing w:before="20" w:after="20"/>
              <w:jc w:val="center"/>
              <w:rPr>
                <w:sz w:val="20"/>
                <w:szCs w:val="28"/>
              </w:rPr>
            </w:pPr>
            <w:r w:rsidRPr="00405C00">
              <w:t>710</w:t>
            </w:r>
          </w:p>
        </w:tc>
        <w:tc>
          <w:tcPr>
            <w:tcW w:w="0" w:type="auto"/>
          </w:tcPr>
          <w:p w14:paraId="3328CB2C" w14:textId="77777777" w:rsidR="001D0834" w:rsidRPr="00027672" w:rsidRDefault="001D0834" w:rsidP="001D0834">
            <w:pPr>
              <w:pStyle w:val="NumericTableBodyText"/>
              <w:spacing w:before="20" w:after="20"/>
              <w:jc w:val="center"/>
              <w:rPr>
                <w:sz w:val="20"/>
                <w:szCs w:val="28"/>
              </w:rPr>
            </w:pPr>
            <w:r w:rsidRPr="00405C00">
              <w:t>65.6</w:t>
            </w:r>
          </w:p>
        </w:tc>
        <w:tc>
          <w:tcPr>
            <w:tcW w:w="0" w:type="auto"/>
          </w:tcPr>
          <w:p w14:paraId="3F0716AC" w14:textId="4520C7A1" w:rsidR="001D0834" w:rsidRPr="00027672" w:rsidRDefault="001D0834" w:rsidP="001D0834">
            <w:pPr>
              <w:pStyle w:val="NumericTableBodyText"/>
              <w:spacing w:before="20" w:after="20"/>
              <w:jc w:val="center"/>
              <w:rPr>
                <w:sz w:val="20"/>
                <w:szCs w:val="28"/>
              </w:rPr>
            </w:pPr>
            <w:r w:rsidRPr="00C9480C">
              <w:t>63.2 - 68.0</w:t>
            </w:r>
          </w:p>
        </w:tc>
      </w:tr>
      <w:tr w:rsidR="001D0834" w14:paraId="618746F2" w14:textId="77777777" w:rsidTr="002D222E">
        <w:trPr>
          <w:jc w:val="center"/>
        </w:trPr>
        <w:tc>
          <w:tcPr>
            <w:tcW w:w="1477" w:type="dxa"/>
          </w:tcPr>
          <w:p w14:paraId="57F44DB3" w14:textId="77777777" w:rsidR="001D0834" w:rsidRPr="00027672" w:rsidRDefault="001D0834" w:rsidP="001D0834">
            <w:pPr>
              <w:pStyle w:val="NumericTableBodyText"/>
              <w:spacing w:before="20" w:after="20"/>
              <w:rPr>
                <w:sz w:val="20"/>
                <w:szCs w:val="28"/>
              </w:rPr>
            </w:pPr>
            <w:r w:rsidRPr="00405C00">
              <w:t>NNN</w:t>
            </w:r>
          </w:p>
        </w:tc>
        <w:tc>
          <w:tcPr>
            <w:tcW w:w="0" w:type="auto"/>
          </w:tcPr>
          <w:p w14:paraId="5255B0F4" w14:textId="77777777" w:rsidR="001D0834" w:rsidRPr="00027672" w:rsidRDefault="001D0834" w:rsidP="001D0834">
            <w:pPr>
              <w:pStyle w:val="NumericTableBodyText"/>
              <w:spacing w:before="20" w:after="20"/>
              <w:jc w:val="center"/>
              <w:rPr>
                <w:sz w:val="20"/>
                <w:szCs w:val="28"/>
              </w:rPr>
            </w:pPr>
            <w:r w:rsidRPr="00405C00">
              <w:t>788</w:t>
            </w:r>
          </w:p>
        </w:tc>
        <w:tc>
          <w:tcPr>
            <w:tcW w:w="0" w:type="auto"/>
          </w:tcPr>
          <w:p w14:paraId="3C72742E" w14:textId="77777777" w:rsidR="001D0834" w:rsidRPr="00027672" w:rsidRDefault="001D0834" w:rsidP="001D0834">
            <w:pPr>
              <w:pStyle w:val="NumericTableBodyText"/>
              <w:spacing w:before="20" w:after="20"/>
              <w:jc w:val="center"/>
              <w:rPr>
                <w:sz w:val="20"/>
                <w:szCs w:val="28"/>
              </w:rPr>
            </w:pPr>
            <w:r w:rsidRPr="00405C00">
              <w:t>46.8</w:t>
            </w:r>
          </w:p>
        </w:tc>
        <w:tc>
          <w:tcPr>
            <w:tcW w:w="0" w:type="auto"/>
          </w:tcPr>
          <w:p w14:paraId="0DDFE600" w14:textId="651252CB" w:rsidR="001D0834" w:rsidRPr="00027672" w:rsidRDefault="001D0834" w:rsidP="001D0834">
            <w:pPr>
              <w:pStyle w:val="NumericTableBodyText"/>
              <w:spacing w:before="20" w:after="20"/>
              <w:jc w:val="center"/>
              <w:rPr>
                <w:sz w:val="20"/>
                <w:szCs w:val="28"/>
              </w:rPr>
            </w:pPr>
            <w:r w:rsidRPr="00C9480C">
              <w:t>44.4 - 49.2</w:t>
            </w:r>
          </w:p>
        </w:tc>
      </w:tr>
      <w:tr w:rsidR="001D0834" w14:paraId="1BC11EFE" w14:textId="77777777" w:rsidTr="002D222E">
        <w:trPr>
          <w:jc w:val="center"/>
        </w:trPr>
        <w:tc>
          <w:tcPr>
            <w:tcW w:w="1477" w:type="dxa"/>
          </w:tcPr>
          <w:p w14:paraId="1DB98D8E" w14:textId="77777777" w:rsidR="001D0834" w:rsidRPr="00027672" w:rsidRDefault="001D0834" w:rsidP="001D0834">
            <w:pPr>
              <w:pStyle w:val="NumericTableBodyText"/>
              <w:spacing w:before="20" w:after="20"/>
              <w:rPr>
                <w:sz w:val="20"/>
                <w:szCs w:val="28"/>
              </w:rPr>
            </w:pPr>
            <w:r w:rsidRPr="00405C00">
              <w:t>TN</w:t>
            </w:r>
          </w:p>
        </w:tc>
        <w:tc>
          <w:tcPr>
            <w:tcW w:w="0" w:type="auto"/>
          </w:tcPr>
          <w:p w14:paraId="727839AE" w14:textId="77777777" w:rsidR="001D0834" w:rsidRPr="00027672" w:rsidRDefault="001D0834" w:rsidP="001D0834">
            <w:pPr>
              <w:pStyle w:val="NumericTableBodyText"/>
              <w:spacing w:before="20" w:after="20"/>
              <w:jc w:val="center"/>
              <w:rPr>
                <w:sz w:val="20"/>
                <w:szCs w:val="28"/>
              </w:rPr>
            </w:pPr>
            <w:r w:rsidRPr="00405C00">
              <w:t>713</w:t>
            </w:r>
          </w:p>
        </w:tc>
        <w:tc>
          <w:tcPr>
            <w:tcW w:w="0" w:type="auto"/>
          </w:tcPr>
          <w:p w14:paraId="0949B1CA" w14:textId="77777777" w:rsidR="001D0834" w:rsidRPr="00027672" w:rsidRDefault="001D0834" w:rsidP="001D0834">
            <w:pPr>
              <w:pStyle w:val="NumericTableBodyText"/>
              <w:spacing w:before="20" w:after="20"/>
              <w:jc w:val="center"/>
              <w:rPr>
                <w:sz w:val="20"/>
                <w:szCs w:val="28"/>
              </w:rPr>
            </w:pPr>
            <w:r w:rsidRPr="00405C00">
              <w:t>51.4</w:t>
            </w:r>
          </w:p>
        </w:tc>
        <w:tc>
          <w:tcPr>
            <w:tcW w:w="0" w:type="auto"/>
          </w:tcPr>
          <w:p w14:paraId="6B36434F" w14:textId="77812E17" w:rsidR="001D0834" w:rsidRPr="00027672" w:rsidRDefault="001D0834" w:rsidP="001D0834">
            <w:pPr>
              <w:pStyle w:val="NumericTableBodyText"/>
              <w:spacing w:before="20" w:after="20"/>
              <w:jc w:val="center"/>
              <w:rPr>
                <w:sz w:val="20"/>
                <w:szCs w:val="28"/>
              </w:rPr>
            </w:pPr>
            <w:r w:rsidRPr="00C9480C">
              <w:t>48.9 - 53.9</w:t>
            </w:r>
          </w:p>
        </w:tc>
      </w:tr>
      <w:tr w:rsidR="001D0834" w14:paraId="7F6D157A" w14:textId="77777777" w:rsidTr="002D222E">
        <w:trPr>
          <w:jc w:val="center"/>
        </w:trPr>
        <w:tc>
          <w:tcPr>
            <w:tcW w:w="1477" w:type="dxa"/>
          </w:tcPr>
          <w:p w14:paraId="5ACEC253" w14:textId="77777777" w:rsidR="001D0834" w:rsidRPr="00027672" w:rsidRDefault="001D0834" w:rsidP="001D0834">
            <w:pPr>
              <w:pStyle w:val="NumericTableBodyText"/>
              <w:spacing w:before="20" w:after="20"/>
              <w:rPr>
                <w:sz w:val="20"/>
                <w:szCs w:val="28"/>
              </w:rPr>
            </w:pPr>
            <w:r w:rsidRPr="00405C00">
              <w:t>TP</w:t>
            </w:r>
          </w:p>
        </w:tc>
        <w:tc>
          <w:tcPr>
            <w:tcW w:w="0" w:type="auto"/>
          </w:tcPr>
          <w:p w14:paraId="4901D201" w14:textId="77777777" w:rsidR="001D0834" w:rsidRPr="00027672" w:rsidRDefault="001D0834" w:rsidP="001D0834">
            <w:pPr>
              <w:pStyle w:val="NumericTableBodyText"/>
              <w:spacing w:before="20" w:after="20"/>
              <w:jc w:val="center"/>
              <w:rPr>
                <w:sz w:val="20"/>
                <w:szCs w:val="28"/>
              </w:rPr>
            </w:pPr>
            <w:r w:rsidRPr="00405C00">
              <w:t>701</w:t>
            </w:r>
          </w:p>
        </w:tc>
        <w:tc>
          <w:tcPr>
            <w:tcW w:w="0" w:type="auto"/>
          </w:tcPr>
          <w:p w14:paraId="65E240C2" w14:textId="77777777" w:rsidR="001D0834" w:rsidRPr="00027672" w:rsidRDefault="001D0834" w:rsidP="001D0834">
            <w:pPr>
              <w:pStyle w:val="NumericTableBodyText"/>
              <w:spacing w:before="20" w:after="20"/>
              <w:jc w:val="center"/>
              <w:rPr>
                <w:sz w:val="20"/>
                <w:szCs w:val="28"/>
              </w:rPr>
            </w:pPr>
            <w:r w:rsidRPr="00405C00">
              <w:t>49.9</w:t>
            </w:r>
          </w:p>
        </w:tc>
        <w:tc>
          <w:tcPr>
            <w:tcW w:w="0" w:type="auto"/>
          </w:tcPr>
          <w:p w14:paraId="33DB4EDC" w14:textId="6551145E" w:rsidR="001D0834" w:rsidRPr="00027672" w:rsidRDefault="001D0834" w:rsidP="001D0834">
            <w:pPr>
              <w:pStyle w:val="NumericTableBodyText"/>
              <w:spacing w:before="20" w:after="20"/>
              <w:jc w:val="center"/>
              <w:rPr>
                <w:sz w:val="20"/>
                <w:szCs w:val="28"/>
              </w:rPr>
            </w:pPr>
            <w:r w:rsidRPr="00C9480C">
              <w:t>47.2 - 52.6</w:t>
            </w:r>
          </w:p>
        </w:tc>
      </w:tr>
      <w:tr w:rsidR="001D0834" w14:paraId="0D47D3C5" w14:textId="77777777" w:rsidTr="002D222E">
        <w:trPr>
          <w:jc w:val="center"/>
        </w:trPr>
        <w:tc>
          <w:tcPr>
            <w:tcW w:w="1477" w:type="dxa"/>
            <w:tcBorders>
              <w:bottom w:val="single" w:sz="4" w:space="0" w:color="auto"/>
            </w:tcBorders>
          </w:tcPr>
          <w:p w14:paraId="16DDD512" w14:textId="77777777" w:rsidR="001D0834" w:rsidRPr="00027672" w:rsidRDefault="001D0834" w:rsidP="001D0834">
            <w:pPr>
              <w:pStyle w:val="NumericTableBodyText"/>
              <w:spacing w:before="20" w:after="20"/>
              <w:rPr>
                <w:sz w:val="20"/>
                <w:szCs w:val="28"/>
              </w:rPr>
            </w:pPr>
            <w:r w:rsidRPr="00405C00">
              <w:t>TURB</w:t>
            </w:r>
          </w:p>
        </w:tc>
        <w:tc>
          <w:tcPr>
            <w:tcW w:w="0" w:type="auto"/>
            <w:tcBorders>
              <w:bottom w:val="single" w:sz="4" w:space="0" w:color="auto"/>
            </w:tcBorders>
          </w:tcPr>
          <w:p w14:paraId="5743CECE" w14:textId="77777777" w:rsidR="001D0834" w:rsidRPr="00027672" w:rsidRDefault="001D0834" w:rsidP="001D0834">
            <w:pPr>
              <w:pStyle w:val="NumericTableBodyText"/>
              <w:spacing w:before="20" w:after="20"/>
              <w:jc w:val="center"/>
              <w:rPr>
                <w:sz w:val="20"/>
                <w:szCs w:val="28"/>
              </w:rPr>
            </w:pPr>
            <w:r w:rsidRPr="00405C00">
              <w:t>747</w:t>
            </w:r>
          </w:p>
        </w:tc>
        <w:tc>
          <w:tcPr>
            <w:tcW w:w="0" w:type="auto"/>
            <w:tcBorders>
              <w:bottom w:val="single" w:sz="4" w:space="0" w:color="auto"/>
            </w:tcBorders>
          </w:tcPr>
          <w:p w14:paraId="5F61A8AC" w14:textId="77777777" w:rsidR="001D0834" w:rsidRPr="00027672" w:rsidRDefault="001D0834" w:rsidP="001D0834">
            <w:pPr>
              <w:pStyle w:val="NumericTableBodyText"/>
              <w:spacing w:before="20" w:after="20"/>
              <w:jc w:val="center"/>
              <w:rPr>
                <w:sz w:val="20"/>
                <w:szCs w:val="28"/>
              </w:rPr>
            </w:pPr>
            <w:r w:rsidRPr="00405C00">
              <w:t>63.9</w:t>
            </w:r>
          </w:p>
        </w:tc>
        <w:tc>
          <w:tcPr>
            <w:tcW w:w="0" w:type="auto"/>
            <w:tcBorders>
              <w:bottom w:val="single" w:sz="4" w:space="0" w:color="auto"/>
            </w:tcBorders>
          </w:tcPr>
          <w:p w14:paraId="4090C7A5" w14:textId="4BE4746A" w:rsidR="001D0834" w:rsidRPr="00027672" w:rsidRDefault="001D0834" w:rsidP="001D0834">
            <w:pPr>
              <w:pStyle w:val="NumericTableBodyText"/>
              <w:spacing w:before="20"/>
              <w:jc w:val="center"/>
              <w:rPr>
                <w:sz w:val="20"/>
                <w:szCs w:val="28"/>
              </w:rPr>
            </w:pPr>
            <w:r w:rsidRPr="00C9480C">
              <w:t>61.4 - 66.4</w:t>
            </w:r>
          </w:p>
        </w:tc>
      </w:tr>
    </w:tbl>
    <w:p w14:paraId="1793E357" w14:textId="77777777" w:rsidR="00B940C3" w:rsidRDefault="00B940C3" w:rsidP="00B940C3">
      <w:pPr>
        <w:pStyle w:val="BodyText"/>
      </w:pPr>
    </w:p>
    <w:p w14:paraId="1F8551FB" w14:textId="439DE4AB" w:rsidR="00B940C3" w:rsidRDefault="001D0834" w:rsidP="004E6F33">
      <w:pPr>
        <w:pStyle w:val="BodyText"/>
        <w:keepNext/>
      </w:pPr>
      <w:r>
        <w:rPr>
          <w:noProof/>
        </w:rPr>
        <w:drawing>
          <wp:inline distT="0" distB="0" distL="0" distR="0" wp14:anchorId="65C2AF00" wp14:editId="49364FBD">
            <wp:extent cx="5753735" cy="57537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53735" cy="5753735"/>
                    </a:xfrm>
                    <a:prstGeom prst="rect">
                      <a:avLst/>
                    </a:prstGeom>
                    <a:noFill/>
                    <a:ln>
                      <a:noFill/>
                    </a:ln>
                  </pic:spPr>
                </pic:pic>
              </a:graphicData>
            </a:graphic>
          </wp:inline>
        </w:drawing>
      </w:r>
    </w:p>
    <w:p w14:paraId="076229AB" w14:textId="2FF3948E" w:rsidR="004E6F33" w:rsidRPr="004E6F33" w:rsidRDefault="004E6F33" w:rsidP="004E6F33">
      <w:pPr>
        <w:pStyle w:val="Caption"/>
        <w:keepNext w:val="0"/>
        <w:rPr>
          <w:vanish/>
          <w:specVanish/>
        </w:rPr>
      </w:pPr>
      <w:bookmarkStart w:id="211" w:name="_Ref82771092"/>
      <w:bookmarkStart w:id="212" w:name="_Toc84596515"/>
      <w:r>
        <w:t xml:space="preserve">Figure </w:t>
      </w:r>
      <w:fldSimple w:instr=" STYLEREF &quot;Heading 1&quot; \s ">
        <w:r w:rsidR="005A78FC">
          <w:rPr>
            <w:noProof/>
          </w:rPr>
          <w:t>5</w:t>
        </w:r>
      </w:fldSimple>
      <w:r>
        <w:noBreakHyphen/>
      </w:r>
      <w:fldSimple w:instr=" SEQ Figure \s 1 ">
        <w:r w:rsidR="005A78FC">
          <w:rPr>
            <w:noProof/>
          </w:rPr>
          <w:t>5</w:t>
        </w:r>
      </w:fldSimple>
      <w:bookmarkEnd w:id="211"/>
      <w:r>
        <w:t>:</w:t>
      </w:r>
      <w:r>
        <w:tab/>
        <w:t>Proportions of decreasing trends (P</w:t>
      </w:r>
      <w:r w:rsidRPr="007E4BB6">
        <w:rPr>
          <w:vertAlign w:val="subscript"/>
        </w:rPr>
        <w:t>d</w:t>
      </w:r>
      <w:r>
        <w:t>) within REC land-cover classes for 10-year trends.</w:t>
      </w:r>
      <w:bookmarkEnd w:id="212"/>
    </w:p>
    <w:p w14:paraId="5E386675" w14:textId="572EFF44" w:rsidR="004E6F33" w:rsidRDefault="004E6F33" w:rsidP="004E6F33">
      <w:pPr>
        <w:pStyle w:val="CaptionText"/>
      </w:pPr>
      <w:r>
        <w:t xml:space="preserve">   </w:t>
      </w:r>
      <w:r w:rsidRPr="00A0166F">
        <w:t>Error bars are 95% confidence intervals</w:t>
      </w:r>
      <w:r>
        <w:t>.</w:t>
      </w:r>
    </w:p>
    <w:p w14:paraId="11B7A8EB" w14:textId="77777777" w:rsidR="00B940C3" w:rsidRDefault="00B940C3" w:rsidP="00B940C3">
      <w:pPr>
        <w:pStyle w:val="Heading2"/>
      </w:pPr>
      <w:bookmarkStart w:id="213" w:name="_Toc82600420"/>
      <w:bookmarkStart w:id="214" w:name="_Toc84596478"/>
      <w:r>
        <w:lastRenderedPageBreak/>
        <w:t>Twenty-year trends (2001-2020)</w:t>
      </w:r>
      <w:bookmarkEnd w:id="213"/>
      <w:bookmarkEnd w:id="214"/>
    </w:p>
    <w:p w14:paraId="4DD7F312" w14:textId="3FEE085E" w:rsidR="00B940C3" w:rsidRDefault="00B940C3" w:rsidP="00B940C3">
      <w:pPr>
        <w:pStyle w:val="BodyText"/>
      </w:pPr>
      <w:r w:rsidRPr="00DB62D9">
        <w:t xml:space="preserve">Between </w:t>
      </w:r>
      <w:r>
        <w:t xml:space="preserve">115 </w:t>
      </w:r>
      <w:r w:rsidRPr="00DB62D9">
        <w:t xml:space="preserve">and </w:t>
      </w:r>
      <w:r>
        <w:t>389</w:t>
      </w:r>
      <w:r w:rsidRPr="00DB62D9">
        <w:t xml:space="preserve"> river monitoring sites met the filtering rules for the </w:t>
      </w:r>
      <w:r>
        <w:t>2</w:t>
      </w:r>
      <w:r w:rsidRPr="00DB62D9">
        <w:t>0-year trend analysis of nutrients, ECOLI</w:t>
      </w:r>
      <w:r>
        <w:t>, TUR</w:t>
      </w:r>
      <w:r w:rsidRPr="007147F9">
        <w:t>B, MCI and CLAR (</w:t>
      </w:r>
      <w:r w:rsidR="004E6F33">
        <w:fldChar w:fldCharType="begin"/>
      </w:r>
      <w:r w:rsidR="004E6F33">
        <w:instrText xml:space="preserve"> REF _Ref82771212 \h </w:instrText>
      </w:r>
      <w:r w:rsidR="004E6F33">
        <w:fldChar w:fldCharType="separate"/>
      </w:r>
      <w:r w:rsidR="005A78FC">
        <w:t xml:space="preserve">Table </w:t>
      </w:r>
      <w:r w:rsidR="005A78FC">
        <w:rPr>
          <w:noProof/>
        </w:rPr>
        <w:t>5</w:t>
      </w:r>
      <w:r w:rsidR="005A78FC">
        <w:t>-</w:t>
      </w:r>
      <w:r w:rsidR="005A78FC">
        <w:rPr>
          <w:noProof/>
        </w:rPr>
        <w:t>3</w:t>
      </w:r>
      <w:r w:rsidR="004E6F33">
        <w:fldChar w:fldCharType="end"/>
      </w:r>
      <w:r w:rsidRPr="007147F9">
        <w:t>). The qualifying sites were reasonably well-distributed geographically (</w:t>
      </w:r>
      <w:r w:rsidR="004E6F33">
        <w:fldChar w:fldCharType="begin"/>
      </w:r>
      <w:r w:rsidR="004E6F33">
        <w:instrText xml:space="preserve"> REF _Ref82771261 \h </w:instrText>
      </w:r>
      <w:r w:rsidR="004E6F33">
        <w:fldChar w:fldCharType="separate"/>
      </w:r>
      <w:r w:rsidR="005A78FC">
        <w:t xml:space="preserve">Figure </w:t>
      </w:r>
      <w:r w:rsidR="005A78FC">
        <w:rPr>
          <w:noProof/>
        </w:rPr>
        <w:t>5</w:t>
      </w:r>
      <w:r w:rsidR="005A78FC">
        <w:noBreakHyphen/>
      </w:r>
      <w:r w:rsidR="005A78FC">
        <w:rPr>
          <w:noProof/>
        </w:rPr>
        <w:t>6</w:t>
      </w:r>
      <w:r w:rsidR="004E6F33">
        <w:fldChar w:fldCharType="end"/>
      </w:r>
      <w:r w:rsidRPr="007147F9">
        <w:t xml:space="preserve">), </w:t>
      </w:r>
      <w:r w:rsidRPr="00027672">
        <w:t>with gaps in the central North and South islands and the West Coast</w:t>
      </w:r>
      <w:r w:rsidRPr="007147F9">
        <w:t>.</w:t>
      </w:r>
      <w:r>
        <w:t xml:space="preserve"> </w:t>
      </w:r>
      <w:r w:rsidRPr="007147F9">
        <w:t>The</w:t>
      </w:r>
      <w:r>
        <w:t xml:space="preserve"> distributions of qualifying sites for ECOLI are concentrated in the north of the North Island and the south and east of the South Island</w:t>
      </w:r>
      <w:r w:rsidRPr="00F6371B">
        <w:t>.</w:t>
      </w:r>
      <w:r w:rsidRPr="00DB62D9">
        <w:t xml:space="preserve"> All site locations, </w:t>
      </w:r>
      <w:r>
        <w:t xml:space="preserve">land cover classes </w:t>
      </w:r>
      <w:r w:rsidRPr="00DB62D9">
        <w:t xml:space="preserve">and numbers of sampling dates are included in the supplementary file </w:t>
      </w:r>
      <w:r w:rsidRPr="0051566B">
        <w:t>“</w:t>
      </w:r>
      <w:r w:rsidR="00C578B9" w:rsidRPr="00C578B9">
        <w:t>RiverTrends_to2020_v210916</w:t>
      </w:r>
      <w:r w:rsidRPr="0051566B">
        <w:t>.csv”.</w:t>
      </w:r>
    </w:p>
    <w:p w14:paraId="15CDA81A" w14:textId="748DD2FC" w:rsidR="004E6F33" w:rsidRPr="004E6F33" w:rsidRDefault="004E6F33" w:rsidP="00A27679">
      <w:pPr>
        <w:pStyle w:val="Caption"/>
        <w:keepLines/>
        <w:spacing w:after="120"/>
        <w:rPr>
          <w:vanish/>
          <w:specVanish/>
        </w:rPr>
      </w:pPr>
      <w:bookmarkStart w:id="215" w:name="_Ref82771212"/>
      <w:bookmarkStart w:id="216" w:name="_Toc84596495"/>
      <w:r>
        <w:t xml:space="preserve">Table </w:t>
      </w:r>
      <w:r w:rsidR="00025B93">
        <w:fldChar w:fldCharType="begin"/>
      </w:r>
      <w:r w:rsidR="00025B93" w:rsidRPr="005F1D15">
        <w:instrText xml:space="preserve"> STYLEREF 1 \s </w:instrText>
      </w:r>
      <w:r w:rsidR="00025B93">
        <w:fldChar w:fldCharType="separate"/>
      </w:r>
      <w:r w:rsidR="005A78FC">
        <w:rPr>
          <w:noProof/>
        </w:rPr>
        <w:t>5</w:t>
      </w:r>
      <w:r w:rsidR="00025B93">
        <w:rPr>
          <w:noProof/>
        </w:rPr>
        <w:fldChar w:fldCharType="end"/>
      </w:r>
      <w:r w:rsidR="00B83C18">
        <w:t>-</w:t>
      </w:r>
      <w:fldSimple w:instr=" SEQ Table \* ARABIC \s 1 ">
        <w:r w:rsidR="005A78FC">
          <w:rPr>
            <w:noProof/>
          </w:rPr>
          <w:t>3</w:t>
        </w:r>
      </w:fldSimple>
      <w:bookmarkEnd w:id="215"/>
      <w:r>
        <w:t>:</w:t>
      </w:r>
      <w:r>
        <w:tab/>
        <w:t>Number of river monitoring sites by REC land cover class and water quality variable included in the 20-year trend analyses of nutrients, ECOLI, CLAR, TURB and MCI.</w:t>
      </w:r>
      <w:bookmarkEnd w:id="216"/>
    </w:p>
    <w:p w14:paraId="61D8AE67" w14:textId="0305560C" w:rsidR="004E6F33" w:rsidRDefault="004E6F33" w:rsidP="002F730C">
      <w:pPr>
        <w:pStyle w:val="CaptionText"/>
        <w:keepNext/>
        <w:keepLines/>
        <w:spacing w:after="120"/>
      </w:pPr>
      <w:r>
        <w:t xml:space="preserve">  </w:t>
      </w:r>
      <w:r w:rsidRPr="004E6F33">
        <w:t>. The site numbers shown refer to sites that met the site inclusion requirements in Section 3.2.1 (measurements were available for at least 90% of the years and at least 90% of seasons).</w:t>
      </w:r>
      <w:r>
        <w:t xml:space="preserve"> </w:t>
      </w:r>
    </w:p>
    <w:tbl>
      <w:tblPr>
        <w:tblStyle w:val="TableGrid"/>
        <w:tblW w:w="7601" w:type="dxa"/>
        <w:jc w:val="center"/>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955"/>
        <w:gridCol w:w="1329"/>
        <w:gridCol w:w="1329"/>
        <w:gridCol w:w="1330"/>
        <w:gridCol w:w="1329"/>
        <w:gridCol w:w="1329"/>
      </w:tblGrid>
      <w:tr w:rsidR="00B940C3" w:rsidRPr="00DB62D9" w14:paraId="064FECC6" w14:textId="77777777" w:rsidTr="00452969">
        <w:trPr>
          <w:jc w:val="center"/>
        </w:trPr>
        <w:tc>
          <w:tcPr>
            <w:tcW w:w="955" w:type="dxa"/>
            <w:vMerge w:val="restart"/>
            <w:noWrap/>
            <w:vAlign w:val="center"/>
          </w:tcPr>
          <w:p w14:paraId="6FDE7272" w14:textId="77777777" w:rsidR="00B940C3" w:rsidRPr="00DB62D9" w:rsidRDefault="00B940C3" w:rsidP="004E6F33">
            <w:pPr>
              <w:pStyle w:val="NumericTableHeading"/>
            </w:pPr>
            <w:r w:rsidRPr="00DB62D9">
              <w:t>Variable</w:t>
            </w:r>
          </w:p>
        </w:tc>
        <w:tc>
          <w:tcPr>
            <w:tcW w:w="6646" w:type="dxa"/>
            <w:gridSpan w:val="5"/>
            <w:tcBorders>
              <w:bottom w:val="single" w:sz="4" w:space="0" w:color="auto"/>
            </w:tcBorders>
            <w:noWrap/>
            <w:vAlign w:val="center"/>
          </w:tcPr>
          <w:p w14:paraId="43D966F7" w14:textId="77777777" w:rsidR="00B940C3" w:rsidRDefault="00B940C3" w:rsidP="004E6F33">
            <w:pPr>
              <w:pStyle w:val="NumericTableHeading"/>
            </w:pPr>
            <w:r>
              <w:t>Number of sites</w:t>
            </w:r>
          </w:p>
        </w:tc>
      </w:tr>
      <w:tr w:rsidR="00B940C3" w:rsidRPr="00DB62D9" w14:paraId="642B5D26" w14:textId="77777777" w:rsidTr="00452969">
        <w:trPr>
          <w:jc w:val="center"/>
        </w:trPr>
        <w:tc>
          <w:tcPr>
            <w:tcW w:w="955" w:type="dxa"/>
            <w:vMerge/>
            <w:tcBorders>
              <w:bottom w:val="single" w:sz="4" w:space="0" w:color="auto"/>
            </w:tcBorders>
            <w:noWrap/>
            <w:vAlign w:val="center"/>
            <w:hideMark/>
          </w:tcPr>
          <w:p w14:paraId="433B0FA4" w14:textId="77777777" w:rsidR="00B940C3" w:rsidRPr="00DB62D9" w:rsidRDefault="00B940C3" w:rsidP="004E6F33">
            <w:pPr>
              <w:pStyle w:val="NumericTableHeading"/>
            </w:pPr>
          </w:p>
        </w:tc>
        <w:tc>
          <w:tcPr>
            <w:tcW w:w="1329" w:type="dxa"/>
            <w:tcBorders>
              <w:bottom w:val="single" w:sz="4" w:space="0" w:color="auto"/>
            </w:tcBorders>
            <w:noWrap/>
            <w:vAlign w:val="center"/>
          </w:tcPr>
          <w:p w14:paraId="4BD3EAC2" w14:textId="77777777" w:rsidR="00B940C3" w:rsidRPr="00DB62D9" w:rsidRDefault="00B940C3" w:rsidP="004E6F33">
            <w:pPr>
              <w:pStyle w:val="NumericTableHeading"/>
            </w:pPr>
            <w:r w:rsidRPr="00DB62D9">
              <w:t>Total</w:t>
            </w:r>
          </w:p>
        </w:tc>
        <w:tc>
          <w:tcPr>
            <w:tcW w:w="1329" w:type="dxa"/>
            <w:tcBorders>
              <w:bottom w:val="single" w:sz="4" w:space="0" w:color="auto"/>
            </w:tcBorders>
            <w:noWrap/>
            <w:vAlign w:val="center"/>
          </w:tcPr>
          <w:p w14:paraId="1BE1E8B3" w14:textId="77777777" w:rsidR="00B940C3" w:rsidRPr="00DB62D9" w:rsidRDefault="00B940C3" w:rsidP="004E6F33">
            <w:pPr>
              <w:pStyle w:val="NumericTableHeading"/>
            </w:pPr>
            <w:r>
              <w:t>Exotic Forest</w:t>
            </w:r>
          </w:p>
        </w:tc>
        <w:tc>
          <w:tcPr>
            <w:tcW w:w="1330" w:type="dxa"/>
            <w:tcBorders>
              <w:bottom w:val="single" w:sz="4" w:space="0" w:color="auto"/>
            </w:tcBorders>
            <w:noWrap/>
            <w:vAlign w:val="center"/>
          </w:tcPr>
          <w:p w14:paraId="44A8D4CC" w14:textId="77777777" w:rsidR="00B940C3" w:rsidRPr="00DB62D9" w:rsidRDefault="00B940C3" w:rsidP="004E6F33">
            <w:pPr>
              <w:pStyle w:val="NumericTableHeading"/>
            </w:pPr>
            <w:r>
              <w:t>Natural</w:t>
            </w:r>
          </w:p>
        </w:tc>
        <w:tc>
          <w:tcPr>
            <w:tcW w:w="1329" w:type="dxa"/>
            <w:tcBorders>
              <w:bottom w:val="single" w:sz="4" w:space="0" w:color="auto"/>
            </w:tcBorders>
            <w:noWrap/>
            <w:vAlign w:val="center"/>
          </w:tcPr>
          <w:p w14:paraId="1BF871AD" w14:textId="77777777" w:rsidR="00B940C3" w:rsidRPr="00DB62D9" w:rsidRDefault="00B940C3" w:rsidP="004E6F33">
            <w:pPr>
              <w:pStyle w:val="NumericTableHeading"/>
            </w:pPr>
            <w:r>
              <w:t>Pasture</w:t>
            </w:r>
          </w:p>
        </w:tc>
        <w:tc>
          <w:tcPr>
            <w:tcW w:w="1329" w:type="dxa"/>
            <w:tcBorders>
              <w:bottom w:val="single" w:sz="4" w:space="0" w:color="auto"/>
            </w:tcBorders>
            <w:noWrap/>
            <w:vAlign w:val="center"/>
          </w:tcPr>
          <w:p w14:paraId="252DABFA" w14:textId="77777777" w:rsidR="00B940C3" w:rsidRPr="00DB62D9" w:rsidRDefault="00B940C3" w:rsidP="004E6F33">
            <w:pPr>
              <w:pStyle w:val="NumericTableHeading"/>
            </w:pPr>
            <w:r>
              <w:t>Urban</w:t>
            </w:r>
          </w:p>
        </w:tc>
      </w:tr>
      <w:tr w:rsidR="00512A4D" w:rsidRPr="00DB62D9" w14:paraId="5C2427C8" w14:textId="77777777" w:rsidTr="00452969">
        <w:trPr>
          <w:jc w:val="center"/>
        </w:trPr>
        <w:tc>
          <w:tcPr>
            <w:tcW w:w="955" w:type="dxa"/>
            <w:tcBorders>
              <w:bottom w:val="nil"/>
            </w:tcBorders>
            <w:noWrap/>
            <w:hideMark/>
          </w:tcPr>
          <w:p w14:paraId="6EA17802" w14:textId="77777777" w:rsidR="00512A4D" w:rsidRPr="00DB62D9" w:rsidRDefault="00512A4D" w:rsidP="00512A4D">
            <w:pPr>
              <w:pStyle w:val="NumericTableBodyText"/>
            </w:pPr>
            <w:r w:rsidRPr="00645877">
              <w:t>CLAR</w:t>
            </w:r>
          </w:p>
        </w:tc>
        <w:tc>
          <w:tcPr>
            <w:tcW w:w="1329" w:type="dxa"/>
            <w:tcBorders>
              <w:bottom w:val="nil"/>
            </w:tcBorders>
            <w:noWrap/>
          </w:tcPr>
          <w:p w14:paraId="4385D292" w14:textId="734110C1" w:rsidR="00512A4D" w:rsidRPr="00DB62D9" w:rsidRDefault="00512A4D" w:rsidP="00512A4D">
            <w:pPr>
              <w:pStyle w:val="NumericTableBodyText"/>
              <w:jc w:val="center"/>
            </w:pPr>
            <w:r w:rsidRPr="00EC7995">
              <w:t>264</w:t>
            </w:r>
          </w:p>
        </w:tc>
        <w:tc>
          <w:tcPr>
            <w:tcW w:w="1329" w:type="dxa"/>
            <w:tcBorders>
              <w:bottom w:val="nil"/>
            </w:tcBorders>
            <w:noWrap/>
          </w:tcPr>
          <w:p w14:paraId="7FEC0FF7" w14:textId="222CB20D" w:rsidR="00512A4D" w:rsidRPr="00DB62D9" w:rsidRDefault="00512A4D" w:rsidP="00512A4D">
            <w:pPr>
              <w:pStyle w:val="NumericTableBodyText"/>
              <w:jc w:val="center"/>
            </w:pPr>
            <w:r w:rsidRPr="00EC7995">
              <w:t>17</w:t>
            </w:r>
          </w:p>
        </w:tc>
        <w:tc>
          <w:tcPr>
            <w:tcW w:w="1330" w:type="dxa"/>
            <w:tcBorders>
              <w:bottom w:val="nil"/>
            </w:tcBorders>
            <w:noWrap/>
          </w:tcPr>
          <w:p w14:paraId="1E2D6A46" w14:textId="27B772F8" w:rsidR="00512A4D" w:rsidRPr="00DB62D9" w:rsidRDefault="00512A4D" w:rsidP="00512A4D">
            <w:pPr>
              <w:pStyle w:val="NumericTableBodyText"/>
              <w:jc w:val="center"/>
            </w:pPr>
            <w:r w:rsidRPr="00EC7995">
              <w:t>70</w:t>
            </w:r>
          </w:p>
        </w:tc>
        <w:tc>
          <w:tcPr>
            <w:tcW w:w="1329" w:type="dxa"/>
            <w:tcBorders>
              <w:bottom w:val="nil"/>
            </w:tcBorders>
            <w:noWrap/>
          </w:tcPr>
          <w:p w14:paraId="4F52B680" w14:textId="43C24A31" w:rsidR="00512A4D" w:rsidRPr="00DB62D9" w:rsidRDefault="00512A4D" w:rsidP="00512A4D">
            <w:pPr>
              <w:pStyle w:val="NumericTableBodyText"/>
              <w:jc w:val="center"/>
            </w:pPr>
            <w:r w:rsidRPr="00EC7995">
              <w:t>169</w:t>
            </w:r>
          </w:p>
        </w:tc>
        <w:tc>
          <w:tcPr>
            <w:tcW w:w="1329" w:type="dxa"/>
            <w:tcBorders>
              <w:bottom w:val="nil"/>
            </w:tcBorders>
            <w:noWrap/>
          </w:tcPr>
          <w:p w14:paraId="333039BF" w14:textId="0FA51930" w:rsidR="00512A4D" w:rsidRPr="00DB62D9" w:rsidRDefault="00512A4D" w:rsidP="00512A4D">
            <w:pPr>
              <w:pStyle w:val="NumericTableBodyText"/>
              <w:jc w:val="center"/>
            </w:pPr>
            <w:r w:rsidRPr="00EC7995">
              <w:t>8</w:t>
            </w:r>
          </w:p>
        </w:tc>
      </w:tr>
      <w:tr w:rsidR="00512A4D" w:rsidRPr="00DB62D9" w14:paraId="4CD5055A" w14:textId="77777777" w:rsidTr="00452969">
        <w:trPr>
          <w:jc w:val="center"/>
        </w:trPr>
        <w:tc>
          <w:tcPr>
            <w:tcW w:w="955" w:type="dxa"/>
            <w:tcBorders>
              <w:top w:val="nil"/>
              <w:bottom w:val="nil"/>
            </w:tcBorders>
            <w:noWrap/>
            <w:hideMark/>
          </w:tcPr>
          <w:p w14:paraId="721703DD" w14:textId="77777777" w:rsidR="00512A4D" w:rsidRPr="00DB62D9" w:rsidRDefault="00512A4D" w:rsidP="00512A4D">
            <w:pPr>
              <w:pStyle w:val="NumericTableBodyText"/>
            </w:pPr>
            <w:r w:rsidRPr="00645877">
              <w:t>DRP</w:t>
            </w:r>
          </w:p>
        </w:tc>
        <w:tc>
          <w:tcPr>
            <w:tcW w:w="1329" w:type="dxa"/>
            <w:tcBorders>
              <w:top w:val="nil"/>
              <w:bottom w:val="nil"/>
            </w:tcBorders>
            <w:noWrap/>
          </w:tcPr>
          <w:p w14:paraId="77FC17D0" w14:textId="4BC402AE" w:rsidR="00512A4D" w:rsidRPr="00DB62D9" w:rsidRDefault="00512A4D" w:rsidP="00512A4D">
            <w:pPr>
              <w:pStyle w:val="NumericTableBodyText"/>
              <w:jc w:val="center"/>
            </w:pPr>
            <w:r w:rsidRPr="00EC7995">
              <w:t>389</w:t>
            </w:r>
          </w:p>
        </w:tc>
        <w:tc>
          <w:tcPr>
            <w:tcW w:w="1329" w:type="dxa"/>
            <w:tcBorders>
              <w:top w:val="nil"/>
              <w:bottom w:val="nil"/>
            </w:tcBorders>
            <w:noWrap/>
          </w:tcPr>
          <w:p w14:paraId="1D2A815F" w14:textId="39A7A88D" w:rsidR="00512A4D" w:rsidRPr="00DB62D9" w:rsidRDefault="00512A4D" w:rsidP="00512A4D">
            <w:pPr>
              <w:pStyle w:val="NumericTableBodyText"/>
              <w:jc w:val="center"/>
            </w:pPr>
            <w:r w:rsidRPr="00EC7995">
              <w:t>20</w:t>
            </w:r>
          </w:p>
        </w:tc>
        <w:tc>
          <w:tcPr>
            <w:tcW w:w="1330" w:type="dxa"/>
            <w:tcBorders>
              <w:top w:val="nil"/>
              <w:bottom w:val="nil"/>
            </w:tcBorders>
            <w:noWrap/>
          </w:tcPr>
          <w:p w14:paraId="02B1E844" w14:textId="6FF9ECCE" w:rsidR="00512A4D" w:rsidRPr="00DB62D9" w:rsidRDefault="00512A4D" w:rsidP="00512A4D">
            <w:pPr>
              <w:pStyle w:val="NumericTableBodyText"/>
              <w:jc w:val="center"/>
            </w:pPr>
            <w:r w:rsidRPr="00EC7995">
              <w:t>83</w:t>
            </w:r>
          </w:p>
        </w:tc>
        <w:tc>
          <w:tcPr>
            <w:tcW w:w="1329" w:type="dxa"/>
            <w:tcBorders>
              <w:top w:val="nil"/>
              <w:bottom w:val="nil"/>
            </w:tcBorders>
            <w:noWrap/>
          </w:tcPr>
          <w:p w14:paraId="7E282881" w14:textId="61FE94E4" w:rsidR="00512A4D" w:rsidRPr="00DB62D9" w:rsidRDefault="00512A4D" w:rsidP="00512A4D">
            <w:pPr>
              <w:pStyle w:val="NumericTableBodyText"/>
              <w:jc w:val="center"/>
            </w:pPr>
            <w:r w:rsidRPr="00EC7995">
              <w:t>261</w:t>
            </w:r>
          </w:p>
        </w:tc>
        <w:tc>
          <w:tcPr>
            <w:tcW w:w="1329" w:type="dxa"/>
            <w:tcBorders>
              <w:top w:val="nil"/>
              <w:bottom w:val="nil"/>
            </w:tcBorders>
            <w:noWrap/>
          </w:tcPr>
          <w:p w14:paraId="65A6D8B8" w14:textId="7EA2EAFB" w:rsidR="00512A4D" w:rsidRPr="00DB62D9" w:rsidRDefault="00512A4D" w:rsidP="00512A4D">
            <w:pPr>
              <w:pStyle w:val="NumericTableBodyText"/>
              <w:jc w:val="center"/>
            </w:pPr>
            <w:r w:rsidRPr="00EC7995">
              <w:t>25</w:t>
            </w:r>
          </w:p>
        </w:tc>
      </w:tr>
      <w:tr w:rsidR="00512A4D" w:rsidRPr="00DB62D9" w14:paraId="7D71DD20" w14:textId="77777777" w:rsidTr="00452969">
        <w:trPr>
          <w:jc w:val="center"/>
        </w:trPr>
        <w:tc>
          <w:tcPr>
            <w:tcW w:w="955" w:type="dxa"/>
            <w:tcBorders>
              <w:top w:val="nil"/>
              <w:bottom w:val="nil"/>
            </w:tcBorders>
            <w:noWrap/>
            <w:hideMark/>
          </w:tcPr>
          <w:p w14:paraId="233B26DD" w14:textId="77777777" w:rsidR="00512A4D" w:rsidRPr="00DB62D9" w:rsidRDefault="00512A4D" w:rsidP="00512A4D">
            <w:pPr>
              <w:pStyle w:val="NumericTableBodyText"/>
            </w:pPr>
            <w:r w:rsidRPr="00645877">
              <w:t>ECOLI</w:t>
            </w:r>
          </w:p>
        </w:tc>
        <w:tc>
          <w:tcPr>
            <w:tcW w:w="1329" w:type="dxa"/>
            <w:tcBorders>
              <w:top w:val="nil"/>
              <w:bottom w:val="nil"/>
            </w:tcBorders>
            <w:noWrap/>
          </w:tcPr>
          <w:p w14:paraId="2F4EA59B" w14:textId="4B1D9E90" w:rsidR="00512A4D" w:rsidRPr="00DB62D9" w:rsidRDefault="00512A4D" w:rsidP="00512A4D">
            <w:pPr>
              <w:pStyle w:val="NumericTableBodyText"/>
              <w:jc w:val="center"/>
            </w:pPr>
            <w:r w:rsidRPr="00EC7995">
              <w:t>268</w:t>
            </w:r>
          </w:p>
        </w:tc>
        <w:tc>
          <w:tcPr>
            <w:tcW w:w="1329" w:type="dxa"/>
            <w:tcBorders>
              <w:top w:val="nil"/>
              <w:bottom w:val="nil"/>
            </w:tcBorders>
            <w:noWrap/>
          </w:tcPr>
          <w:p w14:paraId="7734036C" w14:textId="4A58CC0F" w:rsidR="00512A4D" w:rsidRPr="00DB62D9" w:rsidRDefault="00512A4D" w:rsidP="00512A4D">
            <w:pPr>
              <w:pStyle w:val="NumericTableBodyText"/>
              <w:jc w:val="center"/>
            </w:pPr>
            <w:r w:rsidRPr="00EC7995">
              <w:t>16</w:t>
            </w:r>
          </w:p>
        </w:tc>
        <w:tc>
          <w:tcPr>
            <w:tcW w:w="1330" w:type="dxa"/>
            <w:tcBorders>
              <w:top w:val="nil"/>
              <w:bottom w:val="nil"/>
            </w:tcBorders>
            <w:noWrap/>
          </w:tcPr>
          <w:p w14:paraId="21743774" w14:textId="4B993BCE" w:rsidR="00512A4D" w:rsidRPr="00DB62D9" w:rsidRDefault="00512A4D" w:rsidP="00512A4D">
            <w:pPr>
              <w:pStyle w:val="NumericTableBodyText"/>
              <w:jc w:val="center"/>
            </w:pPr>
            <w:r w:rsidRPr="00EC7995">
              <w:t>57</w:t>
            </w:r>
          </w:p>
        </w:tc>
        <w:tc>
          <w:tcPr>
            <w:tcW w:w="1329" w:type="dxa"/>
            <w:tcBorders>
              <w:top w:val="nil"/>
              <w:bottom w:val="nil"/>
            </w:tcBorders>
            <w:noWrap/>
          </w:tcPr>
          <w:p w14:paraId="0280224E" w14:textId="50983E4D" w:rsidR="00512A4D" w:rsidRPr="00DB62D9" w:rsidRDefault="00512A4D" w:rsidP="00512A4D">
            <w:pPr>
              <w:pStyle w:val="NumericTableBodyText"/>
              <w:jc w:val="center"/>
            </w:pPr>
            <w:r w:rsidRPr="00EC7995">
              <w:t>177</w:t>
            </w:r>
          </w:p>
        </w:tc>
        <w:tc>
          <w:tcPr>
            <w:tcW w:w="1329" w:type="dxa"/>
            <w:tcBorders>
              <w:top w:val="nil"/>
              <w:bottom w:val="nil"/>
            </w:tcBorders>
            <w:noWrap/>
          </w:tcPr>
          <w:p w14:paraId="08B0B08E" w14:textId="7B9B0276" w:rsidR="00512A4D" w:rsidRPr="00DB62D9" w:rsidRDefault="00512A4D" w:rsidP="00512A4D">
            <w:pPr>
              <w:pStyle w:val="NumericTableBodyText"/>
              <w:jc w:val="center"/>
            </w:pPr>
            <w:r w:rsidRPr="00EC7995">
              <w:t>18</w:t>
            </w:r>
          </w:p>
        </w:tc>
      </w:tr>
      <w:tr w:rsidR="00512A4D" w:rsidRPr="00DB62D9" w14:paraId="722E833C" w14:textId="77777777" w:rsidTr="00452969">
        <w:trPr>
          <w:jc w:val="center"/>
        </w:trPr>
        <w:tc>
          <w:tcPr>
            <w:tcW w:w="955" w:type="dxa"/>
            <w:tcBorders>
              <w:top w:val="nil"/>
              <w:bottom w:val="nil"/>
            </w:tcBorders>
            <w:noWrap/>
            <w:hideMark/>
          </w:tcPr>
          <w:p w14:paraId="143D0589" w14:textId="77777777" w:rsidR="00512A4D" w:rsidRPr="00DB62D9" w:rsidRDefault="00512A4D" w:rsidP="00512A4D">
            <w:pPr>
              <w:pStyle w:val="NumericTableBodyText"/>
            </w:pPr>
            <w:r w:rsidRPr="00645877">
              <w:t>MCI</w:t>
            </w:r>
          </w:p>
        </w:tc>
        <w:tc>
          <w:tcPr>
            <w:tcW w:w="1329" w:type="dxa"/>
            <w:tcBorders>
              <w:top w:val="nil"/>
              <w:bottom w:val="nil"/>
            </w:tcBorders>
            <w:noWrap/>
          </w:tcPr>
          <w:p w14:paraId="040A1923" w14:textId="04BA57B1" w:rsidR="00512A4D" w:rsidRPr="00DB62D9" w:rsidRDefault="00512A4D" w:rsidP="00512A4D">
            <w:pPr>
              <w:pStyle w:val="NumericTableBodyText"/>
              <w:jc w:val="center"/>
            </w:pPr>
            <w:r w:rsidRPr="00EC7995">
              <w:t>334</w:t>
            </w:r>
          </w:p>
        </w:tc>
        <w:tc>
          <w:tcPr>
            <w:tcW w:w="1329" w:type="dxa"/>
            <w:tcBorders>
              <w:top w:val="nil"/>
              <w:bottom w:val="nil"/>
            </w:tcBorders>
            <w:noWrap/>
          </w:tcPr>
          <w:p w14:paraId="12730851" w14:textId="7BC2C749" w:rsidR="00512A4D" w:rsidRPr="00DB62D9" w:rsidRDefault="00512A4D" w:rsidP="00512A4D">
            <w:pPr>
              <w:pStyle w:val="NumericTableBodyText"/>
              <w:jc w:val="center"/>
            </w:pPr>
            <w:r w:rsidRPr="00EC7995">
              <w:t>11</w:t>
            </w:r>
          </w:p>
        </w:tc>
        <w:tc>
          <w:tcPr>
            <w:tcW w:w="1330" w:type="dxa"/>
            <w:tcBorders>
              <w:top w:val="nil"/>
              <w:bottom w:val="nil"/>
            </w:tcBorders>
            <w:noWrap/>
          </w:tcPr>
          <w:p w14:paraId="6212D288" w14:textId="7A643F3E" w:rsidR="00512A4D" w:rsidRPr="00DB62D9" w:rsidRDefault="00512A4D" w:rsidP="00512A4D">
            <w:pPr>
              <w:pStyle w:val="NumericTableBodyText"/>
              <w:jc w:val="center"/>
            </w:pPr>
            <w:r w:rsidRPr="00EC7995">
              <w:t>76</w:t>
            </w:r>
          </w:p>
        </w:tc>
        <w:tc>
          <w:tcPr>
            <w:tcW w:w="1329" w:type="dxa"/>
            <w:tcBorders>
              <w:top w:val="nil"/>
              <w:bottom w:val="nil"/>
            </w:tcBorders>
            <w:noWrap/>
          </w:tcPr>
          <w:p w14:paraId="072393B6" w14:textId="72DB13F3" w:rsidR="00512A4D" w:rsidRPr="00DB62D9" w:rsidRDefault="00512A4D" w:rsidP="00512A4D">
            <w:pPr>
              <w:pStyle w:val="NumericTableBodyText"/>
              <w:jc w:val="center"/>
            </w:pPr>
            <w:r w:rsidRPr="00EC7995">
              <w:t>222</w:t>
            </w:r>
          </w:p>
        </w:tc>
        <w:tc>
          <w:tcPr>
            <w:tcW w:w="1329" w:type="dxa"/>
            <w:tcBorders>
              <w:top w:val="nil"/>
              <w:bottom w:val="nil"/>
            </w:tcBorders>
            <w:noWrap/>
          </w:tcPr>
          <w:p w14:paraId="7AE65A98" w14:textId="599936CE" w:rsidR="00512A4D" w:rsidRPr="00DB62D9" w:rsidRDefault="00512A4D" w:rsidP="00512A4D">
            <w:pPr>
              <w:pStyle w:val="NumericTableBodyText"/>
              <w:jc w:val="center"/>
            </w:pPr>
            <w:r w:rsidRPr="00EC7995">
              <w:t>25</w:t>
            </w:r>
          </w:p>
        </w:tc>
      </w:tr>
      <w:tr w:rsidR="00512A4D" w:rsidRPr="00DB62D9" w14:paraId="42BADEFB" w14:textId="77777777" w:rsidTr="00452969">
        <w:trPr>
          <w:jc w:val="center"/>
        </w:trPr>
        <w:tc>
          <w:tcPr>
            <w:tcW w:w="955" w:type="dxa"/>
            <w:tcBorders>
              <w:top w:val="nil"/>
              <w:bottom w:val="nil"/>
            </w:tcBorders>
            <w:noWrap/>
            <w:hideMark/>
          </w:tcPr>
          <w:p w14:paraId="7D6D851C" w14:textId="77777777" w:rsidR="00512A4D" w:rsidRPr="00DB62D9" w:rsidRDefault="00512A4D" w:rsidP="00512A4D">
            <w:pPr>
              <w:pStyle w:val="NumericTableBodyText"/>
            </w:pPr>
            <w:r w:rsidRPr="00645877">
              <w:t>NH4N</w:t>
            </w:r>
          </w:p>
        </w:tc>
        <w:tc>
          <w:tcPr>
            <w:tcW w:w="1329" w:type="dxa"/>
            <w:tcBorders>
              <w:top w:val="nil"/>
              <w:bottom w:val="nil"/>
            </w:tcBorders>
            <w:noWrap/>
          </w:tcPr>
          <w:p w14:paraId="6D988E29" w14:textId="65D85B78" w:rsidR="00512A4D" w:rsidRPr="00DB62D9" w:rsidRDefault="00512A4D" w:rsidP="00512A4D">
            <w:pPr>
              <w:pStyle w:val="NumericTableBodyText"/>
              <w:jc w:val="center"/>
            </w:pPr>
            <w:r w:rsidRPr="00EC7995">
              <w:t>380</w:t>
            </w:r>
          </w:p>
        </w:tc>
        <w:tc>
          <w:tcPr>
            <w:tcW w:w="1329" w:type="dxa"/>
            <w:tcBorders>
              <w:top w:val="nil"/>
              <w:bottom w:val="nil"/>
            </w:tcBorders>
            <w:noWrap/>
          </w:tcPr>
          <w:p w14:paraId="1092B901" w14:textId="3839F43E" w:rsidR="00512A4D" w:rsidRPr="00DB62D9" w:rsidRDefault="00512A4D" w:rsidP="00512A4D">
            <w:pPr>
              <w:pStyle w:val="NumericTableBodyText"/>
              <w:jc w:val="center"/>
            </w:pPr>
            <w:r w:rsidRPr="00EC7995">
              <w:t>19</w:t>
            </w:r>
          </w:p>
        </w:tc>
        <w:tc>
          <w:tcPr>
            <w:tcW w:w="1330" w:type="dxa"/>
            <w:tcBorders>
              <w:top w:val="nil"/>
              <w:bottom w:val="nil"/>
            </w:tcBorders>
            <w:noWrap/>
          </w:tcPr>
          <w:p w14:paraId="67D00373" w14:textId="225BCCB6" w:rsidR="00512A4D" w:rsidRPr="00DB62D9" w:rsidRDefault="00512A4D" w:rsidP="00512A4D">
            <w:pPr>
              <w:pStyle w:val="NumericTableBodyText"/>
              <w:jc w:val="center"/>
            </w:pPr>
            <w:r w:rsidRPr="00EC7995">
              <w:t>86</w:t>
            </w:r>
          </w:p>
        </w:tc>
        <w:tc>
          <w:tcPr>
            <w:tcW w:w="1329" w:type="dxa"/>
            <w:tcBorders>
              <w:top w:val="nil"/>
              <w:bottom w:val="nil"/>
            </w:tcBorders>
            <w:noWrap/>
          </w:tcPr>
          <w:p w14:paraId="32213370" w14:textId="36C921F5" w:rsidR="00512A4D" w:rsidRPr="00DB62D9" w:rsidRDefault="00512A4D" w:rsidP="00512A4D">
            <w:pPr>
              <w:pStyle w:val="NumericTableBodyText"/>
              <w:jc w:val="center"/>
            </w:pPr>
            <w:r w:rsidRPr="00EC7995">
              <w:t>251</w:t>
            </w:r>
          </w:p>
        </w:tc>
        <w:tc>
          <w:tcPr>
            <w:tcW w:w="1329" w:type="dxa"/>
            <w:tcBorders>
              <w:top w:val="nil"/>
              <w:bottom w:val="nil"/>
            </w:tcBorders>
            <w:noWrap/>
          </w:tcPr>
          <w:p w14:paraId="3EBF0F4D" w14:textId="5D28848D" w:rsidR="00512A4D" w:rsidRPr="00DB62D9" w:rsidRDefault="00512A4D" w:rsidP="00512A4D">
            <w:pPr>
              <w:pStyle w:val="NumericTableBodyText"/>
              <w:jc w:val="center"/>
            </w:pPr>
            <w:r w:rsidRPr="00EC7995">
              <w:t>24</w:t>
            </w:r>
          </w:p>
        </w:tc>
      </w:tr>
      <w:tr w:rsidR="00512A4D" w:rsidRPr="00DB62D9" w14:paraId="2C86ED5E" w14:textId="77777777" w:rsidTr="00452969">
        <w:trPr>
          <w:jc w:val="center"/>
        </w:trPr>
        <w:tc>
          <w:tcPr>
            <w:tcW w:w="955" w:type="dxa"/>
            <w:tcBorders>
              <w:top w:val="nil"/>
              <w:bottom w:val="nil"/>
            </w:tcBorders>
            <w:noWrap/>
            <w:hideMark/>
          </w:tcPr>
          <w:p w14:paraId="16090D24" w14:textId="77777777" w:rsidR="00512A4D" w:rsidRPr="00DB62D9" w:rsidRDefault="00512A4D" w:rsidP="00512A4D">
            <w:pPr>
              <w:pStyle w:val="NumericTableBodyText"/>
            </w:pPr>
            <w:r w:rsidRPr="00645877">
              <w:t>NNN</w:t>
            </w:r>
          </w:p>
        </w:tc>
        <w:tc>
          <w:tcPr>
            <w:tcW w:w="1329" w:type="dxa"/>
            <w:tcBorders>
              <w:top w:val="nil"/>
              <w:bottom w:val="nil"/>
            </w:tcBorders>
            <w:noWrap/>
          </w:tcPr>
          <w:p w14:paraId="7449DC44" w14:textId="7671F92D" w:rsidR="00512A4D" w:rsidRPr="00DB62D9" w:rsidRDefault="00512A4D" w:rsidP="00512A4D">
            <w:pPr>
              <w:pStyle w:val="NumericTableBodyText"/>
              <w:jc w:val="center"/>
            </w:pPr>
            <w:r w:rsidRPr="00EC7995">
              <w:t>364</w:t>
            </w:r>
          </w:p>
        </w:tc>
        <w:tc>
          <w:tcPr>
            <w:tcW w:w="1329" w:type="dxa"/>
            <w:tcBorders>
              <w:top w:val="nil"/>
              <w:bottom w:val="nil"/>
            </w:tcBorders>
            <w:noWrap/>
          </w:tcPr>
          <w:p w14:paraId="509413C3" w14:textId="0D711907" w:rsidR="00512A4D" w:rsidRPr="00DB62D9" w:rsidRDefault="00512A4D" w:rsidP="00512A4D">
            <w:pPr>
              <w:pStyle w:val="NumericTableBodyText"/>
              <w:jc w:val="center"/>
            </w:pPr>
            <w:r w:rsidRPr="00EC7995">
              <w:t>19</w:t>
            </w:r>
          </w:p>
        </w:tc>
        <w:tc>
          <w:tcPr>
            <w:tcW w:w="1330" w:type="dxa"/>
            <w:tcBorders>
              <w:top w:val="nil"/>
              <w:bottom w:val="nil"/>
            </w:tcBorders>
            <w:noWrap/>
          </w:tcPr>
          <w:p w14:paraId="5BC711CE" w14:textId="46D9E7C0" w:rsidR="00512A4D" w:rsidRPr="00DB62D9" w:rsidRDefault="00512A4D" w:rsidP="00512A4D">
            <w:pPr>
              <w:pStyle w:val="NumericTableBodyText"/>
              <w:jc w:val="center"/>
            </w:pPr>
            <w:r w:rsidRPr="00EC7995">
              <w:t>79</w:t>
            </w:r>
          </w:p>
        </w:tc>
        <w:tc>
          <w:tcPr>
            <w:tcW w:w="1329" w:type="dxa"/>
            <w:tcBorders>
              <w:top w:val="nil"/>
              <w:bottom w:val="nil"/>
            </w:tcBorders>
            <w:noWrap/>
          </w:tcPr>
          <w:p w14:paraId="7F02F03C" w14:textId="309C9228" w:rsidR="00512A4D" w:rsidRPr="00DB62D9" w:rsidRDefault="00512A4D" w:rsidP="00512A4D">
            <w:pPr>
              <w:pStyle w:val="NumericTableBodyText"/>
              <w:jc w:val="center"/>
            </w:pPr>
            <w:r w:rsidRPr="00EC7995">
              <w:t>243</w:t>
            </w:r>
          </w:p>
        </w:tc>
        <w:tc>
          <w:tcPr>
            <w:tcW w:w="1329" w:type="dxa"/>
            <w:tcBorders>
              <w:top w:val="nil"/>
              <w:bottom w:val="nil"/>
            </w:tcBorders>
            <w:noWrap/>
          </w:tcPr>
          <w:p w14:paraId="2EC73D49" w14:textId="019FE778" w:rsidR="00512A4D" w:rsidRPr="00DB62D9" w:rsidRDefault="00512A4D" w:rsidP="00512A4D">
            <w:pPr>
              <w:pStyle w:val="NumericTableBodyText"/>
              <w:jc w:val="center"/>
            </w:pPr>
            <w:r w:rsidRPr="00EC7995">
              <w:t>23</w:t>
            </w:r>
          </w:p>
        </w:tc>
      </w:tr>
      <w:tr w:rsidR="00512A4D" w:rsidRPr="00DB62D9" w14:paraId="097EC7DF" w14:textId="77777777" w:rsidTr="00452969">
        <w:trPr>
          <w:jc w:val="center"/>
        </w:trPr>
        <w:tc>
          <w:tcPr>
            <w:tcW w:w="955" w:type="dxa"/>
            <w:tcBorders>
              <w:top w:val="nil"/>
              <w:bottom w:val="nil"/>
            </w:tcBorders>
            <w:noWrap/>
            <w:hideMark/>
          </w:tcPr>
          <w:p w14:paraId="4F4CEC70" w14:textId="77777777" w:rsidR="00512A4D" w:rsidRPr="00DB62D9" w:rsidRDefault="00512A4D" w:rsidP="00512A4D">
            <w:pPr>
              <w:pStyle w:val="NumericTableBodyText"/>
            </w:pPr>
            <w:r w:rsidRPr="00645877">
              <w:t>TN</w:t>
            </w:r>
          </w:p>
        </w:tc>
        <w:tc>
          <w:tcPr>
            <w:tcW w:w="1329" w:type="dxa"/>
            <w:tcBorders>
              <w:top w:val="nil"/>
              <w:bottom w:val="nil"/>
            </w:tcBorders>
            <w:noWrap/>
          </w:tcPr>
          <w:p w14:paraId="551774DB" w14:textId="6E7F9F63" w:rsidR="00512A4D" w:rsidRPr="00DB62D9" w:rsidRDefault="00512A4D" w:rsidP="00512A4D">
            <w:pPr>
              <w:pStyle w:val="NumericTableBodyText"/>
              <w:jc w:val="center"/>
            </w:pPr>
            <w:r w:rsidRPr="00EC7995">
              <w:t>194</w:t>
            </w:r>
          </w:p>
        </w:tc>
        <w:tc>
          <w:tcPr>
            <w:tcW w:w="1329" w:type="dxa"/>
            <w:tcBorders>
              <w:top w:val="nil"/>
              <w:bottom w:val="nil"/>
            </w:tcBorders>
            <w:noWrap/>
          </w:tcPr>
          <w:p w14:paraId="7FEACC2C" w14:textId="31128D08" w:rsidR="00512A4D" w:rsidRPr="00DB62D9" w:rsidRDefault="00512A4D" w:rsidP="00512A4D">
            <w:pPr>
              <w:pStyle w:val="NumericTableBodyText"/>
              <w:jc w:val="center"/>
            </w:pPr>
            <w:r w:rsidRPr="00EC7995">
              <w:t>5</w:t>
            </w:r>
          </w:p>
        </w:tc>
        <w:tc>
          <w:tcPr>
            <w:tcW w:w="1330" w:type="dxa"/>
            <w:tcBorders>
              <w:top w:val="nil"/>
              <w:bottom w:val="nil"/>
            </w:tcBorders>
            <w:noWrap/>
          </w:tcPr>
          <w:p w14:paraId="6DA7B349" w14:textId="2FB938DC" w:rsidR="00512A4D" w:rsidRPr="00DB62D9" w:rsidRDefault="00512A4D" w:rsidP="00512A4D">
            <w:pPr>
              <w:pStyle w:val="NumericTableBodyText"/>
              <w:jc w:val="center"/>
            </w:pPr>
            <w:r w:rsidRPr="00EC7995">
              <w:t>48</w:t>
            </w:r>
          </w:p>
        </w:tc>
        <w:tc>
          <w:tcPr>
            <w:tcW w:w="1329" w:type="dxa"/>
            <w:tcBorders>
              <w:top w:val="nil"/>
              <w:bottom w:val="nil"/>
            </w:tcBorders>
            <w:noWrap/>
          </w:tcPr>
          <w:p w14:paraId="5595E8BC" w14:textId="6FC7184D" w:rsidR="00512A4D" w:rsidRPr="00DB62D9" w:rsidRDefault="00512A4D" w:rsidP="00512A4D">
            <w:pPr>
              <w:pStyle w:val="NumericTableBodyText"/>
              <w:jc w:val="center"/>
            </w:pPr>
            <w:r w:rsidRPr="00EC7995">
              <w:t>126</w:t>
            </w:r>
          </w:p>
        </w:tc>
        <w:tc>
          <w:tcPr>
            <w:tcW w:w="1329" w:type="dxa"/>
            <w:tcBorders>
              <w:top w:val="nil"/>
              <w:bottom w:val="nil"/>
            </w:tcBorders>
            <w:noWrap/>
          </w:tcPr>
          <w:p w14:paraId="730E5FD1" w14:textId="43FC2DA5" w:rsidR="00512A4D" w:rsidRPr="00DB62D9" w:rsidRDefault="00512A4D" w:rsidP="00512A4D">
            <w:pPr>
              <w:pStyle w:val="NumericTableBodyText"/>
              <w:jc w:val="center"/>
            </w:pPr>
            <w:r w:rsidRPr="00EC7995">
              <w:t>15</w:t>
            </w:r>
          </w:p>
        </w:tc>
      </w:tr>
      <w:tr w:rsidR="00512A4D" w:rsidRPr="00DB62D9" w14:paraId="2EEFC909" w14:textId="77777777" w:rsidTr="00452969">
        <w:trPr>
          <w:trHeight w:val="80"/>
          <w:jc w:val="center"/>
        </w:trPr>
        <w:tc>
          <w:tcPr>
            <w:tcW w:w="955" w:type="dxa"/>
            <w:tcBorders>
              <w:top w:val="nil"/>
              <w:bottom w:val="nil"/>
            </w:tcBorders>
            <w:noWrap/>
          </w:tcPr>
          <w:p w14:paraId="5FC65BB3" w14:textId="77777777" w:rsidR="00512A4D" w:rsidRPr="00DB62D9" w:rsidRDefault="00512A4D" w:rsidP="00512A4D">
            <w:pPr>
              <w:pStyle w:val="NumericTableBodyText"/>
            </w:pPr>
            <w:r w:rsidRPr="00645877">
              <w:t>TP</w:t>
            </w:r>
          </w:p>
        </w:tc>
        <w:tc>
          <w:tcPr>
            <w:tcW w:w="1329" w:type="dxa"/>
            <w:tcBorders>
              <w:top w:val="nil"/>
              <w:bottom w:val="nil"/>
            </w:tcBorders>
            <w:noWrap/>
          </w:tcPr>
          <w:p w14:paraId="57B8C9E0" w14:textId="3C6FED88" w:rsidR="00512A4D" w:rsidRPr="00DB62D9" w:rsidRDefault="00512A4D" w:rsidP="00512A4D">
            <w:pPr>
              <w:pStyle w:val="NumericTableBodyText"/>
              <w:jc w:val="center"/>
            </w:pPr>
            <w:r w:rsidRPr="00EC7995">
              <w:t>334</w:t>
            </w:r>
          </w:p>
        </w:tc>
        <w:tc>
          <w:tcPr>
            <w:tcW w:w="1329" w:type="dxa"/>
            <w:tcBorders>
              <w:top w:val="nil"/>
              <w:bottom w:val="nil"/>
            </w:tcBorders>
            <w:noWrap/>
          </w:tcPr>
          <w:p w14:paraId="67258D22" w14:textId="2CF84509" w:rsidR="00512A4D" w:rsidRPr="00DB62D9" w:rsidRDefault="00512A4D" w:rsidP="00512A4D">
            <w:pPr>
              <w:pStyle w:val="NumericTableBodyText"/>
              <w:jc w:val="center"/>
            </w:pPr>
            <w:r w:rsidRPr="00EC7995">
              <w:t>12</w:t>
            </w:r>
          </w:p>
        </w:tc>
        <w:tc>
          <w:tcPr>
            <w:tcW w:w="1330" w:type="dxa"/>
            <w:tcBorders>
              <w:top w:val="nil"/>
              <w:bottom w:val="nil"/>
            </w:tcBorders>
            <w:noWrap/>
          </w:tcPr>
          <w:p w14:paraId="26A44DBC" w14:textId="4B7D40D0" w:rsidR="00512A4D" w:rsidRPr="00DB62D9" w:rsidRDefault="00512A4D" w:rsidP="00512A4D">
            <w:pPr>
              <w:pStyle w:val="NumericTableBodyText"/>
              <w:jc w:val="center"/>
            </w:pPr>
            <w:r w:rsidRPr="00EC7995">
              <w:t>70</w:t>
            </w:r>
          </w:p>
        </w:tc>
        <w:tc>
          <w:tcPr>
            <w:tcW w:w="1329" w:type="dxa"/>
            <w:tcBorders>
              <w:top w:val="nil"/>
              <w:bottom w:val="nil"/>
            </w:tcBorders>
            <w:noWrap/>
          </w:tcPr>
          <w:p w14:paraId="0846ECDB" w14:textId="1F2C3D89" w:rsidR="00512A4D" w:rsidRPr="00DB62D9" w:rsidRDefault="00512A4D" w:rsidP="00512A4D">
            <w:pPr>
              <w:pStyle w:val="NumericTableBodyText"/>
              <w:jc w:val="center"/>
            </w:pPr>
            <w:r w:rsidRPr="00EC7995">
              <w:t>234</w:t>
            </w:r>
          </w:p>
        </w:tc>
        <w:tc>
          <w:tcPr>
            <w:tcW w:w="1329" w:type="dxa"/>
            <w:tcBorders>
              <w:top w:val="nil"/>
              <w:bottom w:val="nil"/>
            </w:tcBorders>
            <w:noWrap/>
          </w:tcPr>
          <w:p w14:paraId="23F952F2" w14:textId="7F417FAA" w:rsidR="00512A4D" w:rsidRPr="00DB62D9" w:rsidRDefault="00512A4D" w:rsidP="00512A4D">
            <w:pPr>
              <w:pStyle w:val="NumericTableBodyText"/>
              <w:jc w:val="center"/>
            </w:pPr>
            <w:r w:rsidRPr="00EC7995">
              <w:t>18</w:t>
            </w:r>
          </w:p>
        </w:tc>
      </w:tr>
      <w:tr w:rsidR="00512A4D" w:rsidRPr="00DB62D9" w14:paraId="3CCE36A8" w14:textId="77777777" w:rsidTr="00452969">
        <w:trPr>
          <w:jc w:val="center"/>
        </w:trPr>
        <w:tc>
          <w:tcPr>
            <w:tcW w:w="955" w:type="dxa"/>
            <w:tcBorders>
              <w:top w:val="nil"/>
            </w:tcBorders>
            <w:noWrap/>
          </w:tcPr>
          <w:p w14:paraId="40001DCF" w14:textId="77777777" w:rsidR="00512A4D" w:rsidRPr="00215317" w:rsidRDefault="00512A4D" w:rsidP="00512A4D">
            <w:pPr>
              <w:pStyle w:val="NumericTableBodyText"/>
            </w:pPr>
            <w:r w:rsidRPr="00645877">
              <w:t>TURB</w:t>
            </w:r>
          </w:p>
        </w:tc>
        <w:tc>
          <w:tcPr>
            <w:tcW w:w="1329" w:type="dxa"/>
            <w:tcBorders>
              <w:top w:val="nil"/>
            </w:tcBorders>
            <w:noWrap/>
          </w:tcPr>
          <w:p w14:paraId="5F84693C" w14:textId="0ECBA73B" w:rsidR="00512A4D" w:rsidRPr="00215317" w:rsidRDefault="00512A4D" w:rsidP="00512A4D">
            <w:pPr>
              <w:pStyle w:val="NumericTableBodyText"/>
              <w:jc w:val="center"/>
            </w:pPr>
            <w:r w:rsidRPr="00EC7995">
              <w:t>115</w:t>
            </w:r>
          </w:p>
        </w:tc>
        <w:tc>
          <w:tcPr>
            <w:tcW w:w="1329" w:type="dxa"/>
            <w:tcBorders>
              <w:top w:val="nil"/>
            </w:tcBorders>
            <w:noWrap/>
          </w:tcPr>
          <w:p w14:paraId="75C6173C" w14:textId="35DB2953" w:rsidR="00512A4D" w:rsidRPr="00215317" w:rsidRDefault="00512A4D" w:rsidP="00512A4D">
            <w:pPr>
              <w:pStyle w:val="NumericTableBodyText"/>
              <w:jc w:val="center"/>
            </w:pPr>
            <w:r w:rsidRPr="00EC7995">
              <w:t>5</w:t>
            </w:r>
          </w:p>
        </w:tc>
        <w:tc>
          <w:tcPr>
            <w:tcW w:w="1330" w:type="dxa"/>
            <w:tcBorders>
              <w:top w:val="nil"/>
            </w:tcBorders>
            <w:noWrap/>
          </w:tcPr>
          <w:p w14:paraId="4B763CFA" w14:textId="33CD130B" w:rsidR="00512A4D" w:rsidRPr="00215317" w:rsidRDefault="00512A4D" w:rsidP="00512A4D">
            <w:pPr>
              <w:pStyle w:val="NumericTableBodyText"/>
              <w:jc w:val="center"/>
            </w:pPr>
            <w:r w:rsidRPr="00EC7995">
              <w:t>37</w:t>
            </w:r>
          </w:p>
        </w:tc>
        <w:tc>
          <w:tcPr>
            <w:tcW w:w="1329" w:type="dxa"/>
            <w:tcBorders>
              <w:top w:val="nil"/>
            </w:tcBorders>
            <w:noWrap/>
          </w:tcPr>
          <w:p w14:paraId="120E171E" w14:textId="5D60682F" w:rsidR="00512A4D" w:rsidRPr="00215317" w:rsidRDefault="00512A4D" w:rsidP="00512A4D">
            <w:pPr>
              <w:pStyle w:val="NumericTableBodyText"/>
              <w:jc w:val="center"/>
            </w:pPr>
            <w:r w:rsidRPr="00EC7995">
              <w:t>63</w:t>
            </w:r>
          </w:p>
        </w:tc>
        <w:tc>
          <w:tcPr>
            <w:tcW w:w="1329" w:type="dxa"/>
            <w:tcBorders>
              <w:top w:val="nil"/>
            </w:tcBorders>
            <w:noWrap/>
          </w:tcPr>
          <w:p w14:paraId="41999AA3" w14:textId="5689AF16" w:rsidR="00512A4D" w:rsidRPr="00215317" w:rsidRDefault="00512A4D" w:rsidP="00512A4D">
            <w:pPr>
              <w:pStyle w:val="NumericTableBodyText"/>
              <w:jc w:val="center"/>
            </w:pPr>
            <w:r w:rsidRPr="00EC7995">
              <w:t>10</w:t>
            </w:r>
          </w:p>
        </w:tc>
      </w:tr>
    </w:tbl>
    <w:p w14:paraId="4E13A3E5" w14:textId="77777777" w:rsidR="00B940C3" w:rsidRDefault="00B940C3" w:rsidP="00B940C3">
      <w:pPr>
        <w:pStyle w:val="BodyText"/>
      </w:pPr>
    </w:p>
    <w:p w14:paraId="6283725D" w14:textId="390772A8" w:rsidR="00B940C3" w:rsidRDefault="00B940C3" w:rsidP="004E6F33">
      <w:pPr>
        <w:pStyle w:val="BodyText"/>
        <w:keepNext/>
        <w:jc w:val="center"/>
      </w:pPr>
      <w:r>
        <w:rPr>
          <w:noProof/>
        </w:rPr>
        <w:lastRenderedPageBreak/>
        <w:drawing>
          <wp:inline distT="0" distB="0" distL="0" distR="0" wp14:anchorId="360476BF" wp14:editId="644C5EB7">
            <wp:extent cx="5038354" cy="7196342"/>
            <wp:effectExtent l="0" t="0" r="0" b="5080"/>
            <wp:docPr id="45" name="Picture 45"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catter char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038354" cy="7196342"/>
                    </a:xfrm>
                    <a:prstGeom prst="rect">
                      <a:avLst/>
                    </a:prstGeom>
                  </pic:spPr>
                </pic:pic>
              </a:graphicData>
            </a:graphic>
          </wp:inline>
        </w:drawing>
      </w:r>
    </w:p>
    <w:p w14:paraId="6DC66734" w14:textId="79D982CA" w:rsidR="004E6F33" w:rsidRPr="004E6F33" w:rsidRDefault="004E6F33" w:rsidP="004E6F33">
      <w:pPr>
        <w:pStyle w:val="Caption"/>
        <w:keepNext w:val="0"/>
        <w:rPr>
          <w:vanish/>
          <w:specVanish/>
        </w:rPr>
      </w:pPr>
      <w:bookmarkStart w:id="217" w:name="_Ref82771261"/>
      <w:bookmarkStart w:id="218" w:name="_Toc84596516"/>
      <w:r>
        <w:t xml:space="preserve">Figure </w:t>
      </w:r>
      <w:fldSimple w:instr=" STYLEREF &quot;Heading 1&quot; \s ">
        <w:r w:rsidR="005A78FC">
          <w:rPr>
            <w:noProof/>
          </w:rPr>
          <w:t>5</w:t>
        </w:r>
      </w:fldSimple>
      <w:r>
        <w:noBreakHyphen/>
      </w:r>
      <w:fldSimple w:instr=" SEQ Figure \s 1 ">
        <w:r w:rsidR="005A78FC">
          <w:rPr>
            <w:noProof/>
          </w:rPr>
          <w:t>6</w:t>
        </w:r>
      </w:fldSimple>
      <w:bookmarkEnd w:id="217"/>
      <w:r>
        <w:t>:</w:t>
      </w:r>
      <w:r>
        <w:tab/>
        <w:t>River water quality monitoring sites used for 20-year trend analyses of nutrients, ECOLI, CLAR, TURB and MCI.</w:t>
      </w:r>
      <w:bookmarkEnd w:id="218"/>
    </w:p>
    <w:p w14:paraId="7C3C91AB" w14:textId="36C0D0B5" w:rsidR="004E6F33" w:rsidRDefault="004E6F33" w:rsidP="004E6F33">
      <w:pPr>
        <w:pStyle w:val="CaptionText"/>
      </w:pPr>
      <w:r>
        <w:t xml:space="preserve"> </w:t>
      </w:r>
    </w:p>
    <w:p w14:paraId="62E8B1F5" w14:textId="40C00A8F" w:rsidR="00B940C3" w:rsidRDefault="00B940C3" w:rsidP="00452969">
      <w:pPr>
        <w:pStyle w:val="Heading3"/>
        <w:pageBreakBefore/>
      </w:pPr>
      <w:bookmarkStart w:id="219" w:name="_Toc82600421"/>
      <w:r>
        <w:lastRenderedPageBreak/>
        <w:t xml:space="preserve">Trend </w:t>
      </w:r>
      <w:bookmarkEnd w:id="219"/>
      <w:r w:rsidR="00D87008">
        <w:t>rate</w:t>
      </w:r>
    </w:p>
    <w:p w14:paraId="13FFF5AC" w14:textId="0309CA45" w:rsidR="00B940C3" w:rsidRDefault="00B940C3" w:rsidP="00166A7F">
      <w:pPr>
        <w:pStyle w:val="BodyText"/>
        <w:keepNext/>
      </w:pPr>
      <w:r w:rsidRPr="008912B0">
        <w:t>Box and whisker plots were used to summarise the estimated trend</w:t>
      </w:r>
      <w:r w:rsidR="0041250E">
        <w:t xml:space="preserve"> rate</w:t>
      </w:r>
      <w:r w:rsidRPr="008912B0">
        <w:t xml:space="preserve">s for each of the water quality variables for the </w:t>
      </w:r>
      <w:r>
        <w:t>2</w:t>
      </w:r>
      <w:r w:rsidRPr="008912B0">
        <w:t>0-year period from 20</w:t>
      </w:r>
      <w:r>
        <w:t>01</w:t>
      </w:r>
      <w:r w:rsidRPr="008912B0">
        <w:t xml:space="preserve"> – 20</w:t>
      </w:r>
      <w:r>
        <w:t>20</w:t>
      </w:r>
      <w:r w:rsidRPr="008912B0">
        <w:t xml:space="preserve"> across the four land cover classes (</w:t>
      </w:r>
      <w:r w:rsidR="004E6F33">
        <w:fldChar w:fldCharType="begin"/>
      </w:r>
      <w:r w:rsidR="004E6F33">
        <w:instrText xml:space="preserve"> REF _Ref82771322 \h </w:instrText>
      </w:r>
      <w:r w:rsidR="004E6F33">
        <w:fldChar w:fldCharType="separate"/>
      </w:r>
      <w:r w:rsidR="005A78FC">
        <w:t xml:space="preserve">Figure </w:t>
      </w:r>
      <w:r w:rsidR="005A78FC">
        <w:rPr>
          <w:noProof/>
        </w:rPr>
        <w:t>5</w:t>
      </w:r>
      <w:r w:rsidR="005A78FC">
        <w:noBreakHyphen/>
      </w:r>
      <w:r w:rsidR="005A78FC">
        <w:rPr>
          <w:noProof/>
        </w:rPr>
        <w:t>7</w:t>
      </w:r>
      <w:r w:rsidR="004E6F33">
        <w:fldChar w:fldCharType="end"/>
      </w:r>
      <w:r w:rsidRPr="008912B0">
        <w:t>). All estimated trend</w:t>
      </w:r>
      <w:r w:rsidR="001B01CA">
        <w:t xml:space="preserve"> rate</w:t>
      </w:r>
      <w:r w:rsidRPr="008912B0">
        <w:t xml:space="preserve">s are included </w:t>
      </w:r>
      <w:r w:rsidRPr="009F6CE2">
        <w:t xml:space="preserve">in these plots, irrespective of the </w:t>
      </w:r>
      <w:r w:rsidR="0041250E">
        <w:t xml:space="preserve">level of </w:t>
      </w:r>
      <w:r w:rsidRPr="009F6CE2">
        <w:t xml:space="preserve">confidence in </w:t>
      </w:r>
      <w:r w:rsidR="0041250E">
        <w:t>the</w:t>
      </w:r>
      <w:r w:rsidR="001B01CA">
        <w:t xml:space="preserve"> assessment</w:t>
      </w:r>
      <w:r w:rsidR="0041250E" w:rsidRPr="009F6CE2">
        <w:t xml:space="preserve"> </w:t>
      </w:r>
      <w:r w:rsidRPr="009F6CE2">
        <w:t xml:space="preserve">(as defined in Section </w:t>
      </w:r>
      <w:r w:rsidRPr="009F6CE2">
        <w:fldChar w:fldCharType="begin"/>
      </w:r>
      <w:r w:rsidRPr="009F6CE2">
        <w:instrText xml:space="preserve"> REF _Ref57642455 \r \h </w:instrText>
      </w:r>
      <w:r>
        <w:instrText xml:space="preserve"> \* MERGEFORMAT </w:instrText>
      </w:r>
      <w:r w:rsidRPr="009F6CE2">
        <w:fldChar w:fldCharType="separate"/>
      </w:r>
      <w:r w:rsidR="005A78FC">
        <w:t>3.2.5</w:t>
      </w:r>
      <w:r w:rsidRPr="009F6CE2">
        <w:fldChar w:fldCharType="end"/>
      </w:r>
      <w:r w:rsidRPr="009F6CE2">
        <w:t>). These plots indicate that land cover classes did not account for a substantial amount of the variation in trend</w:t>
      </w:r>
      <w:r w:rsidR="001B01CA">
        <w:t xml:space="preserve"> rate</w:t>
      </w:r>
      <w:r w:rsidRPr="009F6CE2">
        <w:t>s for any variable, with the exception TURB (although it is noted that TURB has a much lower sample size than other variables). This contrasts with the state analyses of river variables, where water-quality state clearly varied between land cover classes (</w:t>
      </w:r>
      <w:r w:rsidR="004E6F33">
        <w:fldChar w:fldCharType="begin"/>
      </w:r>
      <w:r w:rsidR="004E6F33">
        <w:instrText xml:space="preserve"> REF _Ref82768870 \h </w:instrText>
      </w:r>
      <w:r w:rsidR="004E6F33">
        <w:fldChar w:fldCharType="separate"/>
      </w:r>
      <w:r w:rsidR="005A78FC">
        <w:t xml:space="preserve">Figure </w:t>
      </w:r>
      <w:r w:rsidR="005A78FC">
        <w:rPr>
          <w:noProof/>
        </w:rPr>
        <w:t>4</w:t>
      </w:r>
      <w:r w:rsidR="005A78FC">
        <w:noBreakHyphen/>
      </w:r>
      <w:r w:rsidR="005A78FC">
        <w:rPr>
          <w:noProof/>
        </w:rPr>
        <w:t>2</w:t>
      </w:r>
      <w:r w:rsidR="004E6F33">
        <w:fldChar w:fldCharType="end"/>
      </w:r>
      <w:r w:rsidR="004E6F33">
        <w:t xml:space="preserve">, </w:t>
      </w:r>
      <w:r w:rsidR="00166A7F">
        <w:fldChar w:fldCharType="begin"/>
      </w:r>
      <w:r w:rsidR="00166A7F">
        <w:instrText xml:space="preserve"> REF _Ref83290556 \h </w:instrText>
      </w:r>
      <w:r w:rsidR="00166A7F">
        <w:fldChar w:fldCharType="separate"/>
      </w:r>
      <w:r w:rsidR="005A78FC">
        <w:t xml:space="preserve">Figure </w:t>
      </w:r>
      <w:r w:rsidR="005A78FC">
        <w:rPr>
          <w:noProof/>
        </w:rPr>
        <w:t>4</w:t>
      </w:r>
      <w:r w:rsidR="005A78FC">
        <w:noBreakHyphen/>
      </w:r>
      <w:r w:rsidR="005A78FC">
        <w:rPr>
          <w:noProof/>
        </w:rPr>
        <w:t>3</w:t>
      </w:r>
      <w:r w:rsidR="00166A7F">
        <w:fldChar w:fldCharType="end"/>
      </w:r>
      <w:r w:rsidR="00166A7F">
        <w:t xml:space="preserve">, </w:t>
      </w:r>
      <w:r w:rsidR="00166A7F">
        <w:fldChar w:fldCharType="begin"/>
      </w:r>
      <w:r w:rsidR="00166A7F">
        <w:instrText xml:space="preserve"> REF _Ref83290558 \h </w:instrText>
      </w:r>
      <w:r w:rsidR="00166A7F">
        <w:fldChar w:fldCharType="separate"/>
      </w:r>
      <w:r w:rsidR="005A78FC">
        <w:t xml:space="preserve">Figure </w:t>
      </w:r>
      <w:r w:rsidR="005A78FC">
        <w:rPr>
          <w:noProof/>
        </w:rPr>
        <w:t>4</w:t>
      </w:r>
      <w:r w:rsidR="005A78FC">
        <w:noBreakHyphen/>
      </w:r>
      <w:r w:rsidR="005A78FC">
        <w:rPr>
          <w:noProof/>
        </w:rPr>
        <w:t>4</w:t>
      </w:r>
      <w:r w:rsidR="00166A7F">
        <w:fldChar w:fldCharType="end"/>
      </w:r>
      <w:r w:rsidRPr="009F6CE2">
        <w:t xml:space="preserve">). Median absolute trend </w:t>
      </w:r>
      <w:r w:rsidR="00D87008">
        <w:t>rate</w:t>
      </w:r>
      <w:r w:rsidR="00D87008" w:rsidRPr="009F6CE2">
        <w:t xml:space="preserve">s </w:t>
      </w:r>
      <w:r w:rsidRPr="009F6CE2">
        <w:t xml:space="preserve">were largest (&gt; 1.5%) for TP and NH4N in the urban land-cover class (in both cases the trend direction </w:t>
      </w:r>
      <w:r w:rsidR="0096279C">
        <w:t>was decreasing</w:t>
      </w:r>
      <w:r w:rsidRPr="009F6CE2">
        <w:t xml:space="preserve">) and NNN and TURB for the exotic forest land cover class (in both cases the trend direction </w:t>
      </w:r>
      <w:r w:rsidR="0096279C">
        <w:t>was increasing</w:t>
      </w:r>
      <w:r w:rsidRPr="009F6CE2">
        <w:t>).</w:t>
      </w:r>
    </w:p>
    <w:p w14:paraId="5D809003" w14:textId="7B0EBAED" w:rsidR="00B940C3" w:rsidRDefault="00DC5E1B" w:rsidP="004E6F33">
      <w:pPr>
        <w:pStyle w:val="BodyText"/>
        <w:keepNext/>
      </w:pPr>
      <w:r>
        <w:rPr>
          <w:noProof/>
        </w:rPr>
        <w:drawing>
          <wp:inline distT="0" distB="0" distL="0" distR="0" wp14:anchorId="2BE982D3" wp14:editId="287A6E0E">
            <wp:extent cx="5753100" cy="5753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53100" cy="5753100"/>
                    </a:xfrm>
                    <a:prstGeom prst="rect">
                      <a:avLst/>
                    </a:prstGeom>
                    <a:noFill/>
                    <a:ln>
                      <a:noFill/>
                    </a:ln>
                  </pic:spPr>
                </pic:pic>
              </a:graphicData>
            </a:graphic>
          </wp:inline>
        </w:drawing>
      </w:r>
    </w:p>
    <w:p w14:paraId="7ABF32BF" w14:textId="2A8663C3" w:rsidR="004E6F33" w:rsidRPr="004E6F33" w:rsidRDefault="004E6F33" w:rsidP="004E6F33">
      <w:pPr>
        <w:pStyle w:val="Caption"/>
        <w:keepNext w:val="0"/>
        <w:rPr>
          <w:vanish/>
          <w:specVanish/>
        </w:rPr>
      </w:pPr>
      <w:bookmarkStart w:id="220" w:name="_Ref82771322"/>
      <w:bookmarkStart w:id="221" w:name="_Toc84596517"/>
      <w:r>
        <w:t xml:space="preserve">Figure </w:t>
      </w:r>
      <w:fldSimple w:instr=" STYLEREF &quot;Heading 1&quot; \s ">
        <w:r w:rsidR="005A78FC">
          <w:rPr>
            <w:noProof/>
          </w:rPr>
          <w:t>5</w:t>
        </w:r>
      </w:fldSimple>
      <w:r>
        <w:noBreakHyphen/>
      </w:r>
      <w:fldSimple w:instr=" SEQ Figure \s 1 ">
        <w:r w:rsidR="005A78FC">
          <w:rPr>
            <w:noProof/>
          </w:rPr>
          <w:t>7</w:t>
        </w:r>
      </w:fldSimple>
      <w:bookmarkEnd w:id="220"/>
      <w:r>
        <w:t>:</w:t>
      </w:r>
      <w:r>
        <w:tab/>
        <w:t>Summary of 20-year raw trend</w:t>
      </w:r>
      <w:r w:rsidR="00D87008">
        <w:t xml:space="preserve"> rate</w:t>
      </w:r>
      <w:r>
        <w:t>s. Box-and-whisker plots show the distributions of site trend</w:t>
      </w:r>
      <w:r w:rsidR="00D87008">
        <w:t xml:space="preserve"> rate</w:t>
      </w:r>
      <w:r>
        <w:t>s within REC land cover classes.</w:t>
      </w:r>
      <w:bookmarkEnd w:id="221"/>
    </w:p>
    <w:p w14:paraId="717E310A" w14:textId="2E82C6E6" w:rsidR="004E6F33" w:rsidRDefault="004E6F33" w:rsidP="004E6F33">
      <w:pPr>
        <w:pStyle w:val="CaptionText"/>
      </w:pPr>
      <w:r>
        <w:t xml:space="preserve">   </w:t>
      </w:r>
      <w:r w:rsidRPr="002C06FD">
        <w:t>Black horizontal line in each box indicates the median of site trend</w:t>
      </w:r>
      <w:r w:rsidR="00D87008">
        <w:t xml:space="preserve"> rate</w:t>
      </w:r>
      <w:r w:rsidRPr="002C06FD">
        <w:t xml:space="preserve">s, </w:t>
      </w:r>
      <w:r>
        <w:t xml:space="preserve">and the </w:t>
      </w:r>
      <w:r w:rsidRPr="007E7309">
        <w:t>box indicates the inter-quartile range</w:t>
      </w:r>
      <w:r>
        <w:t xml:space="preserve"> (IQR). Whiskers extend from the box to the largest (or smallest) values no more than 1.5*IQR from the box. Data beyond the whiskers are shown as</w:t>
      </w:r>
      <w:r w:rsidRPr="007E7309">
        <w:t xml:space="preserve"> and </w:t>
      </w:r>
      <w:r>
        <w:t>black circles.</w:t>
      </w:r>
    </w:p>
    <w:p w14:paraId="57FE1238" w14:textId="77777777" w:rsidR="00B940C3" w:rsidRDefault="00B940C3" w:rsidP="00B940C3">
      <w:pPr>
        <w:pStyle w:val="Heading3"/>
      </w:pPr>
      <w:bookmarkStart w:id="222" w:name="_Toc82600422"/>
      <w:r>
        <w:lastRenderedPageBreak/>
        <w:t>Trend direction</w:t>
      </w:r>
      <w:bookmarkEnd w:id="222"/>
    </w:p>
    <w:p w14:paraId="490DE375" w14:textId="217A4F4E" w:rsidR="00B940C3" w:rsidRDefault="00B940C3" w:rsidP="00B940C3">
      <w:pPr>
        <w:pStyle w:val="BodyText"/>
      </w:pPr>
      <w:r w:rsidRPr="00E4222B">
        <w:t xml:space="preserve">The levels of confidence listed in </w:t>
      </w:r>
      <w:r w:rsidR="00AC1F0B">
        <w:fldChar w:fldCharType="begin"/>
      </w:r>
      <w:r w:rsidR="00AC1F0B">
        <w:instrText xml:space="preserve"> REF _Ref83289928 \h </w:instrText>
      </w:r>
      <w:r w:rsidR="00AC1F0B">
        <w:fldChar w:fldCharType="separate"/>
      </w:r>
      <w:r w:rsidR="005A78FC">
        <w:t xml:space="preserve">Table </w:t>
      </w:r>
      <w:r w:rsidR="005A78FC">
        <w:rPr>
          <w:noProof/>
        </w:rPr>
        <w:t>3</w:t>
      </w:r>
      <w:r w:rsidR="005A78FC">
        <w:noBreakHyphen/>
      </w:r>
      <w:r w:rsidR="005A78FC">
        <w:rPr>
          <w:noProof/>
        </w:rPr>
        <w:t>2</w:t>
      </w:r>
      <w:r w:rsidR="00AC1F0B">
        <w:fldChar w:fldCharType="end"/>
      </w:r>
      <w:r w:rsidR="004E6F33">
        <w:t xml:space="preserve"> </w:t>
      </w:r>
      <w:r w:rsidRPr="00E4222B">
        <w:t xml:space="preserve">were used to categorise the </w:t>
      </w:r>
      <w:r>
        <w:t>confidence of a decreasing</w:t>
      </w:r>
      <w:r w:rsidRPr="00E4222B">
        <w:t xml:space="preserve"> </w:t>
      </w:r>
      <w:r>
        <w:t>2</w:t>
      </w:r>
      <w:r w:rsidRPr="00E4222B">
        <w:t xml:space="preserve">0-year, </w:t>
      </w:r>
      <w:r>
        <w:t>raw</w:t>
      </w:r>
      <w:r w:rsidRPr="00E4222B">
        <w:t xml:space="preserve"> trend </w:t>
      </w:r>
      <w:r>
        <w:t>for</w:t>
      </w:r>
      <w:r w:rsidRPr="00E4222B">
        <w:t xml:space="preserve"> each </w:t>
      </w:r>
      <w:r w:rsidR="00276281">
        <w:t xml:space="preserve">site × variable </w:t>
      </w:r>
      <w:r w:rsidRPr="00E4222B">
        <w:t>combination. The spatial distributions of categorised individual sites are shown in</w:t>
      </w:r>
      <w:r w:rsidR="004E6F33">
        <w:t xml:space="preserve"> </w:t>
      </w:r>
      <w:r w:rsidR="004E6F33">
        <w:fldChar w:fldCharType="begin"/>
      </w:r>
      <w:r w:rsidR="004E6F33">
        <w:instrText xml:space="preserve"> REF _Ref82771439 \h </w:instrText>
      </w:r>
      <w:r w:rsidR="004E6F33">
        <w:fldChar w:fldCharType="separate"/>
      </w:r>
      <w:r w:rsidR="005A78FC">
        <w:t xml:space="preserve">Figure </w:t>
      </w:r>
      <w:r w:rsidR="005A78FC">
        <w:rPr>
          <w:noProof/>
        </w:rPr>
        <w:t>5</w:t>
      </w:r>
      <w:r w:rsidR="005A78FC">
        <w:noBreakHyphen/>
      </w:r>
      <w:r w:rsidR="005A78FC">
        <w:rPr>
          <w:noProof/>
        </w:rPr>
        <w:t>8</w:t>
      </w:r>
      <w:r w:rsidR="004E6F33">
        <w:fldChar w:fldCharType="end"/>
      </w:r>
      <w:r w:rsidRPr="00E4222B">
        <w:t xml:space="preserve">. Because </w:t>
      </w:r>
      <w:r>
        <w:t>confidence</w:t>
      </w:r>
      <w:r w:rsidRPr="00E4222B">
        <w:t xml:space="preserve"> </w:t>
      </w:r>
      <w:r>
        <w:t>that a trend is decreasing</w:t>
      </w:r>
      <w:r w:rsidRPr="00E4222B">
        <w:t xml:space="preserve"> is the complement of the </w:t>
      </w:r>
      <w:r>
        <w:t>confidence</w:t>
      </w:r>
      <w:r w:rsidRPr="00E4222B">
        <w:t xml:space="preserve"> </w:t>
      </w:r>
      <w:r>
        <w:t>that a trend is increasing</w:t>
      </w:r>
      <w:r w:rsidRPr="00E4222B">
        <w:t xml:space="preserve">, “unlikely” </w:t>
      </w:r>
      <w:r>
        <w:t>decrease</w:t>
      </w:r>
      <w:r w:rsidRPr="00E4222B">
        <w:t xml:space="preserve">, could also be categorised as “likely” </w:t>
      </w:r>
      <w:r>
        <w:t>increase</w:t>
      </w:r>
      <w:r w:rsidRPr="00E4222B">
        <w:t>.</w:t>
      </w:r>
      <w:r>
        <w:t xml:space="preserve"> Also note, that for MCI and CLAR, decreasing trends indicate degradation, whereas for all other variables decreasing trends indicate improvement.</w:t>
      </w:r>
    </w:p>
    <w:p w14:paraId="34DBD5AC" w14:textId="61730D87" w:rsidR="00B940C3" w:rsidRDefault="00B940C3" w:rsidP="004E6F33">
      <w:pPr>
        <w:pStyle w:val="BodyText"/>
        <w:keepNext/>
      </w:pPr>
      <w:r>
        <w:rPr>
          <w:noProof/>
        </w:rPr>
        <w:drawing>
          <wp:inline distT="0" distB="0" distL="0" distR="0" wp14:anchorId="566D9402" wp14:editId="197C80BF">
            <wp:extent cx="4929412" cy="6710901"/>
            <wp:effectExtent l="0" t="0" r="5080" b="0"/>
            <wp:docPr id="48" name="Picture 48" descr="Chart, map,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map, scatter chart&#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940375" cy="6725826"/>
                    </a:xfrm>
                    <a:prstGeom prst="rect">
                      <a:avLst/>
                    </a:prstGeom>
                  </pic:spPr>
                </pic:pic>
              </a:graphicData>
            </a:graphic>
          </wp:inline>
        </w:drawing>
      </w:r>
    </w:p>
    <w:p w14:paraId="15DADAFF" w14:textId="144B642E" w:rsidR="004E6F33" w:rsidRPr="004E6F33" w:rsidRDefault="004E6F33" w:rsidP="004E6F33">
      <w:pPr>
        <w:pStyle w:val="Caption"/>
        <w:keepNext w:val="0"/>
        <w:rPr>
          <w:vanish/>
          <w:specVanish/>
        </w:rPr>
      </w:pPr>
      <w:bookmarkStart w:id="223" w:name="_Ref82771439"/>
      <w:bookmarkStart w:id="224" w:name="_Toc84596518"/>
      <w:r>
        <w:t xml:space="preserve">Figure </w:t>
      </w:r>
      <w:fldSimple w:instr=" STYLEREF &quot;Heading 1&quot; \s ">
        <w:r w:rsidR="005A78FC">
          <w:rPr>
            <w:noProof/>
          </w:rPr>
          <w:t>5</w:t>
        </w:r>
      </w:fldSimple>
      <w:r>
        <w:noBreakHyphen/>
      </w:r>
      <w:fldSimple w:instr=" SEQ Figure \s 1 ">
        <w:r w:rsidR="005A78FC">
          <w:rPr>
            <w:noProof/>
          </w:rPr>
          <w:t>8</w:t>
        </w:r>
      </w:fldSimple>
      <w:bookmarkEnd w:id="223"/>
      <w:r>
        <w:t>:</w:t>
      </w:r>
      <w:r>
        <w:tab/>
        <w:t>Water quality monitoring sites categorised by the confidence that the 20-year trend is decreasing (</w:t>
      </w:r>
      <w:r w:rsidR="007E4BB6" w:rsidRPr="00D229FB">
        <w:t>C</w:t>
      </w:r>
      <w:r w:rsidR="007E4BB6" w:rsidRPr="00D229FB">
        <w:rPr>
          <w:vertAlign w:val="subscript"/>
        </w:rPr>
        <w:t>d</w:t>
      </w:r>
      <w:r>
        <w:t>) for each variable.</w:t>
      </w:r>
      <w:bookmarkEnd w:id="224"/>
    </w:p>
    <w:p w14:paraId="3558883D" w14:textId="3D3313D4" w:rsidR="004E6F33" w:rsidRDefault="004E6F33" w:rsidP="004E6F33">
      <w:pPr>
        <w:pStyle w:val="CaptionText"/>
      </w:pPr>
      <w:r>
        <w:t xml:space="preserve">   </w:t>
      </w:r>
      <w:r w:rsidR="007E4BB6" w:rsidRPr="00D229FB">
        <w:t>C</w:t>
      </w:r>
      <w:r w:rsidR="007E4BB6" w:rsidRPr="00D229FB">
        <w:rPr>
          <w:vertAlign w:val="subscript"/>
        </w:rPr>
        <w:t>d</w:t>
      </w:r>
      <w:r w:rsidRPr="004E6F33">
        <w:t xml:space="preserve"> is expressed using the confidence categories in</w:t>
      </w:r>
      <w:r>
        <w:t xml:space="preserve"> </w:t>
      </w:r>
      <w:r w:rsidR="00166A7F">
        <w:fldChar w:fldCharType="begin"/>
      </w:r>
      <w:r w:rsidR="00166A7F">
        <w:instrText xml:space="preserve"> REF _Ref83289928 \h </w:instrText>
      </w:r>
      <w:r w:rsidR="00166A7F">
        <w:fldChar w:fldCharType="separate"/>
      </w:r>
      <w:r w:rsidR="005A78FC">
        <w:t xml:space="preserve">Table </w:t>
      </w:r>
      <w:r w:rsidR="005A78FC">
        <w:rPr>
          <w:noProof/>
        </w:rPr>
        <w:t>3</w:t>
      </w:r>
      <w:r w:rsidR="005A78FC">
        <w:noBreakHyphen/>
      </w:r>
      <w:r w:rsidR="005A78FC">
        <w:rPr>
          <w:noProof/>
        </w:rPr>
        <w:t>2</w:t>
      </w:r>
      <w:r w:rsidR="00166A7F">
        <w:fldChar w:fldCharType="end"/>
      </w:r>
      <w:r w:rsidR="00166A7F">
        <w:t>.</w:t>
      </w:r>
      <w:r w:rsidRPr="004E6F33">
        <w:t xml:space="preserve"> Only sites that met the sampling requirements outlined in Section 3.2.1 are shown</w:t>
      </w:r>
      <w:r>
        <w:t>.</w:t>
      </w:r>
    </w:p>
    <w:p w14:paraId="6B15E653" w14:textId="6CBBCAE0" w:rsidR="00B940C3" w:rsidRDefault="00B940C3" w:rsidP="00B940C3">
      <w:pPr>
        <w:pStyle w:val="Heading3"/>
      </w:pPr>
      <w:bookmarkStart w:id="225" w:name="_Toc82600423"/>
      <w:r>
        <w:lastRenderedPageBreak/>
        <w:t xml:space="preserve">Aggregate </w:t>
      </w:r>
      <w:r w:rsidR="005642A0">
        <w:t>t</w:t>
      </w:r>
      <w:r>
        <w:t>rends</w:t>
      </w:r>
      <w:bookmarkEnd w:id="225"/>
    </w:p>
    <w:p w14:paraId="4231E062" w14:textId="58B9C879" w:rsidR="00B940C3" w:rsidRDefault="005616EB" w:rsidP="00B940C3">
      <w:pPr>
        <w:pStyle w:val="BodyText"/>
      </w:pPr>
      <w:r>
        <w:fldChar w:fldCharType="begin"/>
      </w:r>
      <w:r>
        <w:instrText xml:space="preserve"> REF _Ref82771520 \h </w:instrText>
      </w:r>
      <w:r>
        <w:fldChar w:fldCharType="separate"/>
      </w:r>
      <w:r w:rsidR="005A78FC">
        <w:t xml:space="preserve">Figure </w:t>
      </w:r>
      <w:r w:rsidR="005A78FC">
        <w:rPr>
          <w:noProof/>
        </w:rPr>
        <w:t>5</w:t>
      </w:r>
      <w:r w:rsidR="005A78FC">
        <w:noBreakHyphen/>
      </w:r>
      <w:r w:rsidR="005A78FC">
        <w:rPr>
          <w:noProof/>
        </w:rPr>
        <w:t>9</w:t>
      </w:r>
      <w:r>
        <w:fldChar w:fldCharType="end"/>
      </w:r>
      <w:r w:rsidR="00D30CAC">
        <w:t xml:space="preserve"> </w:t>
      </w:r>
      <w:r w:rsidR="00B940C3">
        <w:t xml:space="preserve">shows the proportions of sites </w:t>
      </w:r>
      <w:r w:rsidR="00B940C3" w:rsidRPr="00D229FB">
        <w:t>belong</w:t>
      </w:r>
      <w:r w:rsidR="00B940C3">
        <w:t xml:space="preserve">ing to each of the nine categorical levels of confidence for </w:t>
      </w:r>
      <w:r w:rsidR="00B940C3" w:rsidRPr="00D229FB">
        <w:t>C</w:t>
      </w:r>
      <w:r w:rsidR="00B940C3" w:rsidRPr="00D229FB">
        <w:rPr>
          <w:vertAlign w:val="subscript"/>
        </w:rPr>
        <w:t>d</w:t>
      </w:r>
      <w:r w:rsidR="00B940C3">
        <w:t xml:space="preserve"> defined in</w:t>
      </w:r>
      <w:r w:rsidR="00166A7F">
        <w:t xml:space="preserve"> </w:t>
      </w:r>
      <w:r w:rsidR="00166A7F">
        <w:fldChar w:fldCharType="begin"/>
      </w:r>
      <w:r w:rsidR="00166A7F">
        <w:instrText xml:space="preserve"> REF _Ref83289928 \h </w:instrText>
      </w:r>
      <w:r w:rsidR="00166A7F">
        <w:fldChar w:fldCharType="separate"/>
      </w:r>
      <w:r w:rsidR="005A78FC">
        <w:t xml:space="preserve">Table </w:t>
      </w:r>
      <w:r w:rsidR="005A78FC">
        <w:rPr>
          <w:noProof/>
        </w:rPr>
        <w:t>3</w:t>
      </w:r>
      <w:r w:rsidR="005A78FC">
        <w:noBreakHyphen/>
      </w:r>
      <w:r w:rsidR="005A78FC">
        <w:rPr>
          <w:noProof/>
        </w:rPr>
        <w:t>2</w:t>
      </w:r>
      <w:r w:rsidR="00166A7F">
        <w:fldChar w:fldCharType="end"/>
      </w:r>
      <w:r w:rsidR="00B940C3">
        <w:t xml:space="preserve"> for the 20-year, raw trends. </w:t>
      </w:r>
      <w:r w:rsidR="0041250E">
        <w:t xml:space="preserve">These plots provide a national-scale summary of the assessed confidence in trend direction across sites. </w:t>
      </w:r>
    </w:p>
    <w:p w14:paraId="0E79EE8A" w14:textId="114CBCEA" w:rsidR="00B940C3" w:rsidRDefault="00B940C3" w:rsidP="00B940C3">
      <w:pPr>
        <w:pStyle w:val="BodyText"/>
      </w:pPr>
      <w:r>
        <w:t>The national-scale proportions of decreasing trends (</w:t>
      </w:r>
      <w:r w:rsidRPr="007667B8">
        <w:t>P</w:t>
      </w:r>
      <w:r w:rsidRPr="00BE004E">
        <w:rPr>
          <w:vertAlign w:val="subscript"/>
        </w:rPr>
        <w:t>d</w:t>
      </w:r>
      <w:r>
        <w:t>) and their confidence intervals are summarised in</w:t>
      </w:r>
      <w:r w:rsidR="005616EB">
        <w:t xml:space="preserve"> </w:t>
      </w:r>
      <w:r w:rsidR="005616EB">
        <w:fldChar w:fldCharType="begin"/>
      </w:r>
      <w:r w:rsidR="005616EB">
        <w:instrText xml:space="preserve"> REF _Ref82771572 \h </w:instrText>
      </w:r>
      <w:r w:rsidR="005616EB">
        <w:fldChar w:fldCharType="separate"/>
      </w:r>
      <w:r w:rsidR="005A78FC">
        <w:t xml:space="preserve">Table </w:t>
      </w:r>
      <w:r w:rsidR="005A78FC">
        <w:rPr>
          <w:noProof/>
        </w:rPr>
        <w:t>5</w:t>
      </w:r>
      <w:r w:rsidR="005A78FC">
        <w:t>-</w:t>
      </w:r>
      <w:r w:rsidR="005A78FC">
        <w:rPr>
          <w:noProof/>
        </w:rPr>
        <w:t>4</w:t>
      </w:r>
      <w:r w:rsidR="005616EB">
        <w:fldChar w:fldCharType="end"/>
      </w:r>
      <w:r w:rsidRPr="00722742">
        <w:t>. The 20-year P</w:t>
      </w:r>
      <w:r w:rsidRPr="00722742">
        <w:rPr>
          <w:vertAlign w:val="subscript"/>
        </w:rPr>
        <w:t>d</w:t>
      </w:r>
      <w:r w:rsidRPr="00722742">
        <w:t xml:space="preserve"> statistics ranged from 41-82%. CLAR</w:t>
      </w:r>
      <w:r w:rsidR="0076636E">
        <w:t>, NNN and TN</w:t>
      </w:r>
      <w:r w:rsidRPr="00722742">
        <w:t xml:space="preserve"> had a majority (i.e., P</w:t>
      </w:r>
      <w:r w:rsidRPr="00722742">
        <w:rPr>
          <w:vertAlign w:val="subscript"/>
        </w:rPr>
        <w:t>d</w:t>
      </w:r>
      <w:r w:rsidRPr="00722742">
        <w:t xml:space="preserve">&lt;50%) of increasing trends, at the 95% confidence level. </w:t>
      </w:r>
      <w:proofErr w:type="spellStart"/>
      <w:r w:rsidRPr="00722742">
        <w:t>F</w:t>
      </w:r>
      <w:r w:rsidR="00154B6D">
        <w:t>ivew</w:t>
      </w:r>
      <w:proofErr w:type="spellEnd"/>
      <w:r w:rsidRPr="00722742">
        <w:t xml:space="preserve"> of the variables had </w:t>
      </w:r>
      <w:proofErr w:type="gramStart"/>
      <w:r w:rsidRPr="00722742">
        <w:t>a majority of</w:t>
      </w:r>
      <w:proofErr w:type="gramEnd"/>
      <w:r w:rsidRPr="00722742">
        <w:t xml:space="preserve"> decreasing (i.e., P</w:t>
      </w:r>
      <w:r w:rsidRPr="00722742">
        <w:rPr>
          <w:vertAlign w:val="subscript"/>
        </w:rPr>
        <w:t>d</w:t>
      </w:r>
      <w:r w:rsidRPr="00722742">
        <w:t xml:space="preserve">&gt;50%) trends, at the 95% confidence level (MCI, DRP, NH4N, </w:t>
      </w:r>
      <w:r w:rsidR="00154B6D">
        <w:t xml:space="preserve">TURB </w:t>
      </w:r>
      <w:r w:rsidRPr="00722742">
        <w:t xml:space="preserve">and TP). </w:t>
      </w:r>
      <w:r w:rsidR="008871B3">
        <w:t>ECOLI</w:t>
      </w:r>
      <w:r w:rsidRPr="00722742">
        <w:t xml:space="preserve"> had 95% confidence intervals for the P</w:t>
      </w:r>
      <w:r w:rsidRPr="00722742">
        <w:rPr>
          <w:vertAlign w:val="subscript"/>
        </w:rPr>
        <w:t>d</w:t>
      </w:r>
      <w:r w:rsidRPr="00722742">
        <w:t xml:space="preserve"> that included 50% and we cannot infer widespread decreases or increases.</w:t>
      </w:r>
    </w:p>
    <w:p w14:paraId="76C0DCED" w14:textId="073085BF" w:rsidR="00B940C3" w:rsidRDefault="00B940C3" w:rsidP="00B940C3">
      <w:pPr>
        <w:pStyle w:val="BodyText"/>
      </w:pPr>
      <w:r>
        <w:t xml:space="preserve">The 20-year </w:t>
      </w:r>
      <w:r w:rsidRPr="007667B8">
        <w:t>P</w:t>
      </w:r>
      <w:r w:rsidRPr="00BE004E">
        <w:rPr>
          <w:vertAlign w:val="subscript"/>
        </w:rPr>
        <w:t>d</w:t>
      </w:r>
      <w:r>
        <w:t xml:space="preserve"> statistics and 95% confidence intervals for each water-quality variable and land-cover class are shown in</w:t>
      </w:r>
      <w:r w:rsidR="005616EB">
        <w:t xml:space="preserve"> </w:t>
      </w:r>
      <w:r w:rsidR="005616EB">
        <w:fldChar w:fldCharType="begin"/>
      </w:r>
      <w:r w:rsidR="005616EB">
        <w:instrText xml:space="preserve"> REF _Ref82771649 \h </w:instrText>
      </w:r>
      <w:r w:rsidR="005616EB">
        <w:fldChar w:fldCharType="separate"/>
      </w:r>
      <w:r w:rsidR="005A78FC">
        <w:t xml:space="preserve">Figure </w:t>
      </w:r>
      <w:r w:rsidR="005A78FC">
        <w:rPr>
          <w:noProof/>
        </w:rPr>
        <w:t>5</w:t>
      </w:r>
      <w:r w:rsidR="005A78FC">
        <w:noBreakHyphen/>
      </w:r>
      <w:r w:rsidR="005A78FC">
        <w:rPr>
          <w:noProof/>
        </w:rPr>
        <w:t>10</w:t>
      </w:r>
      <w:r w:rsidR="005616EB">
        <w:fldChar w:fldCharType="end"/>
      </w:r>
      <w:r>
        <w:t xml:space="preserve">. For seven of the nine water quality variables (all but DRP and ECOLI) the greatest proportion of </w:t>
      </w:r>
      <w:r w:rsidR="002B1D13">
        <w:t xml:space="preserve">decreasing </w:t>
      </w:r>
      <w:r>
        <w:t>trends (P</w:t>
      </w:r>
      <w:r>
        <w:rPr>
          <w:vertAlign w:val="subscript"/>
        </w:rPr>
        <w:t>d</w:t>
      </w:r>
      <w:r>
        <w:t>&lt;50% for MCI and CLAR, or P</w:t>
      </w:r>
      <w:r>
        <w:rPr>
          <w:vertAlign w:val="subscript"/>
        </w:rPr>
        <w:t>d</w:t>
      </w:r>
      <w:r>
        <w:t>&gt;50% for all other variables) was in the urban land-cover class.</w:t>
      </w:r>
    </w:p>
    <w:p w14:paraId="715760AB" w14:textId="30F5ABCB" w:rsidR="00B940C3" w:rsidRDefault="00B940C3" w:rsidP="005616EB">
      <w:pPr>
        <w:pStyle w:val="BodyText"/>
        <w:keepNext/>
      </w:pPr>
      <w:r>
        <w:rPr>
          <w:noProof/>
        </w:rPr>
        <w:drawing>
          <wp:inline distT="0" distB="0" distL="0" distR="0" wp14:anchorId="13757059" wp14:editId="1B63BC5C">
            <wp:extent cx="5731510" cy="3452495"/>
            <wp:effectExtent l="0" t="0" r="2540" b="0"/>
            <wp:docPr id="49" name="Picture 4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31510" cy="3452495"/>
                    </a:xfrm>
                    <a:prstGeom prst="rect">
                      <a:avLst/>
                    </a:prstGeom>
                  </pic:spPr>
                </pic:pic>
              </a:graphicData>
            </a:graphic>
          </wp:inline>
        </w:drawing>
      </w:r>
    </w:p>
    <w:p w14:paraId="5BCC4544" w14:textId="5196D205" w:rsidR="005616EB" w:rsidRPr="005616EB" w:rsidRDefault="005616EB" w:rsidP="005616EB">
      <w:pPr>
        <w:pStyle w:val="Caption"/>
        <w:keepNext w:val="0"/>
        <w:rPr>
          <w:vanish/>
          <w:specVanish/>
        </w:rPr>
      </w:pPr>
      <w:bookmarkStart w:id="226" w:name="_Ref82771520"/>
      <w:bookmarkStart w:id="227" w:name="_Toc84596519"/>
      <w:r>
        <w:t xml:space="preserve">Figure </w:t>
      </w:r>
      <w:fldSimple w:instr=" STYLEREF &quot;Heading 1&quot; \s ">
        <w:r w:rsidR="005A78FC">
          <w:rPr>
            <w:noProof/>
          </w:rPr>
          <w:t>5</w:t>
        </w:r>
      </w:fldSimple>
      <w:r>
        <w:noBreakHyphen/>
      </w:r>
      <w:fldSimple w:instr=" SEQ Figure \s 1 ">
        <w:r w:rsidR="005A78FC">
          <w:rPr>
            <w:noProof/>
          </w:rPr>
          <w:t>9</w:t>
        </w:r>
      </w:fldSimple>
      <w:bookmarkEnd w:id="226"/>
      <w:r>
        <w:t>:</w:t>
      </w:r>
      <w:r>
        <w:tab/>
        <w:t xml:space="preserve">Summary plot representing the proportion of sites with </w:t>
      </w:r>
      <w:r w:rsidR="002B1D13">
        <w:t xml:space="preserve">decreasing </w:t>
      </w:r>
      <w:r>
        <w:t>20-year time-period trends at each categorical level of confidence.</w:t>
      </w:r>
      <w:bookmarkEnd w:id="227"/>
    </w:p>
    <w:p w14:paraId="068EFA56" w14:textId="4AA074E4" w:rsidR="005616EB" w:rsidRDefault="005616EB" w:rsidP="005616EB">
      <w:pPr>
        <w:pStyle w:val="CaptionText"/>
      </w:pPr>
      <w:r>
        <w:t xml:space="preserve"> </w:t>
      </w:r>
      <w:r w:rsidRPr="005616EB">
        <w:t xml:space="preserve">The plot shows the proportion of sites with </w:t>
      </w:r>
      <w:r w:rsidR="002B1D13">
        <w:t>decreasing</w:t>
      </w:r>
      <w:r w:rsidR="002B1D13" w:rsidRPr="005616EB">
        <w:t xml:space="preserve"> </w:t>
      </w:r>
      <w:r w:rsidRPr="005616EB">
        <w:t>trends at levels of confidence defined in</w:t>
      </w:r>
      <w:r>
        <w:t xml:space="preserve"> </w:t>
      </w:r>
      <w:r w:rsidR="00166A7F">
        <w:fldChar w:fldCharType="begin"/>
      </w:r>
      <w:r w:rsidR="00166A7F">
        <w:instrText xml:space="preserve"> REF _Ref83289928 \h </w:instrText>
      </w:r>
      <w:r w:rsidR="00166A7F">
        <w:fldChar w:fldCharType="separate"/>
      </w:r>
      <w:r w:rsidR="005A78FC">
        <w:t xml:space="preserve">Table </w:t>
      </w:r>
      <w:r w:rsidR="005A78FC">
        <w:rPr>
          <w:noProof/>
        </w:rPr>
        <w:t>3</w:t>
      </w:r>
      <w:r w:rsidR="005A78FC">
        <w:noBreakHyphen/>
      </w:r>
      <w:r w:rsidR="005A78FC">
        <w:rPr>
          <w:noProof/>
        </w:rPr>
        <w:t>2</w:t>
      </w:r>
      <w:r w:rsidR="00166A7F">
        <w:fldChar w:fldCharType="end"/>
      </w:r>
      <w:r w:rsidRPr="005616EB">
        <w:t>.</w:t>
      </w:r>
    </w:p>
    <w:p w14:paraId="5EE361C4" w14:textId="675D2D2B" w:rsidR="005616EB" w:rsidRPr="005616EB" w:rsidRDefault="005616EB" w:rsidP="00166A7F">
      <w:pPr>
        <w:pStyle w:val="Caption"/>
        <w:pageBreakBefore/>
        <w:spacing w:after="120"/>
        <w:rPr>
          <w:vanish/>
          <w:specVanish/>
        </w:rPr>
      </w:pPr>
      <w:bookmarkStart w:id="228" w:name="_Ref82771572"/>
      <w:bookmarkStart w:id="229" w:name="_Toc84596496"/>
      <w:r>
        <w:lastRenderedPageBreak/>
        <w:t xml:space="preserve">Table </w:t>
      </w:r>
      <w:r w:rsidR="00025B93">
        <w:fldChar w:fldCharType="begin"/>
      </w:r>
      <w:r w:rsidR="00025B93" w:rsidRPr="005F1D15">
        <w:instrText xml:space="preserve"> STYLEREF 1 \s </w:instrText>
      </w:r>
      <w:r w:rsidR="00025B93">
        <w:fldChar w:fldCharType="separate"/>
      </w:r>
      <w:r w:rsidR="005A78FC">
        <w:rPr>
          <w:noProof/>
        </w:rPr>
        <w:t>5</w:t>
      </w:r>
      <w:r w:rsidR="00025B93">
        <w:rPr>
          <w:noProof/>
        </w:rPr>
        <w:fldChar w:fldCharType="end"/>
      </w:r>
      <w:r w:rsidR="00B83C18">
        <w:t>-</w:t>
      </w:r>
      <w:fldSimple w:instr=" SEQ Table \* ARABIC \s 1 ">
        <w:r w:rsidR="005A78FC">
          <w:rPr>
            <w:noProof/>
          </w:rPr>
          <w:t>4</w:t>
        </w:r>
      </w:fldSimple>
      <w:bookmarkEnd w:id="228"/>
      <w:r>
        <w:t>:</w:t>
      </w:r>
      <w:r>
        <w:tab/>
        <w:t>Proportions of decreasing trends (P</w:t>
      </w:r>
      <w:r w:rsidRPr="007E4BB6">
        <w:rPr>
          <w:vertAlign w:val="subscript"/>
        </w:rPr>
        <w:t>d</w:t>
      </w:r>
      <w:r>
        <w:t>) for 20-year time period.</w:t>
      </w:r>
      <w:bookmarkEnd w:id="229"/>
    </w:p>
    <w:p w14:paraId="59B18724" w14:textId="08599608" w:rsidR="005616EB" w:rsidRDefault="005616EB" w:rsidP="005616EB">
      <w:pPr>
        <w:pStyle w:val="CaptionText"/>
        <w:keepNext/>
        <w:spacing w:after="120"/>
      </w:pPr>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1"/>
        <w:gridCol w:w="1405"/>
        <w:gridCol w:w="661"/>
        <w:gridCol w:w="2751"/>
      </w:tblGrid>
      <w:tr w:rsidR="00B940C3" w14:paraId="51EE54CA" w14:textId="77777777" w:rsidTr="002D222E">
        <w:trPr>
          <w:jc w:val="center"/>
        </w:trPr>
        <w:tc>
          <w:tcPr>
            <w:tcW w:w="1691" w:type="dxa"/>
            <w:tcBorders>
              <w:top w:val="single" w:sz="4" w:space="0" w:color="auto"/>
              <w:bottom w:val="single" w:sz="4" w:space="0" w:color="auto"/>
            </w:tcBorders>
            <w:vAlign w:val="center"/>
          </w:tcPr>
          <w:p w14:paraId="7E0A39A5" w14:textId="77777777" w:rsidR="00B940C3" w:rsidRPr="00027672" w:rsidRDefault="00B940C3" w:rsidP="005616EB">
            <w:pPr>
              <w:pStyle w:val="NumericTableHeading"/>
            </w:pPr>
            <w:r w:rsidRPr="00027672">
              <w:t>Variable</w:t>
            </w:r>
          </w:p>
        </w:tc>
        <w:tc>
          <w:tcPr>
            <w:tcW w:w="0" w:type="auto"/>
            <w:tcBorders>
              <w:top w:val="single" w:sz="4" w:space="0" w:color="auto"/>
              <w:bottom w:val="single" w:sz="4" w:space="0" w:color="auto"/>
            </w:tcBorders>
            <w:vAlign w:val="center"/>
          </w:tcPr>
          <w:p w14:paraId="69527955" w14:textId="77777777" w:rsidR="00B940C3" w:rsidRPr="00027672" w:rsidRDefault="00B940C3" w:rsidP="005616EB">
            <w:pPr>
              <w:pStyle w:val="NumericTableHeading"/>
            </w:pPr>
            <w:r w:rsidRPr="00027672">
              <w:t>Number of sites</w:t>
            </w:r>
          </w:p>
        </w:tc>
        <w:tc>
          <w:tcPr>
            <w:tcW w:w="0" w:type="auto"/>
            <w:tcBorders>
              <w:top w:val="single" w:sz="4" w:space="0" w:color="auto"/>
              <w:bottom w:val="single" w:sz="4" w:space="0" w:color="auto"/>
            </w:tcBorders>
            <w:vAlign w:val="center"/>
          </w:tcPr>
          <w:p w14:paraId="1C059E9A" w14:textId="77777777" w:rsidR="00B940C3" w:rsidRPr="00027672" w:rsidRDefault="00B940C3" w:rsidP="005616EB">
            <w:pPr>
              <w:pStyle w:val="NumericTableHeading"/>
            </w:pPr>
            <w:r w:rsidRPr="00027672">
              <w:t>P</w:t>
            </w:r>
            <w:r w:rsidRPr="00027672">
              <w:rPr>
                <w:vertAlign w:val="subscript"/>
              </w:rPr>
              <w:t>d</w:t>
            </w:r>
            <w:r w:rsidRPr="00027672">
              <w:t xml:space="preserve"> (%)</w:t>
            </w:r>
          </w:p>
        </w:tc>
        <w:tc>
          <w:tcPr>
            <w:tcW w:w="0" w:type="auto"/>
            <w:tcBorders>
              <w:top w:val="single" w:sz="4" w:space="0" w:color="auto"/>
              <w:bottom w:val="single" w:sz="4" w:space="0" w:color="auto"/>
            </w:tcBorders>
            <w:vAlign w:val="center"/>
          </w:tcPr>
          <w:p w14:paraId="1EA242EE" w14:textId="77777777" w:rsidR="00B940C3" w:rsidRPr="00027672" w:rsidRDefault="00B940C3" w:rsidP="005616EB">
            <w:pPr>
              <w:pStyle w:val="NumericTableHeading"/>
            </w:pPr>
            <w:r w:rsidRPr="00027672">
              <w:t>95% confidence interval for P</w:t>
            </w:r>
            <w:r w:rsidRPr="00027672">
              <w:rPr>
                <w:vertAlign w:val="subscript"/>
              </w:rPr>
              <w:t>d</w:t>
            </w:r>
            <w:r w:rsidRPr="00027672">
              <w:t xml:space="preserve"> (%)</w:t>
            </w:r>
          </w:p>
        </w:tc>
      </w:tr>
      <w:tr w:rsidR="000E2AFA" w14:paraId="13F0A420" w14:textId="77777777" w:rsidTr="002D222E">
        <w:trPr>
          <w:jc w:val="center"/>
        </w:trPr>
        <w:tc>
          <w:tcPr>
            <w:tcW w:w="1691" w:type="dxa"/>
            <w:tcBorders>
              <w:top w:val="single" w:sz="4" w:space="0" w:color="auto"/>
            </w:tcBorders>
          </w:tcPr>
          <w:p w14:paraId="3F37A94B" w14:textId="77777777" w:rsidR="000E2AFA" w:rsidRPr="00027672" w:rsidRDefault="000E2AFA" w:rsidP="000E2AFA">
            <w:pPr>
              <w:pStyle w:val="NumericTableBodyText"/>
              <w:rPr>
                <w:sz w:val="20"/>
                <w:szCs w:val="28"/>
              </w:rPr>
            </w:pPr>
            <w:r w:rsidRPr="00060227">
              <w:t>CLAR</w:t>
            </w:r>
          </w:p>
        </w:tc>
        <w:tc>
          <w:tcPr>
            <w:tcW w:w="0" w:type="auto"/>
            <w:tcBorders>
              <w:top w:val="single" w:sz="4" w:space="0" w:color="auto"/>
            </w:tcBorders>
          </w:tcPr>
          <w:p w14:paraId="556668E7" w14:textId="77777777" w:rsidR="000E2AFA" w:rsidRPr="00027672" w:rsidRDefault="000E2AFA" w:rsidP="000E2AFA">
            <w:pPr>
              <w:pStyle w:val="NumericTableBodyText"/>
              <w:jc w:val="center"/>
              <w:rPr>
                <w:sz w:val="20"/>
                <w:szCs w:val="28"/>
              </w:rPr>
            </w:pPr>
            <w:r w:rsidRPr="00060227">
              <w:t>263</w:t>
            </w:r>
          </w:p>
        </w:tc>
        <w:tc>
          <w:tcPr>
            <w:tcW w:w="0" w:type="auto"/>
            <w:tcBorders>
              <w:top w:val="single" w:sz="4" w:space="0" w:color="auto"/>
            </w:tcBorders>
          </w:tcPr>
          <w:p w14:paraId="54D34AC5" w14:textId="77777777" w:rsidR="000E2AFA" w:rsidRPr="00027672" w:rsidRDefault="000E2AFA" w:rsidP="000E2AFA">
            <w:pPr>
              <w:pStyle w:val="NumericTableBodyText"/>
              <w:jc w:val="center"/>
              <w:rPr>
                <w:sz w:val="20"/>
                <w:szCs w:val="28"/>
              </w:rPr>
            </w:pPr>
            <w:r w:rsidRPr="00060227">
              <w:t>40.5</w:t>
            </w:r>
          </w:p>
        </w:tc>
        <w:tc>
          <w:tcPr>
            <w:tcW w:w="0" w:type="auto"/>
            <w:tcBorders>
              <w:top w:val="single" w:sz="4" w:space="0" w:color="auto"/>
            </w:tcBorders>
          </w:tcPr>
          <w:p w14:paraId="48E85423" w14:textId="0809BB23" w:rsidR="000E2AFA" w:rsidRPr="00027672" w:rsidRDefault="000E2AFA" w:rsidP="000E2AFA">
            <w:pPr>
              <w:pStyle w:val="NumericTableBodyText"/>
              <w:jc w:val="center"/>
              <w:rPr>
                <w:sz w:val="20"/>
                <w:szCs w:val="28"/>
              </w:rPr>
            </w:pPr>
            <w:r w:rsidRPr="007D202C">
              <w:t>36.8 - 44.2</w:t>
            </w:r>
          </w:p>
        </w:tc>
      </w:tr>
      <w:tr w:rsidR="000E2AFA" w14:paraId="0CF19205" w14:textId="77777777" w:rsidTr="002D222E">
        <w:trPr>
          <w:jc w:val="center"/>
        </w:trPr>
        <w:tc>
          <w:tcPr>
            <w:tcW w:w="1691" w:type="dxa"/>
          </w:tcPr>
          <w:p w14:paraId="11D51833" w14:textId="77777777" w:rsidR="000E2AFA" w:rsidRPr="00027672" w:rsidRDefault="000E2AFA" w:rsidP="000E2AFA">
            <w:pPr>
              <w:pStyle w:val="NumericTableBodyText"/>
              <w:rPr>
                <w:sz w:val="20"/>
                <w:szCs w:val="28"/>
              </w:rPr>
            </w:pPr>
            <w:r w:rsidRPr="00060227">
              <w:t>DRP</w:t>
            </w:r>
          </w:p>
        </w:tc>
        <w:tc>
          <w:tcPr>
            <w:tcW w:w="0" w:type="auto"/>
          </w:tcPr>
          <w:p w14:paraId="370E1553" w14:textId="77777777" w:rsidR="000E2AFA" w:rsidRPr="00027672" w:rsidRDefault="000E2AFA" w:rsidP="000E2AFA">
            <w:pPr>
              <w:pStyle w:val="NumericTableBodyText"/>
              <w:jc w:val="center"/>
              <w:rPr>
                <w:sz w:val="20"/>
                <w:szCs w:val="28"/>
              </w:rPr>
            </w:pPr>
            <w:r w:rsidRPr="00060227">
              <w:t>380</w:t>
            </w:r>
          </w:p>
        </w:tc>
        <w:tc>
          <w:tcPr>
            <w:tcW w:w="0" w:type="auto"/>
          </w:tcPr>
          <w:p w14:paraId="3254DEDB" w14:textId="77777777" w:rsidR="000E2AFA" w:rsidRPr="00027672" w:rsidRDefault="000E2AFA" w:rsidP="000E2AFA">
            <w:pPr>
              <w:pStyle w:val="NumericTableBodyText"/>
              <w:jc w:val="center"/>
              <w:rPr>
                <w:sz w:val="20"/>
                <w:szCs w:val="28"/>
              </w:rPr>
            </w:pPr>
            <w:r w:rsidRPr="00060227">
              <w:t>71.8</w:t>
            </w:r>
          </w:p>
        </w:tc>
        <w:tc>
          <w:tcPr>
            <w:tcW w:w="0" w:type="auto"/>
          </w:tcPr>
          <w:p w14:paraId="7CF638E5" w14:textId="1BC8228A" w:rsidR="000E2AFA" w:rsidRPr="00027672" w:rsidRDefault="000E2AFA" w:rsidP="000E2AFA">
            <w:pPr>
              <w:pStyle w:val="NumericTableBodyText"/>
              <w:jc w:val="center"/>
              <w:rPr>
                <w:sz w:val="20"/>
                <w:szCs w:val="28"/>
              </w:rPr>
            </w:pPr>
            <w:r w:rsidRPr="007D202C">
              <w:t>69.4 - 74.2</w:t>
            </w:r>
          </w:p>
        </w:tc>
      </w:tr>
      <w:tr w:rsidR="000E2AFA" w14:paraId="63214011" w14:textId="77777777" w:rsidTr="002D222E">
        <w:trPr>
          <w:jc w:val="center"/>
        </w:trPr>
        <w:tc>
          <w:tcPr>
            <w:tcW w:w="1691" w:type="dxa"/>
          </w:tcPr>
          <w:p w14:paraId="2A7B81CA" w14:textId="77777777" w:rsidR="000E2AFA" w:rsidRPr="00027672" w:rsidRDefault="000E2AFA" w:rsidP="000E2AFA">
            <w:pPr>
              <w:pStyle w:val="NumericTableBodyText"/>
              <w:rPr>
                <w:sz w:val="20"/>
                <w:szCs w:val="28"/>
              </w:rPr>
            </w:pPr>
            <w:r w:rsidRPr="00060227">
              <w:t>ECOLI</w:t>
            </w:r>
          </w:p>
        </w:tc>
        <w:tc>
          <w:tcPr>
            <w:tcW w:w="0" w:type="auto"/>
          </w:tcPr>
          <w:p w14:paraId="5F2EF028" w14:textId="77777777" w:rsidR="000E2AFA" w:rsidRPr="00027672" w:rsidRDefault="000E2AFA" w:rsidP="000E2AFA">
            <w:pPr>
              <w:pStyle w:val="NumericTableBodyText"/>
              <w:jc w:val="center"/>
              <w:rPr>
                <w:sz w:val="20"/>
                <w:szCs w:val="28"/>
              </w:rPr>
            </w:pPr>
            <w:r w:rsidRPr="00060227">
              <w:t>266</w:t>
            </w:r>
          </w:p>
        </w:tc>
        <w:tc>
          <w:tcPr>
            <w:tcW w:w="0" w:type="auto"/>
          </w:tcPr>
          <w:p w14:paraId="26C01D34" w14:textId="77777777" w:rsidR="000E2AFA" w:rsidRPr="00027672" w:rsidRDefault="000E2AFA" w:rsidP="000E2AFA">
            <w:pPr>
              <w:pStyle w:val="NumericTableBodyText"/>
              <w:jc w:val="center"/>
              <w:rPr>
                <w:sz w:val="20"/>
                <w:szCs w:val="28"/>
              </w:rPr>
            </w:pPr>
            <w:r w:rsidRPr="00060227">
              <w:t>47.9</w:t>
            </w:r>
          </w:p>
        </w:tc>
        <w:tc>
          <w:tcPr>
            <w:tcW w:w="0" w:type="auto"/>
          </w:tcPr>
          <w:p w14:paraId="332D123B" w14:textId="5BA1CD6D" w:rsidR="000E2AFA" w:rsidRPr="00027672" w:rsidRDefault="000E2AFA" w:rsidP="000E2AFA">
            <w:pPr>
              <w:pStyle w:val="NumericTableBodyText"/>
              <w:jc w:val="center"/>
              <w:rPr>
                <w:sz w:val="20"/>
                <w:szCs w:val="28"/>
              </w:rPr>
            </w:pPr>
            <w:r w:rsidRPr="007D202C">
              <w:t>44.0 - 51.8</w:t>
            </w:r>
          </w:p>
        </w:tc>
      </w:tr>
      <w:tr w:rsidR="000E2AFA" w14:paraId="33CBF6D3" w14:textId="77777777" w:rsidTr="002D222E">
        <w:trPr>
          <w:jc w:val="center"/>
        </w:trPr>
        <w:tc>
          <w:tcPr>
            <w:tcW w:w="1691" w:type="dxa"/>
          </w:tcPr>
          <w:p w14:paraId="0DA3B5D4" w14:textId="77777777" w:rsidR="000E2AFA" w:rsidRPr="00027672" w:rsidRDefault="000E2AFA" w:rsidP="000E2AFA">
            <w:pPr>
              <w:pStyle w:val="NumericTableBodyText"/>
              <w:rPr>
                <w:sz w:val="20"/>
                <w:szCs w:val="28"/>
              </w:rPr>
            </w:pPr>
            <w:r w:rsidRPr="00060227">
              <w:t>MCI</w:t>
            </w:r>
          </w:p>
        </w:tc>
        <w:tc>
          <w:tcPr>
            <w:tcW w:w="0" w:type="auto"/>
          </w:tcPr>
          <w:p w14:paraId="5C833DD6" w14:textId="77777777" w:rsidR="000E2AFA" w:rsidRPr="00027672" w:rsidRDefault="000E2AFA" w:rsidP="000E2AFA">
            <w:pPr>
              <w:pStyle w:val="NumericTableBodyText"/>
              <w:jc w:val="center"/>
              <w:rPr>
                <w:sz w:val="20"/>
                <w:szCs w:val="28"/>
              </w:rPr>
            </w:pPr>
            <w:r w:rsidRPr="00060227">
              <w:t>334</w:t>
            </w:r>
          </w:p>
        </w:tc>
        <w:tc>
          <w:tcPr>
            <w:tcW w:w="0" w:type="auto"/>
          </w:tcPr>
          <w:p w14:paraId="31E820F2" w14:textId="77777777" w:rsidR="000E2AFA" w:rsidRPr="00027672" w:rsidRDefault="000E2AFA" w:rsidP="000E2AFA">
            <w:pPr>
              <w:pStyle w:val="NumericTableBodyText"/>
              <w:jc w:val="center"/>
              <w:rPr>
                <w:sz w:val="20"/>
                <w:szCs w:val="28"/>
              </w:rPr>
            </w:pPr>
            <w:r w:rsidRPr="00060227">
              <w:t>66.8</w:t>
            </w:r>
          </w:p>
        </w:tc>
        <w:tc>
          <w:tcPr>
            <w:tcW w:w="0" w:type="auto"/>
          </w:tcPr>
          <w:p w14:paraId="3144B477" w14:textId="25A404E0" w:rsidR="000E2AFA" w:rsidRPr="00027672" w:rsidRDefault="000E2AFA" w:rsidP="000E2AFA">
            <w:pPr>
              <w:pStyle w:val="NumericTableBodyText"/>
              <w:jc w:val="center"/>
              <w:rPr>
                <w:sz w:val="20"/>
                <w:szCs w:val="28"/>
              </w:rPr>
            </w:pPr>
            <w:r w:rsidRPr="007D202C">
              <w:t>63.3 - 70.3</w:t>
            </w:r>
          </w:p>
        </w:tc>
      </w:tr>
      <w:tr w:rsidR="000E2AFA" w14:paraId="18EE4D18" w14:textId="77777777" w:rsidTr="002D222E">
        <w:trPr>
          <w:jc w:val="center"/>
        </w:trPr>
        <w:tc>
          <w:tcPr>
            <w:tcW w:w="1691" w:type="dxa"/>
          </w:tcPr>
          <w:p w14:paraId="32C8BBF8" w14:textId="77777777" w:rsidR="000E2AFA" w:rsidRPr="00027672" w:rsidRDefault="000E2AFA" w:rsidP="000E2AFA">
            <w:pPr>
              <w:pStyle w:val="NumericTableBodyText"/>
              <w:rPr>
                <w:sz w:val="20"/>
                <w:szCs w:val="28"/>
              </w:rPr>
            </w:pPr>
            <w:r w:rsidRPr="00060227">
              <w:t>NH4N</w:t>
            </w:r>
          </w:p>
        </w:tc>
        <w:tc>
          <w:tcPr>
            <w:tcW w:w="0" w:type="auto"/>
          </w:tcPr>
          <w:p w14:paraId="59DFDF3A" w14:textId="77777777" w:rsidR="000E2AFA" w:rsidRPr="00027672" w:rsidRDefault="000E2AFA" w:rsidP="000E2AFA">
            <w:pPr>
              <w:pStyle w:val="NumericTableBodyText"/>
              <w:jc w:val="center"/>
              <w:rPr>
                <w:sz w:val="20"/>
                <w:szCs w:val="28"/>
              </w:rPr>
            </w:pPr>
            <w:r w:rsidRPr="00060227">
              <w:t>362</w:t>
            </w:r>
          </w:p>
        </w:tc>
        <w:tc>
          <w:tcPr>
            <w:tcW w:w="0" w:type="auto"/>
          </w:tcPr>
          <w:p w14:paraId="7C838E81" w14:textId="77777777" w:rsidR="000E2AFA" w:rsidRPr="00027672" w:rsidRDefault="000E2AFA" w:rsidP="000E2AFA">
            <w:pPr>
              <w:pStyle w:val="NumericTableBodyText"/>
              <w:jc w:val="center"/>
              <w:rPr>
                <w:sz w:val="20"/>
                <w:szCs w:val="28"/>
              </w:rPr>
            </w:pPr>
            <w:r w:rsidRPr="00060227">
              <w:t>63.5</w:t>
            </w:r>
          </w:p>
        </w:tc>
        <w:tc>
          <w:tcPr>
            <w:tcW w:w="0" w:type="auto"/>
          </w:tcPr>
          <w:p w14:paraId="5DFEF448" w14:textId="7CA97404" w:rsidR="000E2AFA" w:rsidRPr="00027672" w:rsidRDefault="000E2AFA" w:rsidP="000E2AFA">
            <w:pPr>
              <w:pStyle w:val="NumericTableBodyText"/>
              <w:jc w:val="center"/>
              <w:rPr>
                <w:sz w:val="20"/>
                <w:szCs w:val="28"/>
              </w:rPr>
            </w:pPr>
            <w:r w:rsidRPr="007D202C">
              <w:t>61.3 - 65.7</w:t>
            </w:r>
          </w:p>
        </w:tc>
      </w:tr>
      <w:tr w:rsidR="000E2AFA" w14:paraId="584FA5B7" w14:textId="77777777" w:rsidTr="002D222E">
        <w:trPr>
          <w:jc w:val="center"/>
        </w:trPr>
        <w:tc>
          <w:tcPr>
            <w:tcW w:w="1691" w:type="dxa"/>
          </w:tcPr>
          <w:p w14:paraId="09104A85" w14:textId="77777777" w:rsidR="000E2AFA" w:rsidRPr="00027672" w:rsidRDefault="000E2AFA" w:rsidP="000E2AFA">
            <w:pPr>
              <w:pStyle w:val="NumericTableBodyText"/>
              <w:rPr>
                <w:sz w:val="20"/>
                <w:szCs w:val="28"/>
              </w:rPr>
            </w:pPr>
            <w:r w:rsidRPr="00060227">
              <w:t>NNN</w:t>
            </w:r>
          </w:p>
        </w:tc>
        <w:tc>
          <w:tcPr>
            <w:tcW w:w="0" w:type="auto"/>
          </w:tcPr>
          <w:p w14:paraId="510777A7" w14:textId="77777777" w:rsidR="000E2AFA" w:rsidRPr="00027672" w:rsidRDefault="000E2AFA" w:rsidP="000E2AFA">
            <w:pPr>
              <w:pStyle w:val="NumericTableBodyText"/>
              <w:jc w:val="center"/>
              <w:rPr>
                <w:sz w:val="20"/>
                <w:szCs w:val="28"/>
              </w:rPr>
            </w:pPr>
            <w:r w:rsidRPr="00060227">
              <w:t>361</w:t>
            </w:r>
          </w:p>
        </w:tc>
        <w:tc>
          <w:tcPr>
            <w:tcW w:w="0" w:type="auto"/>
          </w:tcPr>
          <w:p w14:paraId="2686295F" w14:textId="77777777" w:rsidR="000E2AFA" w:rsidRPr="00027672" w:rsidRDefault="000E2AFA" w:rsidP="000E2AFA">
            <w:pPr>
              <w:pStyle w:val="NumericTableBodyText"/>
              <w:jc w:val="center"/>
              <w:rPr>
                <w:sz w:val="20"/>
                <w:szCs w:val="28"/>
              </w:rPr>
            </w:pPr>
            <w:r w:rsidRPr="00060227">
              <w:t>42.7</w:t>
            </w:r>
          </w:p>
        </w:tc>
        <w:tc>
          <w:tcPr>
            <w:tcW w:w="0" w:type="auto"/>
          </w:tcPr>
          <w:p w14:paraId="03EDE3FA" w14:textId="79C7BB6F" w:rsidR="000E2AFA" w:rsidRPr="00027672" w:rsidRDefault="000E2AFA" w:rsidP="000E2AFA">
            <w:pPr>
              <w:pStyle w:val="NumericTableBodyText"/>
              <w:jc w:val="center"/>
              <w:rPr>
                <w:sz w:val="20"/>
                <w:szCs w:val="28"/>
              </w:rPr>
            </w:pPr>
            <w:r w:rsidRPr="007D202C">
              <w:t>40.2 - 45.2</w:t>
            </w:r>
          </w:p>
        </w:tc>
      </w:tr>
      <w:tr w:rsidR="000E2AFA" w14:paraId="3A33FC24" w14:textId="77777777" w:rsidTr="002D222E">
        <w:trPr>
          <w:jc w:val="center"/>
        </w:trPr>
        <w:tc>
          <w:tcPr>
            <w:tcW w:w="1691" w:type="dxa"/>
          </w:tcPr>
          <w:p w14:paraId="02954AA8" w14:textId="77777777" w:rsidR="000E2AFA" w:rsidRPr="00027672" w:rsidRDefault="000E2AFA" w:rsidP="000E2AFA">
            <w:pPr>
              <w:pStyle w:val="NumericTableBodyText"/>
              <w:rPr>
                <w:sz w:val="20"/>
                <w:szCs w:val="28"/>
              </w:rPr>
            </w:pPr>
            <w:r w:rsidRPr="00060227">
              <w:t>TN</w:t>
            </w:r>
          </w:p>
        </w:tc>
        <w:tc>
          <w:tcPr>
            <w:tcW w:w="0" w:type="auto"/>
          </w:tcPr>
          <w:p w14:paraId="345DB519" w14:textId="77777777" w:rsidR="000E2AFA" w:rsidRPr="00027672" w:rsidRDefault="000E2AFA" w:rsidP="000E2AFA">
            <w:pPr>
              <w:pStyle w:val="NumericTableBodyText"/>
              <w:jc w:val="center"/>
              <w:rPr>
                <w:sz w:val="20"/>
                <w:szCs w:val="28"/>
              </w:rPr>
            </w:pPr>
            <w:r w:rsidRPr="00060227">
              <w:t>194</w:t>
            </w:r>
          </w:p>
        </w:tc>
        <w:tc>
          <w:tcPr>
            <w:tcW w:w="0" w:type="auto"/>
          </w:tcPr>
          <w:p w14:paraId="09F93E0E" w14:textId="77777777" w:rsidR="000E2AFA" w:rsidRPr="00027672" w:rsidRDefault="000E2AFA" w:rsidP="000E2AFA">
            <w:pPr>
              <w:pStyle w:val="NumericTableBodyText"/>
              <w:jc w:val="center"/>
              <w:rPr>
                <w:sz w:val="20"/>
                <w:szCs w:val="28"/>
              </w:rPr>
            </w:pPr>
            <w:r w:rsidRPr="00060227">
              <w:t>46.4</w:t>
            </w:r>
          </w:p>
        </w:tc>
        <w:tc>
          <w:tcPr>
            <w:tcW w:w="0" w:type="auto"/>
          </w:tcPr>
          <w:p w14:paraId="39CE4B85" w14:textId="6FEEFB19" w:rsidR="000E2AFA" w:rsidRPr="00027672" w:rsidRDefault="000E2AFA" w:rsidP="000E2AFA">
            <w:pPr>
              <w:pStyle w:val="NumericTableBodyText"/>
              <w:jc w:val="center"/>
              <w:rPr>
                <w:sz w:val="20"/>
                <w:szCs w:val="28"/>
              </w:rPr>
            </w:pPr>
            <w:r w:rsidRPr="007D202C">
              <w:t>42.9 - 49.9</w:t>
            </w:r>
          </w:p>
        </w:tc>
      </w:tr>
      <w:tr w:rsidR="000E2AFA" w14:paraId="43CC5DB8" w14:textId="77777777" w:rsidTr="002D222E">
        <w:trPr>
          <w:jc w:val="center"/>
        </w:trPr>
        <w:tc>
          <w:tcPr>
            <w:tcW w:w="1691" w:type="dxa"/>
          </w:tcPr>
          <w:p w14:paraId="775CCE36" w14:textId="77777777" w:rsidR="000E2AFA" w:rsidRPr="00027672" w:rsidRDefault="000E2AFA" w:rsidP="000E2AFA">
            <w:pPr>
              <w:pStyle w:val="NumericTableBodyText"/>
              <w:rPr>
                <w:sz w:val="20"/>
                <w:szCs w:val="28"/>
              </w:rPr>
            </w:pPr>
            <w:r w:rsidRPr="00060227">
              <w:t>TP</w:t>
            </w:r>
          </w:p>
        </w:tc>
        <w:tc>
          <w:tcPr>
            <w:tcW w:w="0" w:type="auto"/>
          </w:tcPr>
          <w:p w14:paraId="3E5FE55A" w14:textId="77777777" w:rsidR="000E2AFA" w:rsidRPr="00027672" w:rsidRDefault="000E2AFA" w:rsidP="000E2AFA">
            <w:pPr>
              <w:pStyle w:val="NumericTableBodyText"/>
              <w:jc w:val="center"/>
              <w:rPr>
                <w:sz w:val="20"/>
                <w:szCs w:val="28"/>
              </w:rPr>
            </w:pPr>
            <w:r w:rsidRPr="00060227">
              <w:t>330</w:t>
            </w:r>
          </w:p>
        </w:tc>
        <w:tc>
          <w:tcPr>
            <w:tcW w:w="0" w:type="auto"/>
          </w:tcPr>
          <w:p w14:paraId="7FEE91B9" w14:textId="77777777" w:rsidR="000E2AFA" w:rsidRPr="00027672" w:rsidRDefault="000E2AFA" w:rsidP="000E2AFA">
            <w:pPr>
              <w:pStyle w:val="NumericTableBodyText"/>
              <w:jc w:val="center"/>
              <w:rPr>
                <w:sz w:val="20"/>
                <w:szCs w:val="28"/>
              </w:rPr>
            </w:pPr>
            <w:r w:rsidRPr="00060227">
              <w:t>82.1</w:t>
            </w:r>
          </w:p>
        </w:tc>
        <w:tc>
          <w:tcPr>
            <w:tcW w:w="0" w:type="auto"/>
          </w:tcPr>
          <w:p w14:paraId="7E5952D9" w14:textId="033FBADB" w:rsidR="000E2AFA" w:rsidRPr="00027672" w:rsidRDefault="000E2AFA" w:rsidP="000E2AFA">
            <w:pPr>
              <w:pStyle w:val="NumericTableBodyText"/>
              <w:jc w:val="center"/>
              <w:rPr>
                <w:sz w:val="20"/>
                <w:szCs w:val="28"/>
              </w:rPr>
            </w:pPr>
            <w:r w:rsidRPr="007D202C">
              <w:t>79.4 - 84.8</w:t>
            </w:r>
          </w:p>
        </w:tc>
      </w:tr>
      <w:tr w:rsidR="000E2AFA" w14:paraId="2198AD3E" w14:textId="77777777" w:rsidTr="002D222E">
        <w:trPr>
          <w:jc w:val="center"/>
        </w:trPr>
        <w:tc>
          <w:tcPr>
            <w:tcW w:w="1691" w:type="dxa"/>
            <w:tcBorders>
              <w:bottom w:val="single" w:sz="4" w:space="0" w:color="auto"/>
            </w:tcBorders>
          </w:tcPr>
          <w:p w14:paraId="123444AC" w14:textId="77777777" w:rsidR="000E2AFA" w:rsidRPr="00027672" w:rsidRDefault="000E2AFA" w:rsidP="000E2AFA">
            <w:pPr>
              <w:pStyle w:val="NumericTableBodyText"/>
              <w:rPr>
                <w:sz w:val="20"/>
                <w:szCs w:val="28"/>
              </w:rPr>
            </w:pPr>
            <w:r w:rsidRPr="00060227">
              <w:t>TURB</w:t>
            </w:r>
          </w:p>
        </w:tc>
        <w:tc>
          <w:tcPr>
            <w:tcW w:w="0" w:type="auto"/>
            <w:tcBorders>
              <w:bottom w:val="single" w:sz="4" w:space="0" w:color="auto"/>
            </w:tcBorders>
          </w:tcPr>
          <w:p w14:paraId="7A3B3261" w14:textId="77777777" w:rsidR="000E2AFA" w:rsidRPr="00027672" w:rsidRDefault="000E2AFA" w:rsidP="000E2AFA">
            <w:pPr>
              <w:pStyle w:val="NumericTableBodyText"/>
              <w:jc w:val="center"/>
              <w:rPr>
                <w:sz w:val="20"/>
                <w:szCs w:val="28"/>
              </w:rPr>
            </w:pPr>
            <w:r w:rsidRPr="00060227">
              <w:t>115</w:t>
            </w:r>
          </w:p>
        </w:tc>
        <w:tc>
          <w:tcPr>
            <w:tcW w:w="0" w:type="auto"/>
            <w:tcBorders>
              <w:bottom w:val="single" w:sz="4" w:space="0" w:color="auto"/>
            </w:tcBorders>
          </w:tcPr>
          <w:p w14:paraId="4C08A069" w14:textId="77777777" w:rsidR="000E2AFA" w:rsidRPr="00027672" w:rsidRDefault="000E2AFA" w:rsidP="000E2AFA">
            <w:pPr>
              <w:pStyle w:val="NumericTableBodyText"/>
              <w:jc w:val="center"/>
              <w:rPr>
                <w:sz w:val="20"/>
                <w:szCs w:val="28"/>
              </w:rPr>
            </w:pPr>
            <w:r w:rsidRPr="00060227">
              <w:t>57.4</w:t>
            </w:r>
          </w:p>
        </w:tc>
        <w:tc>
          <w:tcPr>
            <w:tcW w:w="0" w:type="auto"/>
            <w:tcBorders>
              <w:bottom w:val="single" w:sz="4" w:space="0" w:color="auto"/>
            </w:tcBorders>
          </w:tcPr>
          <w:p w14:paraId="01FEA8A7" w14:textId="1D8510DE" w:rsidR="000E2AFA" w:rsidRPr="00027672" w:rsidRDefault="000E2AFA" w:rsidP="000E2AFA">
            <w:pPr>
              <w:pStyle w:val="NumericTableBodyText"/>
              <w:jc w:val="center"/>
              <w:rPr>
                <w:sz w:val="20"/>
                <w:szCs w:val="28"/>
              </w:rPr>
            </w:pPr>
            <w:r w:rsidRPr="007D202C">
              <w:t>53.3 - 61.5</w:t>
            </w:r>
          </w:p>
        </w:tc>
      </w:tr>
    </w:tbl>
    <w:p w14:paraId="61F7FC6E" w14:textId="13E8E98C" w:rsidR="00B940C3" w:rsidRDefault="004273D0" w:rsidP="00CE6A81">
      <w:pPr>
        <w:pStyle w:val="BodyText"/>
        <w:keepNext/>
        <w:spacing w:before="240"/>
      </w:pPr>
      <w:r>
        <w:rPr>
          <w:noProof/>
        </w:rPr>
        <w:drawing>
          <wp:inline distT="0" distB="0" distL="0" distR="0" wp14:anchorId="560629C1" wp14:editId="5A052F00">
            <wp:extent cx="5753735" cy="57537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53735" cy="5753735"/>
                    </a:xfrm>
                    <a:prstGeom prst="rect">
                      <a:avLst/>
                    </a:prstGeom>
                    <a:noFill/>
                    <a:ln>
                      <a:noFill/>
                    </a:ln>
                  </pic:spPr>
                </pic:pic>
              </a:graphicData>
            </a:graphic>
          </wp:inline>
        </w:drawing>
      </w:r>
    </w:p>
    <w:p w14:paraId="77AEAB83" w14:textId="7653FFC9" w:rsidR="005616EB" w:rsidRPr="005616EB" w:rsidRDefault="005616EB" w:rsidP="005616EB">
      <w:pPr>
        <w:pStyle w:val="Caption"/>
        <w:keepNext w:val="0"/>
        <w:rPr>
          <w:vanish/>
          <w:specVanish/>
        </w:rPr>
      </w:pPr>
      <w:bookmarkStart w:id="230" w:name="_Ref82771649"/>
      <w:bookmarkStart w:id="231" w:name="_Toc84596520"/>
      <w:r>
        <w:t xml:space="preserve">Figure </w:t>
      </w:r>
      <w:fldSimple w:instr=" STYLEREF &quot;Heading 1&quot; \s ">
        <w:r w:rsidR="005A78FC">
          <w:rPr>
            <w:noProof/>
          </w:rPr>
          <w:t>5</w:t>
        </w:r>
      </w:fldSimple>
      <w:r>
        <w:noBreakHyphen/>
      </w:r>
      <w:fldSimple w:instr=" SEQ Figure \s 1 ">
        <w:r w:rsidR="005A78FC">
          <w:rPr>
            <w:noProof/>
          </w:rPr>
          <w:t>10</w:t>
        </w:r>
      </w:fldSimple>
      <w:bookmarkEnd w:id="230"/>
      <w:r>
        <w:t>:</w:t>
      </w:r>
      <w:r>
        <w:tab/>
        <w:t>Proportions of decreasing trends (P</w:t>
      </w:r>
      <w:r w:rsidRPr="007E4BB6">
        <w:rPr>
          <w:vertAlign w:val="subscript"/>
        </w:rPr>
        <w:t>d</w:t>
      </w:r>
      <w:r>
        <w:t>) within REC land-cover classes for 20-year trends.</w:t>
      </w:r>
      <w:bookmarkEnd w:id="231"/>
    </w:p>
    <w:p w14:paraId="302D6422" w14:textId="4DEC3BF9" w:rsidR="005616EB" w:rsidRDefault="005616EB" w:rsidP="005616EB">
      <w:pPr>
        <w:pStyle w:val="CaptionText"/>
      </w:pPr>
      <w:r>
        <w:t xml:space="preserve">  </w:t>
      </w:r>
      <w:r w:rsidRPr="005616EB">
        <w:t>Error bars are 95% confidence intervals</w:t>
      </w:r>
      <w:r>
        <w:t xml:space="preserve">. </w:t>
      </w:r>
    </w:p>
    <w:p w14:paraId="7BD88A80" w14:textId="77777777" w:rsidR="00B940C3" w:rsidRDefault="00B940C3" w:rsidP="00B940C3">
      <w:pPr>
        <w:pStyle w:val="Heading2"/>
      </w:pPr>
      <w:bookmarkStart w:id="232" w:name="_Toc82600424"/>
      <w:bookmarkStart w:id="233" w:name="_Toc84596479"/>
      <w:r>
        <w:lastRenderedPageBreak/>
        <w:t>Thirty-year trends (1991-2020)</w:t>
      </w:r>
      <w:bookmarkEnd w:id="232"/>
      <w:bookmarkEnd w:id="233"/>
    </w:p>
    <w:p w14:paraId="3D4644B7" w14:textId="7986D56D" w:rsidR="00B940C3" w:rsidRDefault="00B940C3" w:rsidP="00B940C3">
      <w:pPr>
        <w:pStyle w:val="BodyText"/>
      </w:pPr>
      <w:r w:rsidRPr="00DB62D9">
        <w:t xml:space="preserve">Between </w:t>
      </w:r>
      <w:r>
        <w:t xml:space="preserve">19 </w:t>
      </w:r>
      <w:r w:rsidRPr="00DB62D9">
        <w:t xml:space="preserve">and </w:t>
      </w:r>
      <w:r>
        <w:t>179</w:t>
      </w:r>
      <w:r w:rsidRPr="00DB62D9">
        <w:t xml:space="preserve"> river monitoring sites met the filtering rules for the </w:t>
      </w:r>
      <w:r>
        <w:t>3</w:t>
      </w:r>
      <w:r w:rsidRPr="00DB62D9">
        <w:t>0-year trend analysis of nutrients, ECOLI</w:t>
      </w:r>
      <w:r>
        <w:t>, TURB, MCI</w:t>
      </w:r>
      <w:r w:rsidRPr="00DB62D9">
        <w:t xml:space="preserve"> and CLAR (</w:t>
      </w:r>
      <w:r w:rsidR="005616EB">
        <w:fldChar w:fldCharType="begin"/>
      </w:r>
      <w:r w:rsidR="005616EB">
        <w:instrText xml:space="preserve"> REF _Ref82771739 \h </w:instrText>
      </w:r>
      <w:r w:rsidR="005616EB">
        <w:fldChar w:fldCharType="separate"/>
      </w:r>
      <w:r w:rsidR="005A78FC">
        <w:t xml:space="preserve">Table </w:t>
      </w:r>
      <w:r w:rsidR="005A78FC">
        <w:rPr>
          <w:noProof/>
        </w:rPr>
        <w:t>5</w:t>
      </w:r>
      <w:r w:rsidR="005A78FC">
        <w:t>-</w:t>
      </w:r>
      <w:r w:rsidR="005A78FC">
        <w:rPr>
          <w:noProof/>
        </w:rPr>
        <w:t>5</w:t>
      </w:r>
      <w:r w:rsidR="005616EB">
        <w:fldChar w:fldCharType="end"/>
      </w:r>
      <w:r w:rsidRPr="00DB62D9">
        <w:t xml:space="preserve">). </w:t>
      </w:r>
      <w:r w:rsidRPr="00F6371B">
        <w:t>The qualifying sites were reasonably well-distributed geographically</w:t>
      </w:r>
      <w:r>
        <w:t xml:space="preserve"> (</w:t>
      </w:r>
      <w:r w:rsidR="005616EB">
        <w:fldChar w:fldCharType="begin"/>
      </w:r>
      <w:r w:rsidR="005616EB">
        <w:instrText xml:space="preserve"> REF _Ref82771779 \h </w:instrText>
      </w:r>
      <w:r w:rsidR="005616EB">
        <w:fldChar w:fldCharType="separate"/>
      </w:r>
      <w:r w:rsidR="005A78FC">
        <w:t xml:space="preserve">Figure </w:t>
      </w:r>
      <w:r w:rsidR="005A78FC">
        <w:rPr>
          <w:noProof/>
        </w:rPr>
        <w:t>5</w:t>
      </w:r>
      <w:r w:rsidR="005A78FC">
        <w:noBreakHyphen/>
      </w:r>
      <w:r w:rsidR="005A78FC">
        <w:rPr>
          <w:noProof/>
        </w:rPr>
        <w:t>11</w:t>
      </w:r>
      <w:r w:rsidR="005616EB">
        <w:fldChar w:fldCharType="end"/>
      </w:r>
      <w:r>
        <w:t>)</w:t>
      </w:r>
      <w:r w:rsidRPr="00F6371B">
        <w:t xml:space="preserve">, </w:t>
      </w:r>
      <w:r>
        <w:t>although ECOLI was limited to sites in the eastern North Island, and sites were overrepresented for the Waikato region for CLAR, DRP, NNN, NH4N and TP</w:t>
      </w:r>
      <w:r w:rsidRPr="00F6371B">
        <w:t>.</w:t>
      </w:r>
      <w:r w:rsidRPr="00DB62D9">
        <w:t xml:space="preserve"> </w:t>
      </w:r>
      <w:r>
        <w:t xml:space="preserve">The exotic forest and urban land-cover classes were poorly represented. </w:t>
      </w:r>
      <w:r w:rsidRPr="00DB62D9">
        <w:t xml:space="preserve">All site locations, </w:t>
      </w:r>
      <w:r>
        <w:t xml:space="preserve">land cover classes </w:t>
      </w:r>
      <w:r w:rsidRPr="00DB62D9">
        <w:t xml:space="preserve">and numbers of sampling dates are included in the supplementary file </w:t>
      </w:r>
      <w:r w:rsidRPr="0051566B">
        <w:t>“</w:t>
      </w:r>
      <w:r w:rsidR="00C578B9" w:rsidRPr="00C578B9">
        <w:t>RiverTrends_to2020_v210916</w:t>
      </w:r>
      <w:r w:rsidR="00C578B9">
        <w:t>.</w:t>
      </w:r>
      <w:r w:rsidRPr="0051566B">
        <w:t>csv”.</w:t>
      </w:r>
    </w:p>
    <w:p w14:paraId="66287736" w14:textId="41CF2A1F" w:rsidR="005616EB" w:rsidRPr="005616EB" w:rsidRDefault="005616EB" w:rsidP="00452969">
      <w:pPr>
        <w:pStyle w:val="Caption"/>
        <w:spacing w:after="120"/>
        <w:rPr>
          <w:vanish/>
          <w:specVanish/>
        </w:rPr>
      </w:pPr>
      <w:bookmarkStart w:id="234" w:name="_Ref82771739"/>
      <w:bookmarkStart w:id="235" w:name="_Toc84596497"/>
      <w:r>
        <w:t xml:space="preserve">Table </w:t>
      </w:r>
      <w:r w:rsidR="00025B93">
        <w:fldChar w:fldCharType="begin"/>
      </w:r>
      <w:r w:rsidR="00025B93" w:rsidRPr="005F1D15">
        <w:instrText xml:space="preserve"> STYLEREF 1 \s </w:instrText>
      </w:r>
      <w:r w:rsidR="00025B93">
        <w:fldChar w:fldCharType="separate"/>
      </w:r>
      <w:r w:rsidR="005A78FC">
        <w:rPr>
          <w:noProof/>
        </w:rPr>
        <w:t>5</w:t>
      </w:r>
      <w:r w:rsidR="00025B93">
        <w:rPr>
          <w:noProof/>
        </w:rPr>
        <w:fldChar w:fldCharType="end"/>
      </w:r>
      <w:r w:rsidR="00B83C18">
        <w:t>-</w:t>
      </w:r>
      <w:fldSimple w:instr=" SEQ Table \* ARABIC \s 1 ">
        <w:r w:rsidR="005A78FC">
          <w:rPr>
            <w:noProof/>
          </w:rPr>
          <w:t>5</w:t>
        </w:r>
      </w:fldSimple>
      <w:bookmarkEnd w:id="234"/>
      <w:r>
        <w:t>:</w:t>
      </w:r>
      <w:r>
        <w:tab/>
        <w:t>Number of river monitoring sites by REC land cover class and water quality variable included in the 30-year trend analyses of nutrients, ECOLI, CLAR, TURB and MCI.</w:t>
      </w:r>
      <w:bookmarkEnd w:id="235"/>
    </w:p>
    <w:p w14:paraId="6B17DA4F" w14:textId="2B28BFF2" w:rsidR="005616EB" w:rsidRDefault="005616EB" w:rsidP="005616EB">
      <w:pPr>
        <w:pStyle w:val="CaptionText"/>
        <w:keepNext/>
        <w:spacing w:after="120"/>
      </w:pPr>
      <w:r>
        <w:t xml:space="preserve">   </w:t>
      </w:r>
      <w:r w:rsidRPr="005616EB">
        <w:t>The site numbers shown refer to sites that met the site inclusion requirements in Section 3.2.1 (measurements were available for at least 90% of the years and at least 90% of seasons).</w:t>
      </w:r>
    </w:p>
    <w:tbl>
      <w:tblPr>
        <w:tblStyle w:val="TableGrid"/>
        <w:tblW w:w="7601" w:type="dxa"/>
        <w:jc w:val="center"/>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955"/>
        <w:gridCol w:w="1329"/>
        <w:gridCol w:w="1329"/>
        <w:gridCol w:w="1330"/>
        <w:gridCol w:w="1329"/>
        <w:gridCol w:w="1329"/>
      </w:tblGrid>
      <w:tr w:rsidR="00B940C3" w:rsidRPr="00DB62D9" w14:paraId="0FC7E1FD" w14:textId="77777777" w:rsidTr="002D222E">
        <w:trPr>
          <w:jc w:val="center"/>
        </w:trPr>
        <w:tc>
          <w:tcPr>
            <w:tcW w:w="955" w:type="dxa"/>
            <w:vMerge w:val="restart"/>
            <w:noWrap/>
            <w:vAlign w:val="center"/>
          </w:tcPr>
          <w:p w14:paraId="4A89B890" w14:textId="77777777" w:rsidR="00B940C3" w:rsidRPr="00DB62D9" w:rsidRDefault="00B940C3" w:rsidP="005616EB">
            <w:pPr>
              <w:pStyle w:val="NumericTableHeading"/>
            </w:pPr>
            <w:r w:rsidRPr="00DB62D9">
              <w:t>Variable</w:t>
            </w:r>
          </w:p>
        </w:tc>
        <w:tc>
          <w:tcPr>
            <w:tcW w:w="6646" w:type="dxa"/>
            <w:gridSpan w:val="5"/>
            <w:tcBorders>
              <w:bottom w:val="single" w:sz="4" w:space="0" w:color="auto"/>
            </w:tcBorders>
            <w:noWrap/>
            <w:vAlign w:val="center"/>
          </w:tcPr>
          <w:p w14:paraId="207A52D1" w14:textId="77777777" w:rsidR="00B940C3" w:rsidRDefault="00B940C3" w:rsidP="005616EB">
            <w:pPr>
              <w:pStyle w:val="NumericTableHeading"/>
            </w:pPr>
            <w:r>
              <w:t>Number of sites</w:t>
            </w:r>
          </w:p>
        </w:tc>
      </w:tr>
      <w:tr w:rsidR="00B940C3" w:rsidRPr="00DB62D9" w14:paraId="2C88AD09" w14:textId="77777777" w:rsidTr="002D222E">
        <w:trPr>
          <w:jc w:val="center"/>
        </w:trPr>
        <w:tc>
          <w:tcPr>
            <w:tcW w:w="955" w:type="dxa"/>
            <w:vMerge/>
            <w:tcBorders>
              <w:bottom w:val="single" w:sz="4" w:space="0" w:color="auto"/>
            </w:tcBorders>
            <w:noWrap/>
            <w:vAlign w:val="center"/>
            <w:hideMark/>
          </w:tcPr>
          <w:p w14:paraId="02355405" w14:textId="77777777" w:rsidR="00B940C3" w:rsidRPr="00DB62D9" w:rsidRDefault="00B940C3" w:rsidP="005616EB">
            <w:pPr>
              <w:pStyle w:val="NumericTableHeading"/>
            </w:pPr>
          </w:p>
        </w:tc>
        <w:tc>
          <w:tcPr>
            <w:tcW w:w="1329" w:type="dxa"/>
            <w:tcBorders>
              <w:bottom w:val="single" w:sz="4" w:space="0" w:color="auto"/>
            </w:tcBorders>
            <w:noWrap/>
            <w:vAlign w:val="center"/>
          </w:tcPr>
          <w:p w14:paraId="52E504A1" w14:textId="77777777" w:rsidR="00B940C3" w:rsidRPr="00DB62D9" w:rsidRDefault="00B940C3" w:rsidP="005616EB">
            <w:pPr>
              <w:pStyle w:val="NumericTableHeading"/>
            </w:pPr>
            <w:r w:rsidRPr="00DB62D9">
              <w:t>Total</w:t>
            </w:r>
          </w:p>
        </w:tc>
        <w:tc>
          <w:tcPr>
            <w:tcW w:w="1329" w:type="dxa"/>
            <w:tcBorders>
              <w:bottom w:val="single" w:sz="4" w:space="0" w:color="auto"/>
            </w:tcBorders>
            <w:noWrap/>
            <w:vAlign w:val="center"/>
          </w:tcPr>
          <w:p w14:paraId="36EF72E7" w14:textId="77777777" w:rsidR="00B940C3" w:rsidRPr="00DB62D9" w:rsidRDefault="00B940C3" w:rsidP="005616EB">
            <w:pPr>
              <w:pStyle w:val="NumericTableHeading"/>
            </w:pPr>
            <w:r>
              <w:t>Exotic Forest</w:t>
            </w:r>
          </w:p>
        </w:tc>
        <w:tc>
          <w:tcPr>
            <w:tcW w:w="1330" w:type="dxa"/>
            <w:tcBorders>
              <w:bottom w:val="single" w:sz="4" w:space="0" w:color="auto"/>
            </w:tcBorders>
            <w:noWrap/>
            <w:vAlign w:val="center"/>
          </w:tcPr>
          <w:p w14:paraId="1B17CD4E" w14:textId="77777777" w:rsidR="00B940C3" w:rsidRPr="00DB62D9" w:rsidRDefault="00B940C3" w:rsidP="005616EB">
            <w:pPr>
              <w:pStyle w:val="NumericTableHeading"/>
            </w:pPr>
            <w:r>
              <w:t>Natural</w:t>
            </w:r>
          </w:p>
        </w:tc>
        <w:tc>
          <w:tcPr>
            <w:tcW w:w="1329" w:type="dxa"/>
            <w:tcBorders>
              <w:bottom w:val="single" w:sz="4" w:space="0" w:color="auto"/>
            </w:tcBorders>
            <w:noWrap/>
            <w:vAlign w:val="center"/>
          </w:tcPr>
          <w:p w14:paraId="7B2BE473" w14:textId="77777777" w:rsidR="00B940C3" w:rsidRPr="00DB62D9" w:rsidRDefault="00B940C3" w:rsidP="005616EB">
            <w:pPr>
              <w:pStyle w:val="NumericTableHeading"/>
            </w:pPr>
            <w:r>
              <w:t>Pasture</w:t>
            </w:r>
          </w:p>
        </w:tc>
        <w:tc>
          <w:tcPr>
            <w:tcW w:w="1329" w:type="dxa"/>
            <w:tcBorders>
              <w:bottom w:val="single" w:sz="4" w:space="0" w:color="auto"/>
            </w:tcBorders>
            <w:noWrap/>
            <w:vAlign w:val="center"/>
          </w:tcPr>
          <w:p w14:paraId="5DE81C0B" w14:textId="77777777" w:rsidR="00B940C3" w:rsidRPr="00DB62D9" w:rsidRDefault="00B940C3" w:rsidP="005616EB">
            <w:pPr>
              <w:pStyle w:val="NumericTableHeading"/>
            </w:pPr>
            <w:r>
              <w:t>Urban</w:t>
            </w:r>
          </w:p>
        </w:tc>
      </w:tr>
      <w:tr w:rsidR="0057177E" w:rsidRPr="00DB62D9" w14:paraId="10281EBC" w14:textId="77777777" w:rsidTr="002D222E">
        <w:trPr>
          <w:jc w:val="center"/>
        </w:trPr>
        <w:tc>
          <w:tcPr>
            <w:tcW w:w="955" w:type="dxa"/>
            <w:tcBorders>
              <w:bottom w:val="nil"/>
            </w:tcBorders>
            <w:noWrap/>
          </w:tcPr>
          <w:p w14:paraId="12630059" w14:textId="77777777" w:rsidR="0057177E" w:rsidRPr="00DB62D9" w:rsidRDefault="0057177E" w:rsidP="0057177E">
            <w:pPr>
              <w:pStyle w:val="NumericTableBodyText"/>
            </w:pPr>
            <w:r w:rsidRPr="001D7905">
              <w:t>CLAR</w:t>
            </w:r>
          </w:p>
        </w:tc>
        <w:tc>
          <w:tcPr>
            <w:tcW w:w="1329" w:type="dxa"/>
            <w:tcBorders>
              <w:bottom w:val="nil"/>
            </w:tcBorders>
            <w:noWrap/>
          </w:tcPr>
          <w:p w14:paraId="7B111425" w14:textId="72778233" w:rsidR="0057177E" w:rsidRPr="00DB62D9" w:rsidRDefault="0057177E" w:rsidP="0057177E">
            <w:pPr>
              <w:pStyle w:val="NumericTableBodyText"/>
              <w:jc w:val="center"/>
            </w:pPr>
            <w:r w:rsidRPr="006F2A20">
              <w:t>115</w:t>
            </w:r>
          </w:p>
        </w:tc>
        <w:tc>
          <w:tcPr>
            <w:tcW w:w="1329" w:type="dxa"/>
            <w:tcBorders>
              <w:bottom w:val="nil"/>
            </w:tcBorders>
            <w:noWrap/>
          </w:tcPr>
          <w:p w14:paraId="593ECA06" w14:textId="6DCAC540" w:rsidR="0057177E" w:rsidRPr="00DB62D9" w:rsidRDefault="0057177E" w:rsidP="0057177E">
            <w:pPr>
              <w:pStyle w:val="NumericTableBodyText"/>
              <w:jc w:val="center"/>
            </w:pPr>
            <w:r w:rsidRPr="006F2A20">
              <w:t>6</w:t>
            </w:r>
          </w:p>
        </w:tc>
        <w:tc>
          <w:tcPr>
            <w:tcW w:w="1330" w:type="dxa"/>
            <w:tcBorders>
              <w:bottom w:val="nil"/>
            </w:tcBorders>
            <w:noWrap/>
          </w:tcPr>
          <w:p w14:paraId="58D92850" w14:textId="16FE29A7" w:rsidR="0057177E" w:rsidRPr="00DB62D9" w:rsidRDefault="0057177E" w:rsidP="0057177E">
            <w:pPr>
              <w:pStyle w:val="NumericTableBodyText"/>
              <w:jc w:val="center"/>
            </w:pPr>
            <w:r w:rsidRPr="006F2A20">
              <w:t>32</w:t>
            </w:r>
          </w:p>
        </w:tc>
        <w:tc>
          <w:tcPr>
            <w:tcW w:w="1329" w:type="dxa"/>
            <w:tcBorders>
              <w:bottom w:val="nil"/>
            </w:tcBorders>
            <w:noWrap/>
          </w:tcPr>
          <w:p w14:paraId="1DEC60A1" w14:textId="2F90B9D2" w:rsidR="0057177E" w:rsidRPr="00DB62D9" w:rsidRDefault="0057177E" w:rsidP="0057177E">
            <w:pPr>
              <w:pStyle w:val="NumericTableBodyText"/>
              <w:jc w:val="center"/>
            </w:pPr>
            <w:r w:rsidRPr="006F2A20">
              <w:t>77</w:t>
            </w:r>
          </w:p>
        </w:tc>
        <w:tc>
          <w:tcPr>
            <w:tcW w:w="1329" w:type="dxa"/>
            <w:tcBorders>
              <w:bottom w:val="nil"/>
            </w:tcBorders>
            <w:noWrap/>
          </w:tcPr>
          <w:p w14:paraId="1043B29E" w14:textId="5E357212" w:rsidR="0057177E" w:rsidRPr="00DB62D9" w:rsidRDefault="0057177E" w:rsidP="0057177E">
            <w:pPr>
              <w:pStyle w:val="NumericTableBodyText"/>
              <w:jc w:val="center"/>
            </w:pPr>
            <w:r w:rsidRPr="006F2A20">
              <w:t>0</w:t>
            </w:r>
          </w:p>
        </w:tc>
      </w:tr>
      <w:tr w:rsidR="0057177E" w:rsidRPr="00DB62D9" w14:paraId="190FE125" w14:textId="77777777" w:rsidTr="002D222E">
        <w:trPr>
          <w:jc w:val="center"/>
        </w:trPr>
        <w:tc>
          <w:tcPr>
            <w:tcW w:w="955" w:type="dxa"/>
            <w:tcBorders>
              <w:top w:val="nil"/>
              <w:bottom w:val="nil"/>
            </w:tcBorders>
            <w:noWrap/>
          </w:tcPr>
          <w:p w14:paraId="6E2FC2C6" w14:textId="77777777" w:rsidR="0057177E" w:rsidRPr="00DB62D9" w:rsidRDefault="0057177E" w:rsidP="0057177E">
            <w:pPr>
              <w:pStyle w:val="NumericTableBodyText"/>
            </w:pPr>
            <w:r w:rsidRPr="001D7905">
              <w:t>DRP</w:t>
            </w:r>
          </w:p>
        </w:tc>
        <w:tc>
          <w:tcPr>
            <w:tcW w:w="1329" w:type="dxa"/>
            <w:tcBorders>
              <w:top w:val="nil"/>
              <w:bottom w:val="nil"/>
            </w:tcBorders>
            <w:noWrap/>
          </w:tcPr>
          <w:p w14:paraId="395013C6" w14:textId="43661300" w:rsidR="0057177E" w:rsidRPr="00DB62D9" w:rsidRDefault="0057177E" w:rsidP="0057177E">
            <w:pPr>
              <w:pStyle w:val="NumericTableBodyText"/>
              <w:jc w:val="center"/>
            </w:pPr>
            <w:r w:rsidRPr="006F2A20">
              <w:t>179</w:t>
            </w:r>
          </w:p>
        </w:tc>
        <w:tc>
          <w:tcPr>
            <w:tcW w:w="1329" w:type="dxa"/>
            <w:tcBorders>
              <w:top w:val="nil"/>
              <w:bottom w:val="nil"/>
            </w:tcBorders>
            <w:noWrap/>
          </w:tcPr>
          <w:p w14:paraId="501377DC" w14:textId="3DF3C782" w:rsidR="0057177E" w:rsidRPr="00DB62D9" w:rsidRDefault="0057177E" w:rsidP="0057177E">
            <w:pPr>
              <w:pStyle w:val="NumericTableBodyText"/>
              <w:jc w:val="center"/>
            </w:pPr>
            <w:r w:rsidRPr="006F2A20">
              <w:t>9</w:t>
            </w:r>
          </w:p>
        </w:tc>
        <w:tc>
          <w:tcPr>
            <w:tcW w:w="1330" w:type="dxa"/>
            <w:tcBorders>
              <w:top w:val="nil"/>
              <w:bottom w:val="nil"/>
            </w:tcBorders>
            <w:noWrap/>
          </w:tcPr>
          <w:p w14:paraId="15EA001A" w14:textId="4C399E44" w:rsidR="0057177E" w:rsidRPr="00DB62D9" w:rsidRDefault="0057177E" w:rsidP="0057177E">
            <w:pPr>
              <w:pStyle w:val="NumericTableBodyText"/>
              <w:jc w:val="center"/>
            </w:pPr>
            <w:r w:rsidRPr="006F2A20">
              <w:t>37</w:t>
            </w:r>
          </w:p>
        </w:tc>
        <w:tc>
          <w:tcPr>
            <w:tcW w:w="1329" w:type="dxa"/>
            <w:tcBorders>
              <w:top w:val="nil"/>
              <w:bottom w:val="nil"/>
            </w:tcBorders>
            <w:noWrap/>
          </w:tcPr>
          <w:p w14:paraId="4D129C5E" w14:textId="597980F3" w:rsidR="0057177E" w:rsidRPr="00DB62D9" w:rsidRDefault="0057177E" w:rsidP="0057177E">
            <w:pPr>
              <w:pStyle w:val="NumericTableBodyText"/>
              <w:jc w:val="center"/>
            </w:pPr>
            <w:r w:rsidRPr="006F2A20">
              <w:t>124</w:t>
            </w:r>
          </w:p>
        </w:tc>
        <w:tc>
          <w:tcPr>
            <w:tcW w:w="1329" w:type="dxa"/>
            <w:tcBorders>
              <w:top w:val="nil"/>
              <w:bottom w:val="nil"/>
            </w:tcBorders>
            <w:noWrap/>
          </w:tcPr>
          <w:p w14:paraId="5E05A175" w14:textId="2554D9D9" w:rsidR="0057177E" w:rsidRPr="00DB62D9" w:rsidRDefault="0057177E" w:rsidP="0057177E">
            <w:pPr>
              <w:pStyle w:val="NumericTableBodyText"/>
              <w:jc w:val="center"/>
            </w:pPr>
            <w:r w:rsidRPr="006F2A20">
              <w:t>9</w:t>
            </w:r>
          </w:p>
        </w:tc>
      </w:tr>
      <w:tr w:rsidR="0057177E" w:rsidRPr="00DB62D9" w14:paraId="1BA79D86" w14:textId="77777777" w:rsidTr="002D222E">
        <w:trPr>
          <w:jc w:val="center"/>
        </w:trPr>
        <w:tc>
          <w:tcPr>
            <w:tcW w:w="955" w:type="dxa"/>
            <w:tcBorders>
              <w:top w:val="nil"/>
              <w:bottom w:val="nil"/>
            </w:tcBorders>
            <w:noWrap/>
          </w:tcPr>
          <w:p w14:paraId="113D018A" w14:textId="77777777" w:rsidR="0057177E" w:rsidRPr="00DB62D9" w:rsidRDefault="0057177E" w:rsidP="0057177E">
            <w:pPr>
              <w:pStyle w:val="NumericTableBodyText"/>
            </w:pPr>
            <w:r w:rsidRPr="001D7905">
              <w:t>ECOLI</w:t>
            </w:r>
          </w:p>
        </w:tc>
        <w:tc>
          <w:tcPr>
            <w:tcW w:w="1329" w:type="dxa"/>
            <w:tcBorders>
              <w:top w:val="nil"/>
              <w:bottom w:val="nil"/>
            </w:tcBorders>
            <w:noWrap/>
          </w:tcPr>
          <w:p w14:paraId="6C70CE57" w14:textId="43361F11" w:rsidR="0057177E" w:rsidRPr="00DB62D9" w:rsidRDefault="0057177E" w:rsidP="0057177E">
            <w:pPr>
              <w:pStyle w:val="NumericTableBodyText"/>
              <w:jc w:val="center"/>
            </w:pPr>
            <w:r w:rsidRPr="006F2A20">
              <w:t>19</w:t>
            </w:r>
          </w:p>
        </w:tc>
        <w:tc>
          <w:tcPr>
            <w:tcW w:w="1329" w:type="dxa"/>
            <w:tcBorders>
              <w:top w:val="nil"/>
              <w:bottom w:val="nil"/>
            </w:tcBorders>
            <w:noWrap/>
          </w:tcPr>
          <w:p w14:paraId="3EA8DD30" w14:textId="0E52A2B9" w:rsidR="0057177E" w:rsidRPr="00DB62D9" w:rsidRDefault="0057177E" w:rsidP="0057177E">
            <w:pPr>
              <w:pStyle w:val="NumericTableBodyText"/>
              <w:jc w:val="center"/>
            </w:pPr>
            <w:r w:rsidRPr="006F2A20">
              <w:t>2</w:t>
            </w:r>
          </w:p>
        </w:tc>
        <w:tc>
          <w:tcPr>
            <w:tcW w:w="1330" w:type="dxa"/>
            <w:tcBorders>
              <w:top w:val="nil"/>
              <w:bottom w:val="nil"/>
            </w:tcBorders>
            <w:noWrap/>
          </w:tcPr>
          <w:p w14:paraId="6F3A3E65" w14:textId="13395AFE" w:rsidR="0057177E" w:rsidRPr="00DB62D9" w:rsidRDefault="0057177E" w:rsidP="0057177E">
            <w:pPr>
              <w:pStyle w:val="NumericTableBodyText"/>
              <w:jc w:val="center"/>
            </w:pPr>
            <w:r w:rsidRPr="006F2A20">
              <w:t>1</w:t>
            </w:r>
          </w:p>
        </w:tc>
        <w:tc>
          <w:tcPr>
            <w:tcW w:w="1329" w:type="dxa"/>
            <w:tcBorders>
              <w:top w:val="nil"/>
              <w:bottom w:val="nil"/>
            </w:tcBorders>
            <w:noWrap/>
          </w:tcPr>
          <w:p w14:paraId="28789F3B" w14:textId="1A647634" w:rsidR="0057177E" w:rsidRPr="00DB62D9" w:rsidRDefault="0057177E" w:rsidP="0057177E">
            <w:pPr>
              <w:pStyle w:val="NumericTableBodyText"/>
              <w:jc w:val="center"/>
            </w:pPr>
            <w:r w:rsidRPr="006F2A20">
              <w:t>15</w:t>
            </w:r>
          </w:p>
        </w:tc>
        <w:tc>
          <w:tcPr>
            <w:tcW w:w="1329" w:type="dxa"/>
            <w:tcBorders>
              <w:top w:val="nil"/>
              <w:bottom w:val="nil"/>
            </w:tcBorders>
            <w:noWrap/>
          </w:tcPr>
          <w:p w14:paraId="36815BB2" w14:textId="1B1757A6" w:rsidR="0057177E" w:rsidRPr="00DB62D9" w:rsidRDefault="0057177E" w:rsidP="0057177E">
            <w:pPr>
              <w:pStyle w:val="NumericTableBodyText"/>
              <w:jc w:val="center"/>
            </w:pPr>
            <w:r w:rsidRPr="006F2A20">
              <w:t>1</w:t>
            </w:r>
          </w:p>
        </w:tc>
      </w:tr>
      <w:tr w:rsidR="0057177E" w:rsidRPr="00DB62D9" w14:paraId="107520BA" w14:textId="77777777" w:rsidTr="002D222E">
        <w:trPr>
          <w:jc w:val="center"/>
        </w:trPr>
        <w:tc>
          <w:tcPr>
            <w:tcW w:w="955" w:type="dxa"/>
            <w:tcBorders>
              <w:top w:val="nil"/>
              <w:bottom w:val="nil"/>
            </w:tcBorders>
            <w:noWrap/>
          </w:tcPr>
          <w:p w14:paraId="0852D9B3" w14:textId="77777777" w:rsidR="0057177E" w:rsidRPr="00DB62D9" w:rsidRDefault="0057177E" w:rsidP="0057177E">
            <w:pPr>
              <w:pStyle w:val="NumericTableBodyText"/>
            </w:pPr>
            <w:r w:rsidRPr="001D7905">
              <w:t>MCI</w:t>
            </w:r>
          </w:p>
        </w:tc>
        <w:tc>
          <w:tcPr>
            <w:tcW w:w="1329" w:type="dxa"/>
            <w:tcBorders>
              <w:top w:val="nil"/>
              <w:bottom w:val="nil"/>
            </w:tcBorders>
            <w:noWrap/>
          </w:tcPr>
          <w:p w14:paraId="6D766E75" w14:textId="698A3BF7" w:rsidR="0057177E" w:rsidRPr="00DB62D9" w:rsidRDefault="0057177E" w:rsidP="0057177E">
            <w:pPr>
              <w:pStyle w:val="NumericTableBodyText"/>
              <w:jc w:val="center"/>
            </w:pPr>
            <w:r w:rsidRPr="006F2A20">
              <w:t>26</w:t>
            </w:r>
          </w:p>
        </w:tc>
        <w:tc>
          <w:tcPr>
            <w:tcW w:w="1329" w:type="dxa"/>
            <w:tcBorders>
              <w:top w:val="nil"/>
              <w:bottom w:val="nil"/>
            </w:tcBorders>
            <w:noWrap/>
          </w:tcPr>
          <w:p w14:paraId="737874D0" w14:textId="772B6990" w:rsidR="0057177E" w:rsidRPr="00DB62D9" w:rsidRDefault="0057177E" w:rsidP="0057177E">
            <w:pPr>
              <w:pStyle w:val="NumericTableBodyText"/>
              <w:jc w:val="center"/>
            </w:pPr>
            <w:r w:rsidRPr="006F2A20">
              <w:t>0</w:t>
            </w:r>
          </w:p>
        </w:tc>
        <w:tc>
          <w:tcPr>
            <w:tcW w:w="1330" w:type="dxa"/>
            <w:tcBorders>
              <w:top w:val="nil"/>
              <w:bottom w:val="nil"/>
            </w:tcBorders>
            <w:noWrap/>
          </w:tcPr>
          <w:p w14:paraId="6F264892" w14:textId="577DBCA9" w:rsidR="0057177E" w:rsidRPr="00DB62D9" w:rsidRDefault="0057177E" w:rsidP="0057177E">
            <w:pPr>
              <w:pStyle w:val="NumericTableBodyText"/>
              <w:jc w:val="center"/>
            </w:pPr>
            <w:r w:rsidRPr="006F2A20">
              <w:t>7</w:t>
            </w:r>
          </w:p>
        </w:tc>
        <w:tc>
          <w:tcPr>
            <w:tcW w:w="1329" w:type="dxa"/>
            <w:tcBorders>
              <w:top w:val="nil"/>
              <w:bottom w:val="nil"/>
            </w:tcBorders>
            <w:noWrap/>
          </w:tcPr>
          <w:p w14:paraId="2ABAF05E" w14:textId="0DBB8946" w:rsidR="0057177E" w:rsidRPr="00DB62D9" w:rsidRDefault="0057177E" w:rsidP="0057177E">
            <w:pPr>
              <w:pStyle w:val="NumericTableBodyText"/>
              <w:jc w:val="center"/>
            </w:pPr>
            <w:r w:rsidRPr="006F2A20">
              <w:t>19</w:t>
            </w:r>
          </w:p>
        </w:tc>
        <w:tc>
          <w:tcPr>
            <w:tcW w:w="1329" w:type="dxa"/>
            <w:tcBorders>
              <w:top w:val="nil"/>
              <w:bottom w:val="nil"/>
            </w:tcBorders>
            <w:noWrap/>
          </w:tcPr>
          <w:p w14:paraId="60A40C34" w14:textId="6E8DE8CA" w:rsidR="0057177E" w:rsidRPr="00DB62D9" w:rsidRDefault="0057177E" w:rsidP="0057177E">
            <w:pPr>
              <w:pStyle w:val="NumericTableBodyText"/>
              <w:jc w:val="center"/>
            </w:pPr>
            <w:r w:rsidRPr="006F2A20">
              <w:t>0</w:t>
            </w:r>
          </w:p>
        </w:tc>
      </w:tr>
      <w:tr w:rsidR="0057177E" w:rsidRPr="00DB62D9" w14:paraId="2EF533B2" w14:textId="77777777" w:rsidTr="002D222E">
        <w:trPr>
          <w:jc w:val="center"/>
        </w:trPr>
        <w:tc>
          <w:tcPr>
            <w:tcW w:w="955" w:type="dxa"/>
            <w:tcBorders>
              <w:top w:val="nil"/>
              <w:bottom w:val="nil"/>
            </w:tcBorders>
            <w:noWrap/>
          </w:tcPr>
          <w:p w14:paraId="78754061" w14:textId="77777777" w:rsidR="0057177E" w:rsidRPr="00DB62D9" w:rsidRDefault="0057177E" w:rsidP="0057177E">
            <w:pPr>
              <w:pStyle w:val="NumericTableBodyText"/>
            </w:pPr>
            <w:r w:rsidRPr="001D7905">
              <w:t>NH4N</w:t>
            </w:r>
          </w:p>
        </w:tc>
        <w:tc>
          <w:tcPr>
            <w:tcW w:w="1329" w:type="dxa"/>
            <w:tcBorders>
              <w:top w:val="nil"/>
              <w:bottom w:val="nil"/>
            </w:tcBorders>
            <w:noWrap/>
          </w:tcPr>
          <w:p w14:paraId="4533CE03" w14:textId="55288D96" w:rsidR="0057177E" w:rsidRPr="00DB62D9" w:rsidRDefault="0057177E" w:rsidP="0057177E">
            <w:pPr>
              <w:pStyle w:val="NumericTableBodyText"/>
              <w:jc w:val="center"/>
            </w:pPr>
            <w:r w:rsidRPr="006F2A20">
              <w:t>164</w:t>
            </w:r>
          </w:p>
        </w:tc>
        <w:tc>
          <w:tcPr>
            <w:tcW w:w="1329" w:type="dxa"/>
            <w:tcBorders>
              <w:top w:val="nil"/>
              <w:bottom w:val="nil"/>
            </w:tcBorders>
            <w:noWrap/>
          </w:tcPr>
          <w:p w14:paraId="6F731DD5" w14:textId="0FCC853E" w:rsidR="0057177E" w:rsidRPr="00DB62D9" w:rsidRDefault="0057177E" w:rsidP="0057177E">
            <w:pPr>
              <w:pStyle w:val="NumericTableBodyText"/>
              <w:jc w:val="center"/>
            </w:pPr>
            <w:r w:rsidRPr="006F2A20">
              <w:t>8</w:t>
            </w:r>
          </w:p>
        </w:tc>
        <w:tc>
          <w:tcPr>
            <w:tcW w:w="1330" w:type="dxa"/>
            <w:tcBorders>
              <w:top w:val="nil"/>
              <w:bottom w:val="nil"/>
            </w:tcBorders>
            <w:noWrap/>
          </w:tcPr>
          <w:p w14:paraId="2E4C5EEE" w14:textId="34205585" w:rsidR="0057177E" w:rsidRPr="00DB62D9" w:rsidRDefault="0057177E" w:rsidP="0057177E">
            <w:pPr>
              <w:pStyle w:val="NumericTableBodyText"/>
              <w:jc w:val="center"/>
            </w:pPr>
            <w:r w:rsidRPr="006F2A20">
              <w:t>36</w:t>
            </w:r>
          </w:p>
        </w:tc>
        <w:tc>
          <w:tcPr>
            <w:tcW w:w="1329" w:type="dxa"/>
            <w:tcBorders>
              <w:top w:val="nil"/>
              <w:bottom w:val="nil"/>
            </w:tcBorders>
            <w:noWrap/>
          </w:tcPr>
          <w:p w14:paraId="42E28F53" w14:textId="577D996B" w:rsidR="0057177E" w:rsidRPr="00DB62D9" w:rsidRDefault="0057177E" w:rsidP="0057177E">
            <w:pPr>
              <w:pStyle w:val="NumericTableBodyText"/>
              <w:jc w:val="center"/>
            </w:pPr>
            <w:r w:rsidRPr="006F2A20">
              <w:t>113</w:t>
            </w:r>
          </w:p>
        </w:tc>
        <w:tc>
          <w:tcPr>
            <w:tcW w:w="1329" w:type="dxa"/>
            <w:tcBorders>
              <w:top w:val="nil"/>
              <w:bottom w:val="nil"/>
            </w:tcBorders>
            <w:noWrap/>
          </w:tcPr>
          <w:p w14:paraId="08A14C35" w14:textId="0873905E" w:rsidR="0057177E" w:rsidRPr="00DB62D9" w:rsidRDefault="0057177E" w:rsidP="0057177E">
            <w:pPr>
              <w:pStyle w:val="NumericTableBodyText"/>
              <w:jc w:val="center"/>
            </w:pPr>
            <w:r w:rsidRPr="006F2A20">
              <w:t>7</w:t>
            </w:r>
          </w:p>
        </w:tc>
      </w:tr>
      <w:tr w:rsidR="0057177E" w:rsidRPr="00DB62D9" w14:paraId="2EE0A921" w14:textId="77777777" w:rsidTr="002D222E">
        <w:trPr>
          <w:jc w:val="center"/>
        </w:trPr>
        <w:tc>
          <w:tcPr>
            <w:tcW w:w="955" w:type="dxa"/>
            <w:tcBorders>
              <w:top w:val="nil"/>
              <w:bottom w:val="nil"/>
            </w:tcBorders>
            <w:noWrap/>
          </w:tcPr>
          <w:p w14:paraId="0FCCEE1D" w14:textId="77777777" w:rsidR="0057177E" w:rsidRPr="00DB62D9" w:rsidRDefault="0057177E" w:rsidP="0057177E">
            <w:pPr>
              <w:pStyle w:val="NumericTableBodyText"/>
            </w:pPr>
            <w:r w:rsidRPr="001D7905">
              <w:t>NNN</w:t>
            </w:r>
          </w:p>
        </w:tc>
        <w:tc>
          <w:tcPr>
            <w:tcW w:w="1329" w:type="dxa"/>
            <w:tcBorders>
              <w:top w:val="nil"/>
              <w:bottom w:val="nil"/>
            </w:tcBorders>
            <w:noWrap/>
          </w:tcPr>
          <w:p w14:paraId="43D775B9" w14:textId="5476083D" w:rsidR="0057177E" w:rsidRPr="00DB62D9" w:rsidRDefault="0057177E" w:rsidP="0057177E">
            <w:pPr>
              <w:pStyle w:val="NumericTableBodyText"/>
              <w:jc w:val="center"/>
            </w:pPr>
            <w:r w:rsidRPr="006F2A20">
              <w:t>164</w:t>
            </w:r>
          </w:p>
        </w:tc>
        <w:tc>
          <w:tcPr>
            <w:tcW w:w="1329" w:type="dxa"/>
            <w:tcBorders>
              <w:top w:val="nil"/>
              <w:bottom w:val="nil"/>
            </w:tcBorders>
            <w:noWrap/>
          </w:tcPr>
          <w:p w14:paraId="3BCC13F9" w14:textId="4F26FECD" w:rsidR="0057177E" w:rsidRPr="00DB62D9" w:rsidRDefault="0057177E" w:rsidP="0057177E">
            <w:pPr>
              <w:pStyle w:val="NumericTableBodyText"/>
              <w:jc w:val="center"/>
            </w:pPr>
            <w:r w:rsidRPr="006F2A20">
              <w:t>8</w:t>
            </w:r>
          </w:p>
        </w:tc>
        <w:tc>
          <w:tcPr>
            <w:tcW w:w="1330" w:type="dxa"/>
            <w:tcBorders>
              <w:top w:val="nil"/>
              <w:bottom w:val="nil"/>
            </w:tcBorders>
            <w:noWrap/>
          </w:tcPr>
          <w:p w14:paraId="1F27022A" w14:textId="2609D4DE" w:rsidR="0057177E" w:rsidRPr="00DB62D9" w:rsidRDefault="0057177E" w:rsidP="0057177E">
            <w:pPr>
              <w:pStyle w:val="NumericTableBodyText"/>
              <w:jc w:val="center"/>
            </w:pPr>
            <w:r w:rsidRPr="006F2A20">
              <w:t>37</w:t>
            </w:r>
          </w:p>
        </w:tc>
        <w:tc>
          <w:tcPr>
            <w:tcW w:w="1329" w:type="dxa"/>
            <w:tcBorders>
              <w:top w:val="nil"/>
              <w:bottom w:val="nil"/>
            </w:tcBorders>
            <w:noWrap/>
          </w:tcPr>
          <w:p w14:paraId="368ABC68" w14:textId="62380CAE" w:rsidR="0057177E" w:rsidRPr="00DB62D9" w:rsidRDefault="0057177E" w:rsidP="0057177E">
            <w:pPr>
              <w:pStyle w:val="NumericTableBodyText"/>
              <w:jc w:val="center"/>
            </w:pPr>
            <w:r w:rsidRPr="006F2A20">
              <w:t>113</w:t>
            </w:r>
          </w:p>
        </w:tc>
        <w:tc>
          <w:tcPr>
            <w:tcW w:w="1329" w:type="dxa"/>
            <w:tcBorders>
              <w:top w:val="nil"/>
              <w:bottom w:val="nil"/>
            </w:tcBorders>
            <w:noWrap/>
          </w:tcPr>
          <w:p w14:paraId="036AAFA3" w14:textId="1B4B6CB8" w:rsidR="0057177E" w:rsidRPr="00DB62D9" w:rsidRDefault="0057177E" w:rsidP="0057177E">
            <w:pPr>
              <w:pStyle w:val="NumericTableBodyText"/>
              <w:jc w:val="center"/>
            </w:pPr>
            <w:r w:rsidRPr="006F2A20">
              <w:t>6</w:t>
            </w:r>
          </w:p>
        </w:tc>
      </w:tr>
      <w:tr w:rsidR="0057177E" w:rsidRPr="00DB62D9" w14:paraId="63B04BC4" w14:textId="77777777" w:rsidTr="002D222E">
        <w:trPr>
          <w:jc w:val="center"/>
        </w:trPr>
        <w:tc>
          <w:tcPr>
            <w:tcW w:w="955" w:type="dxa"/>
            <w:tcBorders>
              <w:top w:val="nil"/>
              <w:bottom w:val="nil"/>
            </w:tcBorders>
            <w:noWrap/>
          </w:tcPr>
          <w:p w14:paraId="7BC51134" w14:textId="77777777" w:rsidR="0057177E" w:rsidRPr="00DB62D9" w:rsidRDefault="0057177E" w:rsidP="0057177E">
            <w:pPr>
              <w:pStyle w:val="NumericTableBodyText"/>
            </w:pPr>
            <w:r w:rsidRPr="001D7905">
              <w:t>TN</w:t>
            </w:r>
          </w:p>
        </w:tc>
        <w:tc>
          <w:tcPr>
            <w:tcW w:w="1329" w:type="dxa"/>
            <w:tcBorders>
              <w:top w:val="nil"/>
              <w:bottom w:val="nil"/>
            </w:tcBorders>
            <w:noWrap/>
          </w:tcPr>
          <w:p w14:paraId="5231FD43" w14:textId="37968BD6" w:rsidR="0057177E" w:rsidRPr="00DB62D9" w:rsidRDefault="0057177E" w:rsidP="0057177E">
            <w:pPr>
              <w:pStyle w:val="NumericTableBodyText"/>
              <w:jc w:val="center"/>
            </w:pPr>
            <w:r w:rsidRPr="006F2A20">
              <w:t>68</w:t>
            </w:r>
          </w:p>
        </w:tc>
        <w:tc>
          <w:tcPr>
            <w:tcW w:w="1329" w:type="dxa"/>
            <w:tcBorders>
              <w:top w:val="nil"/>
              <w:bottom w:val="nil"/>
            </w:tcBorders>
            <w:noWrap/>
          </w:tcPr>
          <w:p w14:paraId="62CDD977" w14:textId="257F650A" w:rsidR="0057177E" w:rsidRPr="00DB62D9" w:rsidRDefault="0057177E" w:rsidP="0057177E">
            <w:pPr>
              <w:pStyle w:val="NumericTableBodyText"/>
              <w:jc w:val="center"/>
            </w:pPr>
            <w:r w:rsidRPr="006F2A20">
              <w:t>3</w:t>
            </w:r>
          </w:p>
        </w:tc>
        <w:tc>
          <w:tcPr>
            <w:tcW w:w="1330" w:type="dxa"/>
            <w:tcBorders>
              <w:top w:val="nil"/>
              <w:bottom w:val="nil"/>
            </w:tcBorders>
            <w:noWrap/>
          </w:tcPr>
          <w:p w14:paraId="0E1C9A2D" w14:textId="2353F15F" w:rsidR="0057177E" w:rsidRPr="00DB62D9" w:rsidRDefault="0057177E" w:rsidP="0057177E">
            <w:pPr>
              <w:pStyle w:val="NumericTableBodyText"/>
              <w:jc w:val="center"/>
            </w:pPr>
            <w:r w:rsidRPr="006F2A20">
              <w:t>26</w:t>
            </w:r>
          </w:p>
        </w:tc>
        <w:tc>
          <w:tcPr>
            <w:tcW w:w="1329" w:type="dxa"/>
            <w:tcBorders>
              <w:top w:val="nil"/>
              <w:bottom w:val="nil"/>
            </w:tcBorders>
            <w:noWrap/>
          </w:tcPr>
          <w:p w14:paraId="7A53720E" w14:textId="665FA0F3" w:rsidR="0057177E" w:rsidRPr="00DB62D9" w:rsidRDefault="0057177E" w:rsidP="0057177E">
            <w:pPr>
              <w:pStyle w:val="NumericTableBodyText"/>
              <w:jc w:val="center"/>
            </w:pPr>
            <w:r w:rsidRPr="006F2A20">
              <w:t>35</w:t>
            </w:r>
          </w:p>
        </w:tc>
        <w:tc>
          <w:tcPr>
            <w:tcW w:w="1329" w:type="dxa"/>
            <w:tcBorders>
              <w:top w:val="nil"/>
              <w:bottom w:val="nil"/>
            </w:tcBorders>
            <w:noWrap/>
          </w:tcPr>
          <w:p w14:paraId="6E4B8EC0" w14:textId="7DAE8981" w:rsidR="0057177E" w:rsidRPr="00DB62D9" w:rsidRDefault="0057177E" w:rsidP="0057177E">
            <w:pPr>
              <w:pStyle w:val="NumericTableBodyText"/>
              <w:jc w:val="center"/>
            </w:pPr>
            <w:r w:rsidRPr="006F2A20">
              <w:t>4</w:t>
            </w:r>
          </w:p>
        </w:tc>
      </w:tr>
      <w:tr w:rsidR="0057177E" w:rsidRPr="00DB62D9" w14:paraId="11715FDC" w14:textId="77777777" w:rsidTr="002D222E">
        <w:trPr>
          <w:trHeight w:val="80"/>
          <w:jc w:val="center"/>
        </w:trPr>
        <w:tc>
          <w:tcPr>
            <w:tcW w:w="955" w:type="dxa"/>
            <w:tcBorders>
              <w:top w:val="nil"/>
              <w:bottom w:val="nil"/>
            </w:tcBorders>
            <w:noWrap/>
          </w:tcPr>
          <w:p w14:paraId="7D578D52" w14:textId="77777777" w:rsidR="0057177E" w:rsidRPr="00DB62D9" w:rsidRDefault="0057177E" w:rsidP="0057177E">
            <w:pPr>
              <w:pStyle w:val="NumericTableBodyText"/>
            </w:pPr>
            <w:r w:rsidRPr="001D7905">
              <w:t>TP</w:t>
            </w:r>
          </w:p>
        </w:tc>
        <w:tc>
          <w:tcPr>
            <w:tcW w:w="1329" w:type="dxa"/>
            <w:tcBorders>
              <w:top w:val="nil"/>
              <w:bottom w:val="nil"/>
            </w:tcBorders>
            <w:noWrap/>
          </w:tcPr>
          <w:p w14:paraId="22D56AF1" w14:textId="2BDE040A" w:rsidR="0057177E" w:rsidRPr="00DB62D9" w:rsidRDefault="0057177E" w:rsidP="0057177E">
            <w:pPr>
              <w:pStyle w:val="NumericTableBodyText"/>
              <w:jc w:val="center"/>
            </w:pPr>
            <w:r w:rsidRPr="006F2A20">
              <w:t>160</w:t>
            </w:r>
          </w:p>
        </w:tc>
        <w:tc>
          <w:tcPr>
            <w:tcW w:w="1329" w:type="dxa"/>
            <w:tcBorders>
              <w:top w:val="nil"/>
              <w:bottom w:val="nil"/>
            </w:tcBorders>
            <w:noWrap/>
          </w:tcPr>
          <w:p w14:paraId="7074659B" w14:textId="7F4DB5F1" w:rsidR="0057177E" w:rsidRPr="00DB62D9" w:rsidRDefault="0057177E" w:rsidP="0057177E">
            <w:pPr>
              <w:pStyle w:val="NumericTableBodyText"/>
              <w:jc w:val="center"/>
            </w:pPr>
            <w:r w:rsidRPr="006F2A20">
              <w:t>8</w:t>
            </w:r>
          </w:p>
        </w:tc>
        <w:tc>
          <w:tcPr>
            <w:tcW w:w="1330" w:type="dxa"/>
            <w:tcBorders>
              <w:top w:val="nil"/>
              <w:bottom w:val="nil"/>
            </w:tcBorders>
            <w:noWrap/>
          </w:tcPr>
          <w:p w14:paraId="3C6AE524" w14:textId="6349D53C" w:rsidR="0057177E" w:rsidRPr="00DB62D9" w:rsidRDefault="0057177E" w:rsidP="0057177E">
            <w:pPr>
              <w:pStyle w:val="NumericTableBodyText"/>
              <w:jc w:val="center"/>
            </w:pPr>
            <w:r w:rsidRPr="006F2A20">
              <w:t>37</w:t>
            </w:r>
          </w:p>
        </w:tc>
        <w:tc>
          <w:tcPr>
            <w:tcW w:w="1329" w:type="dxa"/>
            <w:tcBorders>
              <w:top w:val="nil"/>
              <w:bottom w:val="nil"/>
            </w:tcBorders>
            <w:noWrap/>
          </w:tcPr>
          <w:p w14:paraId="6BE57D67" w14:textId="22865436" w:rsidR="0057177E" w:rsidRPr="00DB62D9" w:rsidRDefault="0057177E" w:rsidP="0057177E">
            <w:pPr>
              <w:pStyle w:val="NumericTableBodyText"/>
              <w:jc w:val="center"/>
            </w:pPr>
            <w:r w:rsidRPr="006F2A20">
              <w:t>108</w:t>
            </w:r>
          </w:p>
        </w:tc>
        <w:tc>
          <w:tcPr>
            <w:tcW w:w="1329" w:type="dxa"/>
            <w:tcBorders>
              <w:top w:val="nil"/>
              <w:bottom w:val="nil"/>
            </w:tcBorders>
            <w:noWrap/>
          </w:tcPr>
          <w:p w14:paraId="5E08C4C3" w14:textId="1659674C" w:rsidR="0057177E" w:rsidRPr="00DB62D9" w:rsidRDefault="0057177E" w:rsidP="0057177E">
            <w:pPr>
              <w:pStyle w:val="NumericTableBodyText"/>
              <w:jc w:val="center"/>
            </w:pPr>
            <w:r w:rsidRPr="006F2A20">
              <w:t>7</w:t>
            </w:r>
          </w:p>
        </w:tc>
      </w:tr>
      <w:tr w:rsidR="0057177E" w:rsidRPr="00DB62D9" w14:paraId="769DA1EA" w14:textId="77777777" w:rsidTr="002D222E">
        <w:trPr>
          <w:jc w:val="center"/>
        </w:trPr>
        <w:tc>
          <w:tcPr>
            <w:tcW w:w="955" w:type="dxa"/>
            <w:tcBorders>
              <w:top w:val="nil"/>
            </w:tcBorders>
            <w:noWrap/>
          </w:tcPr>
          <w:p w14:paraId="4577276E" w14:textId="77777777" w:rsidR="0057177E" w:rsidRPr="00215317" w:rsidRDefault="0057177E" w:rsidP="0057177E">
            <w:pPr>
              <w:pStyle w:val="NumericTableBodyText"/>
            </w:pPr>
            <w:r w:rsidRPr="001D7905">
              <w:t>TURB</w:t>
            </w:r>
          </w:p>
        </w:tc>
        <w:tc>
          <w:tcPr>
            <w:tcW w:w="1329" w:type="dxa"/>
            <w:tcBorders>
              <w:top w:val="nil"/>
            </w:tcBorders>
            <w:noWrap/>
          </w:tcPr>
          <w:p w14:paraId="07307CC2" w14:textId="7EDC939D" w:rsidR="0057177E" w:rsidRPr="00215317" w:rsidRDefault="0057177E" w:rsidP="0057177E">
            <w:pPr>
              <w:pStyle w:val="NumericTableBodyText"/>
              <w:jc w:val="center"/>
            </w:pPr>
            <w:r w:rsidRPr="006F2A20">
              <w:t>58</w:t>
            </w:r>
          </w:p>
        </w:tc>
        <w:tc>
          <w:tcPr>
            <w:tcW w:w="1329" w:type="dxa"/>
            <w:tcBorders>
              <w:top w:val="nil"/>
            </w:tcBorders>
            <w:noWrap/>
          </w:tcPr>
          <w:p w14:paraId="6A2ED120" w14:textId="6F17F966" w:rsidR="0057177E" w:rsidRPr="00215317" w:rsidRDefault="0057177E" w:rsidP="0057177E">
            <w:pPr>
              <w:pStyle w:val="NumericTableBodyText"/>
              <w:jc w:val="center"/>
            </w:pPr>
            <w:r w:rsidRPr="006F2A20">
              <w:t>3</w:t>
            </w:r>
          </w:p>
        </w:tc>
        <w:tc>
          <w:tcPr>
            <w:tcW w:w="1330" w:type="dxa"/>
            <w:tcBorders>
              <w:top w:val="nil"/>
            </w:tcBorders>
            <w:noWrap/>
          </w:tcPr>
          <w:p w14:paraId="2119B0BD" w14:textId="05C7B891" w:rsidR="0057177E" w:rsidRPr="00215317" w:rsidRDefault="0057177E" w:rsidP="0057177E">
            <w:pPr>
              <w:pStyle w:val="NumericTableBodyText"/>
              <w:jc w:val="center"/>
            </w:pPr>
            <w:r w:rsidRPr="006F2A20">
              <w:t>26</w:t>
            </w:r>
          </w:p>
        </w:tc>
        <w:tc>
          <w:tcPr>
            <w:tcW w:w="1329" w:type="dxa"/>
            <w:tcBorders>
              <w:top w:val="nil"/>
            </w:tcBorders>
            <w:noWrap/>
          </w:tcPr>
          <w:p w14:paraId="719DFCA7" w14:textId="5A00458D" w:rsidR="0057177E" w:rsidRPr="00215317" w:rsidRDefault="0057177E" w:rsidP="0057177E">
            <w:pPr>
              <w:pStyle w:val="NumericTableBodyText"/>
              <w:jc w:val="center"/>
            </w:pPr>
            <w:r w:rsidRPr="006F2A20">
              <w:t>29</w:t>
            </w:r>
          </w:p>
        </w:tc>
        <w:tc>
          <w:tcPr>
            <w:tcW w:w="1329" w:type="dxa"/>
            <w:tcBorders>
              <w:top w:val="nil"/>
            </w:tcBorders>
            <w:noWrap/>
          </w:tcPr>
          <w:p w14:paraId="54F28322" w14:textId="577918E0" w:rsidR="0057177E" w:rsidRPr="00215317" w:rsidRDefault="0057177E" w:rsidP="0057177E">
            <w:pPr>
              <w:pStyle w:val="NumericTableBodyText"/>
              <w:jc w:val="center"/>
            </w:pPr>
            <w:r w:rsidRPr="006F2A20">
              <w:t>0</w:t>
            </w:r>
          </w:p>
        </w:tc>
      </w:tr>
    </w:tbl>
    <w:p w14:paraId="185983CC" w14:textId="77777777" w:rsidR="00B940C3" w:rsidRDefault="00B940C3" w:rsidP="00B940C3">
      <w:pPr>
        <w:pStyle w:val="BodyText"/>
      </w:pPr>
    </w:p>
    <w:p w14:paraId="3D21F144" w14:textId="1B2F2D2A" w:rsidR="00B940C3" w:rsidRDefault="00B940C3" w:rsidP="005616EB">
      <w:pPr>
        <w:pStyle w:val="BodyText"/>
        <w:keepNext/>
        <w:jc w:val="center"/>
      </w:pPr>
      <w:r>
        <w:rPr>
          <w:noProof/>
        </w:rPr>
        <w:lastRenderedPageBreak/>
        <w:drawing>
          <wp:inline distT="0" distB="0" distL="0" distR="0" wp14:anchorId="12093B8A" wp14:editId="073DE43E">
            <wp:extent cx="5038354" cy="7196342"/>
            <wp:effectExtent l="0" t="0" r="0" b="5080"/>
            <wp:docPr id="60" name="Picture 60" descr="Map,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Map, scatter char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038354" cy="7196342"/>
                    </a:xfrm>
                    <a:prstGeom prst="rect">
                      <a:avLst/>
                    </a:prstGeom>
                  </pic:spPr>
                </pic:pic>
              </a:graphicData>
            </a:graphic>
          </wp:inline>
        </w:drawing>
      </w:r>
    </w:p>
    <w:p w14:paraId="7BE45C13" w14:textId="710F43AC" w:rsidR="005616EB" w:rsidRPr="005616EB" w:rsidRDefault="005616EB" w:rsidP="005616EB">
      <w:pPr>
        <w:pStyle w:val="Caption"/>
        <w:keepNext w:val="0"/>
        <w:rPr>
          <w:vanish/>
          <w:specVanish/>
        </w:rPr>
      </w:pPr>
      <w:bookmarkStart w:id="236" w:name="_Ref82771779"/>
      <w:bookmarkStart w:id="237" w:name="_Toc84596521"/>
      <w:r>
        <w:t xml:space="preserve">Figure </w:t>
      </w:r>
      <w:fldSimple w:instr=" STYLEREF &quot;Heading 1&quot; \s ">
        <w:r w:rsidR="005A78FC">
          <w:rPr>
            <w:noProof/>
          </w:rPr>
          <w:t>5</w:t>
        </w:r>
      </w:fldSimple>
      <w:r>
        <w:noBreakHyphen/>
      </w:r>
      <w:fldSimple w:instr=" SEQ Figure \s 1 ">
        <w:r w:rsidR="005A78FC">
          <w:rPr>
            <w:noProof/>
          </w:rPr>
          <w:t>11</w:t>
        </w:r>
      </w:fldSimple>
      <w:bookmarkEnd w:id="236"/>
      <w:r>
        <w:t>:</w:t>
      </w:r>
      <w:r>
        <w:tab/>
        <w:t>River water quality monitoring sites used for 30-year trend analyses of nutrients, ECOLI, CLAR, TURB and MCI.</w:t>
      </w:r>
      <w:bookmarkEnd w:id="237"/>
    </w:p>
    <w:p w14:paraId="5238DEFF" w14:textId="1B71557A" w:rsidR="005616EB" w:rsidRDefault="005616EB" w:rsidP="005616EB">
      <w:pPr>
        <w:pStyle w:val="CaptionText"/>
      </w:pPr>
      <w:r>
        <w:t xml:space="preserve"> </w:t>
      </w:r>
    </w:p>
    <w:p w14:paraId="6214327E" w14:textId="675B07A9" w:rsidR="00B940C3" w:rsidRDefault="00B940C3" w:rsidP="00B940C3">
      <w:pPr>
        <w:pStyle w:val="Heading3"/>
      </w:pPr>
      <w:bookmarkStart w:id="238" w:name="_Toc82600425"/>
      <w:r>
        <w:t xml:space="preserve">Trend </w:t>
      </w:r>
      <w:bookmarkEnd w:id="238"/>
      <w:r w:rsidR="00D87008">
        <w:t>rate</w:t>
      </w:r>
    </w:p>
    <w:p w14:paraId="3BE1F101" w14:textId="24C4C5E8" w:rsidR="00B940C3" w:rsidRDefault="00B940C3" w:rsidP="00B940C3">
      <w:pPr>
        <w:pStyle w:val="BodyText"/>
      </w:pPr>
      <w:r w:rsidRPr="008912B0">
        <w:t>Box and whisker plots were used to summarise the estimated trend</w:t>
      </w:r>
      <w:r w:rsidR="0041250E">
        <w:t xml:space="preserve"> rate</w:t>
      </w:r>
      <w:r w:rsidRPr="008912B0">
        <w:t xml:space="preserve">s for each of the water quality variables for the </w:t>
      </w:r>
      <w:r>
        <w:t>3</w:t>
      </w:r>
      <w:r w:rsidRPr="008912B0">
        <w:t xml:space="preserve">0-year period from </w:t>
      </w:r>
      <w:r>
        <w:t>1991</w:t>
      </w:r>
      <w:r w:rsidRPr="008912B0">
        <w:t xml:space="preserve"> – 20</w:t>
      </w:r>
      <w:r>
        <w:t>20</w:t>
      </w:r>
      <w:r w:rsidRPr="008912B0">
        <w:t xml:space="preserve"> across the four land cover classes (</w:t>
      </w:r>
      <w:r w:rsidR="005616EB">
        <w:fldChar w:fldCharType="begin"/>
      </w:r>
      <w:r w:rsidR="005616EB">
        <w:instrText xml:space="preserve"> REF _Ref82771854 \h </w:instrText>
      </w:r>
      <w:r w:rsidR="005616EB">
        <w:fldChar w:fldCharType="separate"/>
      </w:r>
      <w:r w:rsidR="005A78FC">
        <w:t xml:space="preserve">Figure </w:t>
      </w:r>
      <w:r w:rsidR="005A78FC">
        <w:rPr>
          <w:noProof/>
        </w:rPr>
        <w:t>5</w:t>
      </w:r>
      <w:r w:rsidR="005A78FC">
        <w:noBreakHyphen/>
      </w:r>
      <w:r w:rsidR="005A78FC">
        <w:rPr>
          <w:noProof/>
        </w:rPr>
        <w:t>12</w:t>
      </w:r>
      <w:r w:rsidR="005616EB">
        <w:fldChar w:fldCharType="end"/>
      </w:r>
      <w:r w:rsidRPr="008912B0">
        <w:t>). All estimated trend</w:t>
      </w:r>
      <w:r w:rsidR="0041250E">
        <w:t xml:space="preserve"> rate</w:t>
      </w:r>
      <w:r w:rsidRPr="008912B0">
        <w:t>s are included in these plots, irrespective of the</w:t>
      </w:r>
      <w:r w:rsidR="0041250E">
        <w:t xml:space="preserve"> level of</w:t>
      </w:r>
      <w:r w:rsidRPr="008912B0">
        <w:t xml:space="preserve"> confidence in </w:t>
      </w:r>
      <w:r w:rsidR="0041250E">
        <w:t>these assessments</w:t>
      </w:r>
      <w:r w:rsidR="0041250E" w:rsidRPr="008912B0">
        <w:t xml:space="preserve"> </w:t>
      </w:r>
      <w:r w:rsidRPr="008912B0">
        <w:t>(as defined in Section</w:t>
      </w:r>
      <w:r>
        <w:t xml:space="preserve"> </w:t>
      </w:r>
      <w:r>
        <w:fldChar w:fldCharType="begin"/>
      </w:r>
      <w:r>
        <w:instrText xml:space="preserve"> REF _Ref57642455 \r \h </w:instrText>
      </w:r>
      <w:r>
        <w:fldChar w:fldCharType="separate"/>
      </w:r>
      <w:r w:rsidR="005A78FC">
        <w:t>3.2.5</w:t>
      </w:r>
      <w:r>
        <w:fldChar w:fldCharType="end"/>
      </w:r>
      <w:r w:rsidRPr="008912B0">
        <w:t>).</w:t>
      </w:r>
      <w:r>
        <w:t xml:space="preserve"> The interpretation of </w:t>
      </w:r>
      <w:r w:rsidR="005616EB">
        <w:fldChar w:fldCharType="begin"/>
      </w:r>
      <w:r w:rsidR="005616EB">
        <w:instrText xml:space="preserve"> REF _Ref82771854 \h </w:instrText>
      </w:r>
      <w:r w:rsidR="005616EB">
        <w:fldChar w:fldCharType="separate"/>
      </w:r>
      <w:r w:rsidR="005A78FC">
        <w:t xml:space="preserve">Figure </w:t>
      </w:r>
      <w:r w:rsidR="005A78FC">
        <w:rPr>
          <w:noProof/>
        </w:rPr>
        <w:t>5</w:t>
      </w:r>
      <w:r w:rsidR="005A78FC">
        <w:noBreakHyphen/>
      </w:r>
      <w:r w:rsidR="005A78FC">
        <w:rPr>
          <w:noProof/>
        </w:rPr>
        <w:t>12</w:t>
      </w:r>
      <w:r w:rsidR="005616EB">
        <w:fldChar w:fldCharType="end"/>
      </w:r>
      <w:r>
        <w:t xml:space="preserve"> should take into </w:t>
      </w:r>
      <w:r>
        <w:lastRenderedPageBreak/>
        <w:t>account the site numbers described in</w:t>
      </w:r>
      <w:r w:rsidR="005616EB">
        <w:t xml:space="preserve"> </w:t>
      </w:r>
      <w:r w:rsidR="005616EB">
        <w:fldChar w:fldCharType="begin"/>
      </w:r>
      <w:r w:rsidR="005616EB">
        <w:instrText xml:space="preserve"> REF _Ref82771739 \h </w:instrText>
      </w:r>
      <w:r w:rsidR="005616EB">
        <w:fldChar w:fldCharType="separate"/>
      </w:r>
      <w:r w:rsidR="005A78FC">
        <w:t xml:space="preserve">Table </w:t>
      </w:r>
      <w:r w:rsidR="005A78FC">
        <w:rPr>
          <w:noProof/>
        </w:rPr>
        <w:t>5</w:t>
      </w:r>
      <w:r w:rsidR="005A78FC">
        <w:t>-</w:t>
      </w:r>
      <w:r w:rsidR="005A78FC">
        <w:rPr>
          <w:noProof/>
        </w:rPr>
        <w:t>5</w:t>
      </w:r>
      <w:r w:rsidR="005616EB">
        <w:fldChar w:fldCharType="end"/>
      </w:r>
      <w:r>
        <w:t xml:space="preserve">, which shows that numbers of sites by land-class for the 30-year period were generally very low or zero for the urban and exotic forest land-cover classes, and low across all land-cover classes for MCI and ECOLI. </w:t>
      </w:r>
    </w:p>
    <w:p w14:paraId="65E7760C" w14:textId="5BBC1D5E" w:rsidR="00B940C3" w:rsidRDefault="002100D7" w:rsidP="005616EB">
      <w:pPr>
        <w:pStyle w:val="BodyText"/>
        <w:keepNext/>
      </w:pPr>
      <w:r>
        <w:rPr>
          <w:noProof/>
        </w:rPr>
        <w:drawing>
          <wp:inline distT="0" distB="0" distL="0" distR="0" wp14:anchorId="526F1B29" wp14:editId="563361F3">
            <wp:extent cx="5753100" cy="5753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53100" cy="5753100"/>
                    </a:xfrm>
                    <a:prstGeom prst="rect">
                      <a:avLst/>
                    </a:prstGeom>
                    <a:noFill/>
                    <a:ln>
                      <a:noFill/>
                    </a:ln>
                  </pic:spPr>
                </pic:pic>
              </a:graphicData>
            </a:graphic>
          </wp:inline>
        </w:drawing>
      </w:r>
    </w:p>
    <w:p w14:paraId="7228DD49" w14:textId="2BC280C6" w:rsidR="005616EB" w:rsidRPr="005616EB" w:rsidRDefault="005616EB" w:rsidP="005616EB">
      <w:pPr>
        <w:pStyle w:val="Caption"/>
        <w:keepNext w:val="0"/>
        <w:rPr>
          <w:vanish/>
          <w:specVanish/>
        </w:rPr>
      </w:pPr>
      <w:bookmarkStart w:id="239" w:name="_Ref82771854"/>
      <w:bookmarkStart w:id="240" w:name="_Toc84596522"/>
      <w:r>
        <w:t xml:space="preserve">Figure </w:t>
      </w:r>
      <w:fldSimple w:instr=" STYLEREF &quot;Heading 1&quot; \s ">
        <w:r w:rsidR="005A78FC">
          <w:rPr>
            <w:noProof/>
          </w:rPr>
          <w:t>5</w:t>
        </w:r>
      </w:fldSimple>
      <w:r>
        <w:noBreakHyphen/>
      </w:r>
      <w:fldSimple w:instr=" SEQ Figure \s 1 ">
        <w:r w:rsidR="005A78FC">
          <w:rPr>
            <w:noProof/>
          </w:rPr>
          <w:t>12</w:t>
        </w:r>
      </w:fldSimple>
      <w:bookmarkEnd w:id="239"/>
      <w:r>
        <w:t>:</w:t>
      </w:r>
      <w:r>
        <w:tab/>
        <w:t>Summary of 30-year raw trend</w:t>
      </w:r>
      <w:r w:rsidR="00D87008">
        <w:t xml:space="preserve"> rate</w:t>
      </w:r>
      <w:r>
        <w:t>s</w:t>
      </w:r>
      <w:r w:rsidR="005642A0">
        <w:t>.</w:t>
      </w:r>
      <w:bookmarkEnd w:id="240"/>
    </w:p>
    <w:p w14:paraId="6C1318E0" w14:textId="12A15E5C" w:rsidR="005616EB" w:rsidRDefault="005616EB" w:rsidP="005616EB">
      <w:pPr>
        <w:pStyle w:val="CaptionText"/>
      </w:pPr>
      <w:r>
        <w:t xml:space="preserve">   </w:t>
      </w:r>
      <w:r w:rsidR="007E4BB6" w:rsidRPr="007E4BB6">
        <w:t>Box-and-whisker plots show the distributions of site trend</w:t>
      </w:r>
      <w:r w:rsidR="00D87008">
        <w:t xml:space="preserve"> rate</w:t>
      </w:r>
      <w:r w:rsidR="007E4BB6" w:rsidRPr="007E4BB6">
        <w:t>s within REC land cover classes.</w:t>
      </w:r>
      <w:r w:rsidR="007E4BB6">
        <w:t xml:space="preserve"> </w:t>
      </w:r>
      <w:r w:rsidRPr="005616EB">
        <w:t>Black horizontal line in each box indicates the median of site trend</w:t>
      </w:r>
      <w:r w:rsidR="00D87008">
        <w:t xml:space="preserve"> rate</w:t>
      </w:r>
      <w:r w:rsidRPr="005616EB">
        <w:t>s, and the box indicates the inter-quartile range (IQR). Whiskers extend from the box to the largest (or smallest) values no more than 1.5*IQR from the box. Data beyond the whiskers are shown as and black circles.</w:t>
      </w:r>
    </w:p>
    <w:p w14:paraId="0A551C0F" w14:textId="77777777" w:rsidR="00B940C3" w:rsidRDefault="00B940C3" w:rsidP="00B940C3">
      <w:pPr>
        <w:pStyle w:val="Heading3"/>
      </w:pPr>
      <w:bookmarkStart w:id="241" w:name="_Toc82600426"/>
      <w:r>
        <w:t>Trend direction</w:t>
      </w:r>
      <w:bookmarkEnd w:id="241"/>
    </w:p>
    <w:p w14:paraId="7E222298" w14:textId="09D870C2" w:rsidR="00B940C3" w:rsidRDefault="00B940C3" w:rsidP="00B940C3">
      <w:pPr>
        <w:pStyle w:val="BodyText"/>
      </w:pPr>
      <w:r w:rsidRPr="00E4222B">
        <w:t>The levels of confidence listed in</w:t>
      </w:r>
      <w:r w:rsidR="00166A7F">
        <w:t xml:space="preserve"> </w:t>
      </w:r>
      <w:r w:rsidR="00166A7F">
        <w:fldChar w:fldCharType="begin"/>
      </w:r>
      <w:r w:rsidR="00166A7F">
        <w:instrText xml:space="preserve"> REF _Ref83289928 \h </w:instrText>
      </w:r>
      <w:r w:rsidR="00166A7F">
        <w:fldChar w:fldCharType="separate"/>
      </w:r>
      <w:r w:rsidR="005A78FC">
        <w:t xml:space="preserve">Table </w:t>
      </w:r>
      <w:r w:rsidR="005A78FC">
        <w:rPr>
          <w:noProof/>
        </w:rPr>
        <w:t>3</w:t>
      </w:r>
      <w:r w:rsidR="005A78FC">
        <w:noBreakHyphen/>
      </w:r>
      <w:r w:rsidR="005A78FC">
        <w:rPr>
          <w:noProof/>
        </w:rPr>
        <w:t>2</w:t>
      </w:r>
      <w:r w:rsidR="00166A7F">
        <w:fldChar w:fldCharType="end"/>
      </w:r>
      <w:r w:rsidR="005616EB">
        <w:t xml:space="preserve"> </w:t>
      </w:r>
      <w:r w:rsidRPr="00E4222B">
        <w:t xml:space="preserve">were used to categorise the </w:t>
      </w:r>
      <w:r>
        <w:t>confidence</w:t>
      </w:r>
      <w:r w:rsidRPr="00E4222B">
        <w:t xml:space="preserve"> of a </w:t>
      </w:r>
      <w:r>
        <w:t>decreasing</w:t>
      </w:r>
      <w:r w:rsidRPr="00E4222B">
        <w:t xml:space="preserve"> </w:t>
      </w:r>
      <w:r>
        <w:t>3</w:t>
      </w:r>
      <w:r w:rsidRPr="00E4222B">
        <w:t xml:space="preserve">0-year, </w:t>
      </w:r>
      <w:r>
        <w:t>raw</w:t>
      </w:r>
      <w:r w:rsidRPr="00E4222B">
        <w:t xml:space="preserve"> trend </w:t>
      </w:r>
      <w:r>
        <w:t>for</w:t>
      </w:r>
      <w:r w:rsidRPr="00E4222B">
        <w:t xml:space="preserve"> each </w:t>
      </w:r>
      <w:r w:rsidR="00276281">
        <w:t>site × variable</w:t>
      </w:r>
      <w:r w:rsidRPr="00E4222B">
        <w:t xml:space="preserve"> combination. The spatial distributions of categorised individual sites are shown in</w:t>
      </w:r>
      <w:r w:rsidR="005616EB">
        <w:t xml:space="preserve"> </w:t>
      </w:r>
      <w:r w:rsidR="005616EB">
        <w:fldChar w:fldCharType="begin"/>
      </w:r>
      <w:r w:rsidR="005616EB">
        <w:instrText xml:space="preserve"> REF _Ref82772009 \h </w:instrText>
      </w:r>
      <w:r w:rsidR="005616EB">
        <w:fldChar w:fldCharType="separate"/>
      </w:r>
      <w:r w:rsidR="005A78FC">
        <w:t xml:space="preserve">Figure </w:t>
      </w:r>
      <w:r w:rsidR="005A78FC">
        <w:rPr>
          <w:noProof/>
        </w:rPr>
        <w:t>5</w:t>
      </w:r>
      <w:r w:rsidR="005A78FC">
        <w:noBreakHyphen/>
      </w:r>
      <w:r w:rsidR="005A78FC">
        <w:rPr>
          <w:noProof/>
        </w:rPr>
        <w:t>13</w:t>
      </w:r>
      <w:r w:rsidR="005616EB">
        <w:fldChar w:fldCharType="end"/>
      </w:r>
      <w:r w:rsidRPr="00E4222B">
        <w:t xml:space="preserve">. Because </w:t>
      </w:r>
      <w:r>
        <w:t>confidence</w:t>
      </w:r>
      <w:r w:rsidRPr="00E4222B">
        <w:t xml:space="preserve"> </w:t>
      </w:r>
      <w:r>
        <w:t>that a trend is decreasing</w:t>
      </w:r>
      <w:r w:rsidRPr="00E4222B">
        <w:t xml:space="preserve"> is the complement of the </w:t>
      </w:r>
      <w:r>
        <w:t>confidence</w:t>
      </w:r>
      <w:r w:rsidRPr="00E4222B">
        <w:t xml:space="preserve"> </w:t>
      </w:r>
      <w:r>
        <w:t>that a trend is increasing</w:t>
      </w:r>
      <w:r w:rsidRPr="00E4222B">
        <w:t xml:space="preserve">, “unlikely” </w:t>
      </w:r>
      <w:r>
        <w:t>decrease</w:t>
      </w:r>
      <w:r w:rsidRPr="00E4222B">
        <w:t xml:space="preserve">, could also be categorised as “likely” </w:t>
      </w:r>
      <w:r>
        <w:t>increase</w:t>
      </w:r>
      <w:r w:rsidRPr="00E4222B">
        <w:t>.</w:t>
      </w:r>
      <w:r>
        <w:t xml:space="preserve"> Also note, that for MCI and CLAR, decreasing trends indicate degradation, whereas for all other variables decreasing trends indicate improvement.</w:t>
      </w:r>
    </w:p>
    <w:p w14:paraId="7E96156E" w14:textId="7BE2D172" w:rsidR="00B940C3" w:rsidRDefault="00B940C3" w:rsidP="005616EB">
      <w:pPr>
        <w:pStyle w:val="BodyText"/>
        <w:keepNext/>
      </w:pPr>
      <w:r>
        <w:rPr>
          <w:noProof/>
        </w:rPr>
        <w:lastRenderedPageBreak/>
        <w:drawing>
          <wp:inline distT="0" distB="0" distL="0" distR="0" wp14:anchorId="660A43D8" wp14:editId="32D9AC9B">
            <wp:extent cx="5731510" cy="7802880"/>
            <wp:effectExtent l="0" t="0" r="2540" b="7620"/>
            <wp:docPr id="52" name="Picture 52" descr="Map,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Map, scatter chart&#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31510" cy="7802880"/>
                    </a:xfrm>
                    <a:prstGeom prst="rect">
                      <a:avLst/>
                    </a:prstGeom>
                  </pic:spPr>
                </pic:pic>
              </a:graphicData>
            </a:graphic>
          </wp:inline>
        </w:drawing>
      </w:r>
    </w:p>
    <w:p w14:paraId="4789FF9E" w14:textId="472C8CF8" w:rsidR="005616EB" w:rsidRPr="005616EB" w:rsidRDefault="005616EB" w:rsidP="005616EB">
      <w:pPr>
        <w:pStyle w:val="Caption"/>
        <w:keepNext w:val="0"/>
        <w:rPr>
          <w:vanish/>
          <w:specVanish/>
        </w:rPr>
      </w:pPr>
      <w:bookmarkStart w:id="242" w:name="_Ref82772009"/>
      <w:bookmarkStart w:id="243" w:name="_Toc84596523"/>
      <w:r>
        <w:t xml:space="preserve">Figure </w:t>
      </w:r>
      <w:fldSimple w:instr=" STYLEREF &quot;Heading 1&quot; \s ">
        <w:r w:rsidR="005A78FC">
          <w:rPr>
            <w:noProof/>
          </w:rPr>
          <w:t>5</w:t>
        </w:r>
      </w:fldSimple>
      <w:r>
        <w:noBreakHyphen/>
      </w:r>
      <w:fldSimple w:instr=" SEQ Figure \s 1 ">
        <w:r w:rsidR="005A78FC">
          <w:rPr>
            <w:noProof/>
          </w:rPr>
          <w:t>13</w:t>
        </w:r>
      </w:fldSimple>
      <w:bookmarkEnd w:id="242"/>
      <w:r>
        <w:t>:</w:t>
      </w:r>
      <w:r>
        <w:tab/>
        <w:t>Water quality monitoring sites categorised by the confidence that the 30-year trend is decreasing (C</w:t>
      </w:r>
      <w:r w:rsidRPr="007E4BB6">
        <w:rPr>
          <w:vertAlign w:val="subscript"/>
        </w:rPr>
        <w:t>d</w:t>
      </w:r>
      <w:r>
        <w:t>) for each variable.</w:t>
      </w:r>
      <w:bookmarkEnd w:id="243"/>
    </w:p>
    <w:p w14:paraId="7BF8AD21" w14:textId="39F0D989" w:rsidR="005616EB" w:rsidRDefault="005616EB" w:rsidP="005616EB">
      <w:pPr>
        <w:pStyle w:val="CaptionText"/>
      </w:pPr>
      <w:r>
        <w:t xml:space="preserve">   </w:t>
      </w:r>
      <w:r w:rsidR="007E4BB6" w:rsidRPr="00D229FB">
        <w:t>C</w:t>
      </w:r>
      <w:r w:rsidR="007E4BB6" w:rsidRPr="00D229FB">
        <w:rPr>
          <w:vertAlign w:val="subscript"/>
        </w:rPr>
        <w:t>d</w:t>
      </w:r>
      <w:r w:rsidRPr="005616EB">
        <w:t xml:space="preserve"> is expressed using the confidence categories </w:t>
      </w:r>
      <w:r w:rsidR="00166A7F">
        <w:fldChar w:fldCharType="begin"/>
      </w:r>
      <w:r w:rsidR="00166A7F">
        <w:instrText xml:space="preserve"> REF _Ref83289928 \h </w:instrText>
      </w:r>
      <w:r w:rsidR="00166A7F">
        <w:fldChar w:fldCharType="separate"/>
      </w:r>
      <w:r w:rsidR="005A78FC">
        <w:t xml:space="preserve">Table </w:t>
      </w:r>
      <w:r w:rsidR="005A78FC">
        <w:rPr>
          <w:noProof/>
        </w:rPr>
        <w:t>3</w:t>
      </w:r>
      <w:r w:rsidR="005A78FC">
        <w:noBreakHyphen/>
      </w:r>
      <w:r w:rsidR="005A78FC">
        <w:rPr>
          <w:noProof/>
        </w:rPr>
        <w:t>2</w:t>
      </w:r>
      <w:r w:rsidR="00166A7F">
        <w:fldChar w:fldCharType="end"/>
      </w:r>
      <w:r w:rsidRPr="005616EB">
        <w:t>. Only sites that met the sampling requirements outlined in Section 3.2.1 are shown in the figure</w:t>
      </w:r>
      <w:r>
        <w:t>.</w:t>
      </w:r>
    </w:p>
    <w:p w14:paraId="2FF6381D" w14:textId="77777777" w:rsidR="00B940C3" w:rsidRDefault="00B940C3" w:rsidP="00B940C3">
      <w:pPr>
        <w:pStyle w:val="Heading3"/>
      </w:pPr>
      <w:bookmarkStart w:id="244" w:name="_Toc82600427"/>
      <w:r>
        <w:lastRenderedPageBreak/>
        <w:t>Aggregate Trends</w:t>
      </w:r>
      <w:bookmarkEnd w:id="244"/>
    </w:p>
    <w:p w14:paraId="13D36C08" w14:textId="2E35D6AD" w:rsidR="00B940C3" w:rsidRDefault="005616EB" w:rsidP="00B940C3">
      <w:pPr>
        <w:pStyle w:val="BodyText"/>
      </w:pPr>
      <w:r>
        <w:fldChar w:fldCharType="begin"/>
      </w:r>
      <w:r>
        <w:instrText xml:space="preserve"> REF _Ref82772108 \h </w:instrText>
      </w:r>
      <w:r>
        <w:fldChar w:fldCharType="separate"/>
      </w:r>
      <w:r w:rsidR="005A78FC">
        <w:t xml:space="preserve">Figure </w:t>
      </w:r>
      <w:r w:rsidR="005A78FC">
        <w:rPr>
          <w:noProof/>
        </w:rPr>
        <w:t>5</w:t>
      </w:r>
      <w:r w:rsidR="005A78FC">
        <w:noBreakHyphen/>
      </w:r>
      <w:r w:rsidR="005A78FC">
        <w:rPr>
          <w:noProof/>
        </w:rPr>
        <w:t>14</w:t>
      </w:r>
      <w:r>
        <w:fldChar w:fldCharType="end"/>
      </w:r>
      <w:r>
        <w:t xml:space="preserve"> </w:t>
      </w:r>
      <w:r w:rsidR="00B940C3">
        <w:t xml:space="preserve">shows the proportions of sites </w:t>
      </w:r>
      <w:r w:rsidR="00B940C3" w:rsidRPr="00D229FB">
        <w:t>belong</w:t>
      </w:r>
      <w:r w:rsidR="00B940C3">
        <w:t xml:space="preserve">ing to each of the nine categorical levels of confidence for </w:t>
      </w:r>
      <w:r w:rsidR="00B940C3" w:rsidRPr="00D229FB">
        <w:t>C</w:t>
      </w:r>
      <w:r w:rsidR="00B940C3" w:rsidRPr="00D229FB">
        <w:rPr>
          <w:vertAlign w:val="subscript"/>
        </w:rPr>
        <w:t>d</w:t>
      </w:r>
      <w:r w:rsidR="00B940C3">
        <w:t xml:space="preserve"> defined in </w:t>
      </w:r>
      <w:r w:rsidR="00166A7F">
        <w:fldChar w:fldCharType="begin"/>
      </w:r>
      <w:r w:rsidR="00166A7F">
        <w:instrText xml:space="preserve"> REF _Ref83289928 \h </w:instrText>
      </w:r>
      <w:r w:rsidR="00166A7F">
        <w:fldChar w:fldCharType="separate"/>
      </w:r>
      <w:r w:rsidR="005A78FC">
        <w:t xml:space="preserve">Table </w:t>
      </w:r>
      <w:r w:rsidR="005A78FC">
        <w:rPr>
          <w:noProof/>
        </w:rPr>
        <w:t>3</w:t>
      </w:r>
      <w:r w:rsidR="005A78FC">
        <w:noBreakHyphen/>
      </w:r>
      <w:r w:rsidR="005A78FC">
        <w:rPr>
          <w:noProof/>
        </w:rPr>
        <w:t>2</w:t>
      </w:r>
      <w:r w:rsidR="00166A7F">
        <w:fldChar w:fldCharType="end"/>
      </w:r>
      <w:r w:rsidR="00B940C3">
        <w:t xml:space="preserve"> for the 30-year, raw trends. </w:t>
      </w:r>
      <w:r w:rsidR="009C7A84">
        <w:t xml:space="preserve">These plots provide a national-scale summary of the assessed confidence in trend direction across sites. </w:t>
      </w:r>
    </w:p>
    <w:p w14:paraId="30E42AED" w14:textId="770571F6" w:rsidR="00B940C3" w:rsidRDefault="00B940C3" w:rsidP="00B940C3">
      <w:pPr>
        <w:pStyle w:val="BodyText"/>
      </w:pPr>
      <w:r>
        <w:t xml:space="preserve">The national-scale </w:t>
      </w:r>
      <w:r w:rsidRPr="00572320">
        <w:t>proportions of decreasing trends (P</w:t>
      </w:r>
      <w:r w:rsidRPr="00572320">
        <w:rPr>
          <w:vertAlign w:val="subscript"/>
        </w:rPr>
        <w:t>d</w:t>
      </w:r>
      <w:r w:rsidRPr="00572320">
        <w:t>) and their confidence intervals are summarised in</w:t>
      </w:r>
      <w:r w:rsidR="00B41AC9">
        <w:t xml:space="preserve"> </w:t>
      </w:r>
      <w:r w:rsidR="00B41AC9">
        <w:fldChar w:fldCharType="begin"/>
      </w:r>
      <w:r w:rsidR="00B41AC9">
        <w:instrText xml:space="preserve"> REF _Ref82772195 \h </w:instrText>
      </w:r>
      <w:r w:rsidR="00B41AC9">
        <w:fldChar w:fldCharType="separate"/>
      </w:r>
      <w:r w:rsidR="005A78FC">
        <w:t xml:space="preserve">Table </w:t>
      </w:r>
      <w:r w:rsidR="005A78FC">
        <w:rPr>
          <w:noProof/>
        </w:rPr>
        <w:t>5</w:t>
      </w:r>
      <w:r w:rsidR="005A78FC">
        <w:t>-</w:t>
      </w:r>
      <w:r w:rsidR="005A78FC">
        <w:rPr>
          <w:noProof/>
        </w:rPr>
        <w:t>6</w:t>
      </w:r>
      <w:r w:rsidR="00B41AC9">
        <w:fldChar w:fldCharType="end"/>
      </w:r>
      <w:r w:rsidRPr="00572320">
        <w:t>. The 30-year P</w:t>
      </w:r>
      <w:r w:rsidRPr="00572320">
        <w:rPr>
          <w:vertAlign w:val="subscript"/>
        </w:rPr>
        <w:t>d</w:t>
      </w:r>
      <w:r w:rsidRPr="00572320">
        <w:t xml:space="preserve"> statistics ranged from 29-76%. CLAR, NNN</w:t>
      </w:r>
      <w:r w:rsidR="008545BD">
        <w:t>, TN</w:t>
      </w:r>
      <w:r w:rsidRPr="00572320">
        <w:t xml:space="preserve"> and TURB had a majority (i.e., P</w:t>
      </w:r>
      <w:r w:rsidRPr="00572320">
        <w:rPr>
          <w:vertAlign w:val="subscript"/>
        </w:rPr>
        <w:t>d</w:t>
      </w:r>
      <w:r w:rsidRPr="00572320">
        <w:t xml:space="preserve">&lt;50%) of increasing trends, at the 95% confidence level. </w:t>
      </w:r>
      <w:r w:rsidR="0059284C">
        <w:t>Four</w:t>
      </w:r>
      <w:r w:rsidRPr="00572320">
        <w:t xml:space="preserve"> of the variables had </w:t>
      </w:r>
      <w:proofErr w:type="gramStart"/>
      <w:r w:rsidRPr="00572320">
        <w:t>a majority of</w:t>
      </w:r>
      <w:proofErr w:type="gramEnd"/>
      <w:r w:rsidRPr="00572320">
        <w:t xml:space="preserve"> decreasing (i.e., P</w:t>
      </w:r>
      <w:r w:rsidRPr="00572320">
        <w:rPr>
          <w:vertAlign w:val="subscript"/>
        </w:rPr>
        <w:t>d</w:t>
      </w:r>
      <w:r w:rsidRPr="00572320">
        <w:t>&gt;50%) trends, at the 95% confidence level (DRP,</w:t>
      </w:r>
      <w:r>
        <w:t xml:space="preserve"> TP,</w:t>
      </w:r>
      <w:r w:rsidR="0059284C">
        <w:t xml:space="preserve"> NH4N,</w:t>
      </w:r>
      <w:r w:rsidRPr="00572320">
        <w:t xml:space="preserve"> ECOLI). </w:t>
      </w:r>
      <w:r w:rsidR="0059284C">
        <w:t>MCI</w:t>
      </w:r>
      <w:r w:rsidRPr="00572320">
        <w:t xml:space="preserve"> had 95% confidence intervals for the P</w:t>
      </w:r>
      <w:r w:rsidRPr="00572320">
        <w:rPr>
          <w:vertAlign w:val="subscript"/>
        </w:rPr>
        <w:t>d</w:t>
      </w:r>
      <w:r w:rsidRPr="00572320">
        <w:t xml:space="preserve"> that included 50% and we cannot infer widespread increases or decreases</w:t>
      </w:r>
      <w:r w:rsidR="0059284C">
        <w:t>.</w:t>
      </w:r>
    </w:p>
    <w:p w14:paraId="3C4F8C88" w14:textId="374496F6" w:rsidR="00B940C3" w:rsidRDefault="00B940C3" w:rsidP="00B940C3">
      <w:pPr>
        <w:pStyle w:val="BodyText"/>
      </w:pPr>
      <w:r>
        <w:t xml:space="preserve">The 30-year </w:t>
      </w:r>
      <w:r w:rsidRPr="007667B8">
        <w:t>P</w:t>
      </w:r>
      <w:r w:rsidRPr="00BE004E">
        <w:rPr>
          <w:vertAlign w:val="subscript"/>
        </w:rPr>
        <w:t>d</w:t>
      </w:r>
      <w:r>
        <w:t xml:space="preserve"> statistics and 95% confidence intervals for each water-quality variable and land-cover class are shown in </w:t>
      </w:r>
      <w:r w:rsidR="00B41AC9">
        <w:fldChar w:fldCharType="begin"/>
      </w:r>
      <w:r w:rsidR="00B41AC9">
        <w:instrText xml:space="preserve"> REF _Ref82772108 \h </w:instrText>
      </w:r>
      <w:r w:rsidR="00B41AC9">
        <w:fldChar w:fldCharType="separate"/>
      </w:r>
      <w:r w:rsidR="005A78FC">
        <w:t xml:space="preserve">Figure </w:t>
      </w:r>
      <w:r w:rsidR="005A78FC">
        <w:rPr>
          <w:noProof/>
        </w:rPr>
        <w:t>5</w:t>
      </w:r>
      <w:r w:rsidR="005A78FC">
        <w:noBreakHyphen/>
      </w:r>
      <w:r w:rsidR="005A78FC">
        <w:rPr>
          <w:noProof/>
        </w:rPr>
        <w:t>14</w:t>
      </w:r>
      <w:r w:rsidR="00B41AC9">
        <w:fldChar w:fldCharType="end"/>
      </w:r>
      <w:r>
        <w:t xml:space="preserve">. For water quality variable x land-cover class combinations that included more than 20 sites, the </w:t>
      </w:r>
      <w:r w:rsidRPr="007667B8">
        <w:t>P</w:t>
      </w:r>
      <w:r w:rsidRPr="00D8474D">
        <w:rPr>
          <w:vertAlign w:val="subscript"/>
        </w:rPr>
        <w:t>d</w:t>
      </w:r>
      <w:r>
        <w:t xml:space="preserve"> statistics indicated that there were a majority (at the 95% confidence level) of </w:t>
      </w:r>
      <w:r w:rsidR="00244C5B">
        <w:t xml:space="preserve">increasing </w:t>
      </w:r>
      <w:r>
        <w:t xml:space="preserve">trends in NNN, and of </w:t>
      </w:r>
      <w:r w:rsidR="00244C5B">
        <w:t xml:space="preserve">decreasing </w:t>
      </w:r>
      <w:r>
        <w:t>trends in DRP and TP at sites in the pasture land-cover class.</w:t>
      </w:r>
    </w:p>
    <w:p w14:paraId="52CF0D5B" w14:textId="385DEB8C" w:rsidR="00B940C3" w:rsidRDefault="00B940C3" w:rsidP="00B940C3">
      <w:pPr>
        <w:pStyle w:val="BodyText"/>
      </w:pPr>
      <w:r>
        <w:t xml:space="preserve">The interpretation of </w:t>
      </w:r>
      <w:r w:rsidR="00B41AC9">
        <w:fldChar w:fldCharType="begin"/>
      </w:r>
      <w:r w:rsidR="00B41AC9">
        <w:instrText xml:space="preserve"> REF _Ref82772108 \h </w:instrText>
      </w:r>
      <w:r w:rsidR="00B41AC9">
        <w:fldChar w:fldCharType="separate"/>
      </w:r>
      <w:r w:rsidR="005A78FC">
        <w:t xml:space="preserve">Figure </w:t>
      </w:r>
      <w:r w:rsidR="005A78FC">
        <w:rPr>
          <w:noProof/>
        </w:rPr>
        <w:t>5</w:t>
      </w:r>
      <w:r w:rsidR="005A78FC">
        <w:noBreakHyphen/>
      </w:r>
      <w:r w:rsidR="005A78FC">
        <w:rPr>
          <w:noProof/>
        </w:rPr>
        <w:t>14</w:t>
      </w:r>
      <w:r w:rsidR="00B41AC9">
        <w:fldChar w:fldCharType="end"/>
      </w:r>
      <w:r>
        <w:t xml:space="preserve">, </w:t>
      </w:r>
      <w:r w:rsidR="00B41AC9">
        <w:fldChar w:fldCharType="begin"/>
      </w:r>
      <w:r w:rsidR="00B41AC9">
        <w:instrText xml:space="preserve"> REF _Ref82772195 \h </w:instrText>
      </w:r>
      <w:r w:rsidR="00B41AC9">
        <w:fldChar w:fldCharType="separate"/>
      </w:r>
      <w:r w:rsidR="005A78FC">
        <w:t xml:space="preserve">Table </w:t>
      </w:r>
      <w:r w:rsidR="005A78FC">
        <w:rPr>
          <w:noProof/>
        </w:rPr>
        <w:t>5</w:t>
      </w:r>
      <w:r w:rsidR="005A78FC">
        <w:t>-</w:t>
      </w:r>
      <w:r w:rsidR="005A78FC">
        <w:rPr>
          <w:noProof/>
        </w:rPr>
        <w:t>6</w:t>
      </w:r>
      <w:r w:rsidR="00B41AC9">
        <w:fldChar w:fldCharType="end"/>
      </w:r>
      <w:r w:rsidR="00BC09B2">
        <w:t xml:space="preserve"> </w:t>
      </w:r>
      <w:r>
        <w:t xml:space="preserve">and </w:t>
      </w:r>
      <w:r w:rsidR="00B41AC9">
        <w:fldChar w:fldCharType="begin"/>
      </w:r>
      <w:r w:rsidR="00B41AC9">
        <w:instrText xml:space="preserve"> REF _Ref82772341 \h </w:instrText>
      </w:r>
      <w:r w:rsidR="00B41AC9">
        <w:fldChar w:fldCharType="separate"/>
      </w:r>
      <w:r w:rsidR="005A78FC">
        <w:t xml:space="preserve">Figure </w:t>
      </w:r>
      <w:r w:rsidR="005A78FC">
        <w:rPr>
          <w:noProof/>
        </w:rPr>
        <w:t>5</w:t>
      </w:r>
      <w:r w:rsidR="005A78FC">
        <w:noBreakHyphen/>
      </w:r>
      <w:r w:rsidR="005A78FC">
        <w:rPr>
          <w:noProof/>
        </w:rPr>
        <w:t>15</w:t>
      </w:r>
      <w:r w:rsidR="00B41AC9">
        <w:fldChar w:fldCharType="end"/>
      </w:r>
      <w:r w:rsidR="00B41AC9">
        <w:t xml:space="preserve"> </w:t>
      </w:r>
      <w:r>
        <w:t>should take into account the site numbers described in</w:t>
      </w:r>
      <w:r w:rsidR="00B41AC9">
        <w:t xml:space="preserve"> </w:t>
      </w:r>
      <w:r w:rsidR="00B41AC9">
        <w:fldChar w:fldCharType="begin"/>
      </w:r>
      <w:r w:rsidR="00B41AC9">
        <w:instrText xml:space="preserve"> REF _Ref82771739 \h </w:instrText>
      </w:r>
      <w:r w:rsidR="00B41AC9">
        <w:fldChar w:fldCharType="separate"/>
      </w:r>
      <w:r w:rsidR="005A78FC">
        <w:t xml:space="preserve">Table </w:t>
      </w:r>
      <w:r w:rsidR="005A78FC">
        <w:rPr>
          <w:noProof/>
        </w:rPr>
        <w:t>5</w:t>
      </w:r>
      <w:r w:rsidR="005A78FC">
        <w:t>-</w:t>
      </w:r>
      <w:r w:rsidR="005A78FC">
        <w:rPr>
          <w:noProof/>
        </w:rPr>
        <w:t>5</w:t>
      </w:r>
      <w:r w:rsidR="00B41AC9">
        <w:fldChar w:fldCharType="end"/>
      </w:r>
      <w:r>
        <w:t>, which shows that numbers of sites by land-class for the 30-year period were generally very low or zero for the urban and exotic forest land-cover classes, and low across all land-cover classes for MCI and ECOLI.</w:t>
      </w:r>
    </w:p>
    <w:p w14:paraId="6C402EA1" w14:textId="5406FC0F" w:rsidR="00B940C3" w:rsidRDefault="00B940C3" w:rsidP="005616EB">
      <w:pPr>
        <w:pStyle w:val="BodyText"/>
        <w:keepNext/>
      </w:pPr>
      <w:r>
        <w:rPr>
          <w:noProof/>
        </w:rPr>
        <w:drawing>
          <wp:inline distT="0" distB="0" distL="0" distR="0" wp14:anchorId="63BF88CE" wp14:editId="45F02027">
            <wp:extent cx="5731510" cy="3452495"/>
            <wp:effectExtent l="0" t="0" r="2540" b="0"/>
            <wp:docPr id="53" name="Picture 5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ar chart&#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31510" cy="3452495"/>
                    </a:xfrm>
                    <a:prstGeom prst="rect">
                      <a:avLst/>
                    </a:prstGeom>
                  </pic:spPr>
                </pic:pic>
              </a:graphicData>
            </a:graphic>
          </wp:inline>
        </w:drawing>
      </w:r>
    </w:p>
    <w:p w14:paraId="2B00B434" w14:textId="649D4B5B" w:rsidR="005616EB" w:rsidRPr="005616EB" w:rsidRDefault="005616EB" w:rsidP="005616EB">
      <w:pPr>
        <w:pStyle w:val="Caption"/>
        <w:keepNext w:val="0"/>
        <w:rPr>
          <w:vanish/>
          <w:specVanish/>
        </w:rPr>
      </w:pPr>
      <w:bookmarkStart w:id="245" w:name="_Ref82772108"/>
      <w:bookmarkStart w:id="246" w:name="_Ref82772104"/>
      <w:bookmarkStart w:id="247" w:name="_Toc84596524"/>
      <w:r>
        <w:t xml:space="preserve">Figure </w:t>
      </w:r>
      <w:fldSimple w:instr=" STYLEREF &quot;Heading 1&quot; \s ">
        <w:r w:rsidR="005A78FC">
          <w:rPr>
            <w:noProof/>
          </w:rPr>
          <w:t>5</w:t>
        </w:r>
      </w:fldSimple>
      <w:r>
        <w:noBreakHyphen/>
      </w:r>
      <w:fldSimple w:instr=" SEQ Figure \s 1 ">
        <w:r w:rsidR="005A78FC">
          <w:rPr>
            <w:noProof/>
          </w:rPr>
          <w:t>14</w:t>
        </w:r>
      </w:fldSimple>
      <w:bookmarkEnd w:id="245"/>
      <w:r>
        <w:t>:</w:t>
      </w:r>
      <w:r>
        <w:tab/>
        <w:t>Summary plot representing the proportion of sites with decreasing 30-year time-period trends at each categorical level of confidence.</w:t>
      </w:r>
      <w:bookmarkEnd w:id="246"/>
      <w:bookmarkEnd w:id="247"/>
    </w:p>
    <w:p w14:paraId="2EE0A7E5" w14:textId="03928703" w:rsidR="005616EB" w:rsidRDefault="005616EB" w:rsidP="005616EB">
      <w:pPr>
        <w:pStyle w:val="CaptionText"/>
      </w:pPr>
      <w:r>
        <w:t xml:space="preserve">   </w:t>
      </w:r>
      <w:r w:rsidRPr="00EE1382">
        <w:t xml:space="preserve">The plot shows the proportion of sites with </w:t>
      </w:r>
      <w:r>
        <w:t>decreasing</w:t>
      </w:r>
      <w:r w:rsidRPr="00EE1382">
        <w:t xml:space="preserve"> trends at levels of confidence defined in </w:t>
      </w:r>
      <w:r w:rsidR="00166A7F">
        <w:fldChar w:fldCharType="begin"/>
      </w:r>
      <w:r w:rsidR="00166A7F">
        <w:instrText xml:space="preserve"> REF _Ref83289928 \h </w:instrText>
      </w:r>
      <w:r w:rsidR="00166A7F">
        <w:fldChar w:fldCharType="separate"/>
      </w:r>
      <w:r w:rsidR="005A78FC">
        <w:t xml:space="preserve">Table </w:t>
      </w:r>
      <w:r w:rsidR="005A78FC">
        <w:rPr>
          <w:noProof/>
        </w:rPr>
        <w:t>3</w:t>
      </w:r>
      <w:r w:rsidR="005A78FC">
        <w:noBreakHyphen/>
      </w:r>
      <w:r w:rsidR="005A78FC">
        <w:rPr>
          <w:noProof/>
        </w:rPr>
        <w:t>2</w:t>
      </w:r>
      <w:r w:rsidR="00166A7F">
        <w:fldChar w:fldCharType="end"/>
      </w:r>
      <w:r>
        <w:t>.</w:t>
      </w:r>
    </w:p>
    <w:p w14:paraId="501789E7" w14:textId="58B8BA57" w:rsidR="00B41AC9" w:rsidRPr="00B41AC9" w:rsidRDefault="00B41AC9" w:rsidP="00166A7F">
      <w:pPr>
        <w:pStyle w:val="Caption"/>
        <w:pageBreakBefore/>
        <w:spacing w:after="120"/>
        <w:rPr>
          <w:vanish/>
          <w:specVanish/>
        </w:rPr>
      </w:pPr>
      <w:bookmarkStart w:id="248" w:name="_Ref82772195"/>
      <w:bookmarkStart w:id="249" w:name="_Toc84596498"/>
      <w:r>
        <w:lastRenderedPageBreak/>
        <w:t xml:space="preserve">Table </w:t>
      </w:r>
      <w:r w:rsidR="00025B93">
        <w:fldChar w:fldCharType="begin"/>
      </w:r>
      <w:r w:rsidR="00025B93" w:rsidRPr="005F1D15">
        <w:instrText xml:space="preserve"> STYLEREF 1 \s </w:instrText>
      </w:r>
      <w:r w:rsidR="00025B93">
        <w:fldChar w:fldCharType="separate"/>
      </w:r>
      <w:r w:rsidR="005A78FC">
        <w:rPr>
          <w:noProof/>
        </w:rPr>
        <w:t>5</w:t>
      </w:r>
      <w:r w:rsidR="00025B93">
        <w:rPr>
          <w:noProof/>
        </w:rPr>
        <w:fldChar w:fldCharType="end"/>
      </w:r>
      <w:r w:rsidR="00B83C18">
        <w:t>-</w:t>
      </w:r>
      <w:fldSimple w:instr=" SEQ Table \* ARABIC \s 1 ">
        <w:r w:rsidR="005A78FC">
          <w:rPr>
            <w:noProof/>
          </w:rPr>
          <w:t>6</w:t>
        </w:r>
      </w:fldSimple>
      <w:bookmarkEnd w:id="248"/>
      <w:r>
        <w:t>:</w:t>
      </w:r>
      <w:r>
        <w:tab/>
        <w:t>Proportions of decreasing trends (P</w:t>
      </w:r>
      <w:r w:rsidRPr="007E4BB6">
        <w:rPr>
          <w:vertAlign w:val="subscript"/>
        </w:rPr>
        <w:t>d</w:t>
      </w:r>
      <w:r>
        <w:t>) for 30-year time period.</w:t>
      </w:r>
      <w:bookmarkEnd w:id="249"/>
    </w:p>
    <w:p w14:paraId="7F1CAF42" w14:textId="431E27BD" w:rsidR="00B41AC9" w:rsidRDefault="00B41AC9" w:rsidP="00B41AC9">
      <w:pPr>
        <w:pStyle w:val="CaptionText"/>
        <w:keepNext/>
        <w:spacing w:after="120"/>
      </w:pPr>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985"/>
        <w:gridCol w:w="536"/>
        <w:gridCol w:w="3402"/>
      </w:tblGrid>
      <w:tr w:rsidR="00B940C3" w14:paraId="34CC7237" w14:textId="77777777" w:rsidTr="002D222E">
        <w:trPr>
          <w:jc w:val="center"/>
        </w:trPr>
        <w:tc>
          <w:tcPr>
            <w:tcW w:w="1134" w:type="dxa"/>
            <w:tcBorders>
              <w:top w:val="single" w:sz="4" w:space="0" w:color="auto"/>
              <w:bottom w:val="single" w:sz="4" w:space="0" w:color="auto"/>
            </w:tcBorders>
            <w:vAlign w:val="center"/>
          </w:tcPr>
          <w:p w14:paraId="478A231A" w14:textId="77777777" w:rsidR="00B940C3" w:rsidRPr="00027672" w:rsidRDefault="00B940C3" w:rsidP="00B41AC9">
            <w:pPr>
              <w:pStyle w:val="NumericTableHeading"/>
            </w:pPr>
            <w:r w:rsidRPr="00027672">
              <w:t>Variable</w:t>
            </w:r>
          </w:p>
        </w:tc>
        <w:tc>
          <w:tcPr>
            <w:tcW w:w="1985" w:type="dxa"/>
            <w:tcBorders>
              <w:top w:val="single" w:sz="4" w:space="0" w:color="auto"/>
              <w:bottom w:val="single" w:sz="4" w:space="0" w:color="auto"/>
            </w:tcBorders>
            <w:vAlign w:val="center"/>
          </w:tcPr>
          <w:p w14:paraId="1971844D" w14:textId="77777777" w:rsidR="00B940C3" w:rsidRPr="00027672" w:rsidRDefault="00B940C3" w:rsidP="00B41AC9">
            <w:pPr>
              <w:pStyle w:val="NumericTableHeading"/>
            </w:pPr>
            <w:r w:rsidRPr="00027672">
              <w:t>Number of sites</w:t>
            </w:r>
          </w:p>
        </w:tc>
        <w:tc>
          <w:tcPr>
            <w:tcW w:w="536" w:type="dxa"/>
            <w:tcBorders>
              <w:top w:val="single" w:sz="4" w:space="0" w:color="auto"/>
              <w:bottom w:val="single" w:sz="4" w:space="0" w:color="auto"/>
            </w:tcBorders>
            <w:vAlign w:val="center"/>
          </w:tcPr>
          <w:p w14:paraId="32ED3379" w14:textId="29F26B05" w:rsidR="00B940C3" w:rsidRPr="00027672" w:rsidRDefault="007E4BB6" w:rsidP="007E4BB6">
            <w:pPr>
              <w:pStyle w:val="NumericTableHeading"/>
              <w:jc w:val="left"/>
            </w:pPr>
            <w:r>
              <w:t>P</w:t>
            </w:r>
            <w:r w:rsidRPr="007E4BB6">
              <w:rPr>
                <w:vertAlign w:val="subscript"/>
              </w:rPr>
              <w:t>d</w:t>
            </w:r>
            <w:r w:rsidR="00B940C3" w:rsidRPr="00027672">
              <w:t xml:space="preserve"> (%)</w:t>
            </w:r>
          </w:p>
        </w:tc>
        <w:tc>
          <w:tcPr>
            <w:tcW w:w="3402" w:type="dxa"/>
            <w:tcBorders>
              <w:top w:val="single" w:sz="4" w:space="0" w:color="auto"/>
              <w:bottom w:val="single" w:sz="4" w:space="0" w:color="auto"/>
            </w:tcBorders>
            <w:vAlign w:val="center"/>
          </w:tcPr>
          <w:p w14:paraId="50DC76F5" w14:textId="68B1604F" w:rsidR="00B940C3" w:rsidRPr="00027672" w:rsidRDefault="00B940C3" w:rsidP="00B41AC9">
            <w:pPr>
              <w:pStyle w:val="NumericTableHeading"/>
            </w:pPr>
            <w:r w:rsidRPr="00027672">
              <w:t xml:space="preserve">95% confidence interval for </w:t>
            </w:r>
            <w:r w:rsidR="007E4BB6">
              <w:t>P</w:t>
            </w:r>
            <w:r w:rsidR="007E4BB6" w:rsidRPr="007E4BB6">
              <w:rPr>
                <w:vertAlign w:val="subscript"/>
              </w:rPr>
              <w:t>d</w:t>
            </w:r>
            <w:r w:rsidRPr="00027672">
              <w:t xml:space="preserve"> (%)</w:t>
            </w:r>
          </w:p>
        </w:tc>
      </w:tr>
      <w:tr w:rsidR="00221B51" w14:paraId="48CEF5C3" w14:textId="77777777" w:rsidTr="002D222E">
        <w:trPr>
          <w:jc w:val="center"/>
        </w:trPr>
        <w:tc>
          <w:tcPr>
            <w:tcW w:w="1134" w:type="dxa"/>
            <w:tcBorders>
              <w:top w:val="single" w:sz="4" w:space="0" w:color="auto"/>
            </w:tcBorders>
          </w:tcPr>
          <w:p w14:paraId="22468053" w14:textId="77777777" w:rsidR="00221B51" w:rsidRPr="00027672" w:rsidRDefault="00221B51" w:rsidP="00221B51">
            <w:pPr>
              <w:pStyle w:val="NumericTableBodyText"/>
              <w:rPr>
                <w:sz w:val="20"/>
                <w:szCs w:val="28"/>
              </w:rPr>
            </w:pPr>
            <w:r w:rsidRPr="00531DF9">
              <w:t>CLAR</w:t>
            </w:r>
          </w:p>
        </w:tc>
        <w:tc>
          <w:tcPr>
            <w:tcW w:w="1985" w:type="dxa"/>
            <w:tcBorders>
              <w:top w:val="single" w:sz="4" w:space="0" w:color="auto"/>
            </w:tcBorders>
          </w:tcPr>
          <w:p w14:paraId="05B5A98D" w14:textId="77777777" w:rsidR="00221B51" w:rsidRPr="00027672" w:rsidRDefault="00221B51" w:rsidP="00221B51">
            <w:pPr>
              <w:pStyle w:val="NumericTableBodyText"/>
              <w:jc w:val="center"/>
              <w:rPr>
                <w:sz w:val="20"/>
                <w:szCs w:val="28"/>
              </w:rPr>
            </w:pPr>
            <w:r w:rsidRPr="00531DF9">
              <w:t>115</w:t>
            </w:r>
          </w:p>
        </w:tc>
        <w:tc>
          <w:tcPr>
            <w:tcW w:w="536" w:type="dxa"/>
            <w:tcBorders>
              <w:top w:val="single" w:sz="4" w:space="0" w:color="auto"/>
            </w:tcBorders>
          </w:tcPr>
          <w:p w14:paraId="25363EF2" w14:textId="77777777" w:rsidR="00221B51" w:rsidRPr="00027672" w:rsidRDefault="00221B51" w:rsidP="00221B51">
            <w:pPr>
              <w:pStyle w:val="NumericTableBodyText"/>
              <w:jc w:val="center"/>
              <w:rPr>
                <w:sz w:val="20"/>
                <w:szCs w:val="28"/>
              </w:rPr>
            </w:pPr>
            <w:r w:rsidRPr="00531DF9">
              <w:t>34.8</w:t>
            </w:r>
          </w:p>
        </w:tc>
        <w:tc>
          <w:tcPr>
            <w:tcW w:w="3402" w:type="dxa"/>
            <w:tcBorders>
              <w:top w:val="single" w:sz="4" w:space="0" w:color="auto"/>
            </w:tcBorders>
          </w:tcPr>
          <w:p w14:paraId="2D1990A6" w14:textId="35512A30" w:rsidR="00221B51" w:rsidRPr="00027672" w:rsidRDefault="00221B51" w:rsidP="00221B51">
            <w:pPr>
              <w:pStyle w:val="NumericTableBodyText"/>
              <w:jc w:val="center"/>
              <w:rPr>
                <w:sz w:val="20"/>
                <w:szCs w:val="28"/>
              </w:rPr>
            </w:pPr>
            <w:r w:rsidRPr="00087595">
              <w:t>29.7 - 39.9</w:t>
            </w:r>
          </w:p>
        </w:tc>
      </w:tr>
      <w:tr w:rsidR="00221B51" w14:paraId="2DFA6EB5" w14:textId="77777777" w:rsidTr="002D222E">
        <w:trPr>
          <w:jc w:val="center"/>
        </w:trPr>
        <w:tc>
          <w:tcPr>
            <w:tcW w:w="1134" w:type="dxa"/>
          </w:tcPr>
          <w:p w14:paraId="46B7224A" w14:textId="77777777" w:rsidR="00221B51" w:rsidRPr="00027672" w:rsidRDefault="00221B51" w:rsidP="00221B51">
            <w:pPr>
              <w:pStyle w:val="NumericTableBodyText"/>
              <w:rPr>
                <w:sz w:val="20"/>
                <w:szCs w:val="28"/>
              </w:rPr>
            </w:pPr>
            <w:r w:rsidRPr="00531DF9">
              <w:t>DRP</w:t>
            </w:r>
          </w:p>
        </w:tc>
        <w:tc>
          <w:tcPr>
            <w:tcW w:w="1985" w:type="dxa"/>
          </w:tcPr>
          <w:p w14:paraId="7AAB52A9" w14:textId="77777777" w:rsidR="00221B51" w:rsidRPr="00027672" w:rsidRDefault="00221B51" w:rsidP="00221B51">
            <w:pPr>
              <w:pStyle w:val="NumericTableBodyText"/>
              <w:jc w:val="center"/>
              <w:rPr>
                <w:sz w:val="20"/>
                <w:szCs w:val="28"/>
              </w:rPr>
            </w:pPr>
            <w:r w:rsidRPr="00531DF9">
              <w:t>174</w:t>
            </w:r>
          </w:p>
        </w:tc>
        <w:tc>
          <w:tcPr>
            <w:tcW w:w="536" w:type="dxa"/>
          </w:tcPr>
          <w:p w14:paraId="198F1F2C" w14:textId="77777777" w:rsidR="00221B51" w:rsidRPr="00027672" w:rsidRDefault="00221B51" w:rsidP="00221B51">
            <w:pPr>
              <w:pStyle w:val="NumericTableBodyText"/>
              <w:jc w:val="center"/>
              <w:rPr>
                <w:sz w:val="20"/>
                <w:szCs w:val="28"/>
              </w:rPr>
            </w:pPr>
            <w:r w:rsidRPr="00531DF9">
              <w:t>70.7</w:t>
            </w:r>
          </w:p>
        </w:tc>
        <w:tc>
          <w:tcPr>
            <w:tcW w:w="3402" w:type="dxa"/>
          </w:tcPr>
          <w:p w14:paraId="22ABA58A" w14:textId="06003989" w:rsidR="00221B51" w:rsidRPr="00027672" w:rsidRDefault="00221B51" w:rsidP="00221B51">
            <w:pPr>
              <w:pStyle w:val="NumericTableBodyText"/>
              <w:jc w:val="center"/>
              <w:rPr>
                <w:sz w:val="20"/>
                <w:szCs w:val="28"/>
              </w:rPr>
            </w:pPr>
            <w:r w:rsidRPr="00087595">
              <w:t>67.4 - 74.0</w:t>
            </w:r>
          </w:p>
        </w:tc>
      </w:tr>
      <w:tr w:rsidR="00221B51" w14:paraId="129BE137" w14:textId="77777777" w:rsidTr="002D222E">
        <w:trPr>
          <w:jc w:val="center"/>
        </w:trPr>
        <w:tc>
          <w:tcPr>
            <w:tcW w:w="1134" w:type="dxa"/>
          </w:tcPr>
          <w:p w14:paraId="7B75EBD8" w14:textId="77777777" w:rsidR="00221B51" w:rsidRPr="00027672" w:rsidRDefault="00221B51" w:rsidP="00221B51">
            <w:pPr>
              <w:pStyle w:val="NumericTableBodyText"/>
              <w:rPr>
                <w:sz w:val="20"/>
                <w:szCs w:val="28"/>
              </w:rPr>
            </w:pPr>
            <w:r w:rsidRPr="00531DF9">
              <w:t>ECOLI</w:t>
            </w:r>
          </w:p>
        </w:tc>
        <w:tc>
          <w:tcPr>
            <w:tcW w:w="1985" w:type="dxa"/>
          </w:tcPr>
          <w:p w14:paraId="75E5B25B" w14:textId="77777777" w:rsidR="00221B51" w:rsidRPr="00027672" w:rsidRDefault="00221B51" w:rsidP="00221B51">
            <w:pPr>
              <w:pStyle w:val="NumericTableBodyText"/>
              <w:jc w:val="center"/>
              <w:rPr>
                <w:sz w:val="20"/>
                <w:szCs w:val="28"/>
              </w:rPr>
            </w:pPr>
            <w:r w:rsidRPr="00531DF9">
              <w:t>19</w:t>
            </w:r>
          </w:p>
        </w:tc>
        <w:tc>
          <w:tcPr>
            <w:tcW w:w="536" w:type="dxa"/>
          </w:tcPr>
          <w:p w14:paraId="07F834B0" w14:textId="77777777" w:rsidR="00221B51" w:rsidRPr="00027672" w:rsidRDefault="00221B51" w:rsidP="00221B51">
            <w:pPr>
              <w:pStyle w:val="NumericTableBodyText"/>
              <w:jc w:val="center"/>
              <w:rPr>
                <w:sz w:val="20"/>
                <w:szCs w:val="28"/>
              </w:rPr>
            </w:pPr>
            <w:r w:rsidRPr="00531DF9">
              <w:t>73.7</w:t>
            </w:r>
          </w:p>
        </w:tc>
        <w:tc>
          <w:tcPr>
            <w:tcW w:w="3402" w:type="dxa"/>
          </w:tcPr>
          <w:p w14:paraId="5809FF81" w14:textId="4ACAE277" w:rsidR="00221B51" w:rsidRPr="00027672" w:rsidRDefault="00221B51" w:rsidP="00221B51">
            <w:pPr>
              <w:pStyle w:val="NumericTableBodyText"/>
              <w:jc w:val="center"/>
              <w:rPr>
                <w:sz w:val="20"/>
                <w:szCs w:val="28"/>
              </w:rPr>
            </w:pPr>
            <w:r w:rsidRPr="00087595">
              <w:t>60.8 - 86.6</w:t>
            </w:r>
          </w:p>
        </w:tc>
      </w:tr>
      <w:tr w:rsidR="00221B51" w14:paraId="4E5E9E64" w14:textId="77777777" w:rsidTr="002D222E">
        <w:trPr>
          <w:jc w:val="center"/>
        </w:trPr>
        <w:tc>
          <w:tcPr>
            <w:tcW w:w="1134" w:type="dxa"/>
          </w:tcPr>
          <w:p w14:paraId="011BBD4C" w14:textId="77777777" w:rsidR="00221B51" w:rsidRPr="00027672" w:rsidRDefault="00221B51" w:rsidP="00221B51">
            <w:pPr>
              <w:pStyle w:val="NumericTableBodyText"/>
              <w:rPr>
                <w:sz w:val="20"/>
                <w:szCs w:val="28"/>
              </w:rPr>
            </w:pPr>
            <w:r w:rsidRPr="00531DF9">
              <w:t>MCI</w:t>
            </w:r>
          </w:p>
        </w:tc>
        <w:tc>
          <w:tcPr>
            <w:tcW w:w="1985" w:type="dxa"/>
          </w:tcPr>
          <w:p w14:paraId="2039B692" w14:textId="77777777" w:rsidR="00221B51" w:rsidRPr="00027672" w:rsidRDefault="00221B51" w:rsidP="00221B51">
            <w:pPr>
              <w:pStyle w:val="NumericTableBodyText"/>
              <w:jc w:val="center"/>
              <w:rPr>
                <w:sz w:val="20"/>
                <w:szCs w:val="28"/>
              </w:rPr>
            </w:pPr>
            <w:r w:rsidRPr="00531DF9">
              <w:t>26</w:t>
            </w:r>
          </w:p>
        </w:tc>
        <w:tc>
          <w:tcPr>
            <w:tcW w:w="536" w:type="dxa"/>
          </w:tcPr>
          <w:p w14:paraId="611DCE16" w14:textId="77777777" w:rsidR="00221B51" w:rsidRPr="00027672" w:rsidRDefault="00221B51" w:rsidP="00221B51">
            <w:pPr>
              <w:pStyle w:val="NumericTableBodyText"/>
              <w:jc w:val="center"/>
              <w:rPr>
                <w:sz w:val="20"/>
                <w:szCs w:val="28"/>
              </w:rPr>
            </w:pPr>
            <w:r w:rsidRPr="00531DF9">
              <w:t>61.5</w:t>
            </w:r>
          </w:p>
        </w:tc>
        <w:tc>
          <w:tcPr>
            <w:tcW w:w="3402" w:type="dxa"/>
          </w:tcPr>
          <w:p w14:paraId="4F781F89" w14:textId="247C9BE4" w:rsidR="00221B51" w:rsidRPr="00027672" w:rsidRDefault="00221B51" w:rsidP="00221B51">
            <w:pPr>
              <w:pStyle w:val="NumericTableBodyText"/>
              <w:jc w:val="center"/>
              <w:rPr>
                <w:sz w:val="20"/>
                <w:szCs w:val="28"/>
              </w:rPr>
            </w:pPr>
            <w:r w:rsidRPr="00087595">
              <w:t>49.0 - 74.0</w:t>
            </w:r>
          </w:p>
        </w:tc>
      </w:tr>
      <w:tr w:rsidR="00221B51" w14:paraId="70BD3830" w14:textId="77777777" w:rsidTr="002D222E">
        <w:trPr>
          <w:jc w:val="center"/>
        </w:trPr>
        <w:tc>
          <w:tcPr>
            <w:tcW w:w="1134" w:type="dxa"/>
          </w:tcPr>
          <w:p w14:paraId="1EEF3115" w14:textId="77777777" w:rsidR="00221B51" w:rsidRPr="00027672" w:rsidRDefault="00221B51" w:rsidP="00221B51">
            <w:pPr>
              <w:pStyle w:val="NumericTableBodyText"/>
              <w:rPr>
                <w:sz w:val="20"/>
                <w:szCs w:val="28"/>
              </w:rPr>
            </w:pPr>
            <w:r w:rsidRPr="00531DF9">
              <w:t>NH4N</w:t>
            </w:r>
          </w:p>
        </w:tc>
        <w:tc>
          <w:tcPr>
            <w:tcW w:w="1985" w:type="dxa"/>
          </w:tcPr>
          <w:p w14:paraId="593AA26F" w14:textId="77777777" w:rsidR="00221B51" w:rsidRPr="00027672" w:rsidRDefault="00221B51" w:rsidP="00221B51">
            <w:pPr>
              <w:pStyle w:val="NumericTableBodyText"/>
              <w:jc w:val="center"/>
              <w:rPr>
                <w:sz w:val="20"/>
                <w:szCs w:val="28"/>
              </w:rPr>
            </w:pPr>
            <w:r w:rsidRPr="00531DF9">
              <w:t>164</w:t>
            </w:r>
          </w:p>
        </w:tc>
        <w:tc>
          <w:tcPr>
            <w:tcW w:w="536" w:type="dxa"/>
          </w:tcPr>
          <w:p w14:paraId="397651D1" w14:textId="77777777" w:rsidR="00221B51" w:rsidRPr="00027672" w:rsidRDefault="00221B51" w:rsidP="00221B51">
            <w:pPr>
              <w:pStyle w:val="NumericTableBodyText"/>
              <w:jc w:val="center"/>
              <w:rPr>
                <w:sz w:val="20"/>
                <w:szCs w:val="28"/>
              </w:rPr>
            </w:pPr>
            <w:r w:rsidRPr="00531DF9">
              <w:t>59.1</w:t>
            </w:r>
          </w:p>
        </w:tc>
        <w:tc>
          <w:tcPr>
            <w:tcW w:w="3402" w:type="dxa"/>
          </w:tcPr>
          <w:p w14:paraId="0B2DA26F" w14:textId="3EA77DD6" w:rsidR="00221B51" w:rsidRPr="00027672" w:rsidRDefault="00221B51" w:rsidP="00221B51">
            <w:pPr>
              <w:pStyle w:val="NumericTableBodyText"/>
              <w:jc w:val="center"/>
              <w:rPr>
                <w:sz w:val="20"/>
                <w:szCs w:val="28"/>
              </w:rPr>
            </w:pPr>
            <w:r w:rsidRPr="00087595">
              <w:t>56.0 - 62.2</w:t>
            </w:r>
          </w:p>
        </w:tc>
      </w:tr>
      <w:tr w:rsidR="00221B51" w14:paraId="694D6775" w14:textId="77777777" w:rsidTr="002D222E">
        <w:trPr>
          <w:jc w:val="center"/>
        </w:trPr>
        <w:tc>
          <w:tcPr>
            <w:tcW w:w="1134" w:type="dxa"/>
          </w:tcPr>
          <w:p w14:paraId="26218EA9" w14:textId="77777777" w:rsidR="00221B51" w:rsidRPr="00027672" w:rsidRDefault="00221B51" w:rsidP="00221B51">
            <w:pPr>
              <w:pStyle w:val="NumericTableBodyText"/>
              <w:rPr>
                <w:sz w:val="20"/>
                <w:szCs w:val="28"/>
              </w:rPr>
            </w:pPr>
            <w:r w:rsidRPr="00531DF9">
              <w:t>NNN</w:t>
            </w:r>
          </w:p>
        </w:tc>
        <w:tc>
          <w:tcPr>
            <w:tcW w:w="1985" w:type="dxa"/>
          </w:tcPr>
          <w:p w14:paraId="706AC1BB" w14:textId="77777777" w:rsidR="00221B51" w:rsidRPr="00027672" w:rsidRDefault="00221B51" w:rsidP="00221B51">
            <w:pPr>
              <w:pStyle w:val="NumericTableBodyText"/>
              <w:jc w:val="center"/>
              <w:rPr>
                <w:sz w:val="20"/>
                <w:szCs w:val="28"/>
              </w:rPr>
            </w:pPr>
            <w:r w:rsidRPr="00531DF9">
              <w:t>164</w:t>
            </w:r>
          </w:p>
        </w:tc>
        <w:tc>
          <w:tcPr>
            <w:tcW w:w="536" w:type="dxa"/>
          </w:tcPr>
          <w:p w14:paraId="4A97290E" w14:textId="77777777" w:rsidR="00221B51" w:rsidRPr="00027672" w:rsidRDefault="00221B51" w:rsidP="00221B51">
            <w:pPr>
              <w:pStyle w:val="NumericTableBodyText"/>
              <w:jc w:val="center"/>
              <w:rPr>
                <w:sz w:val="20"/>
                <w:szCs w:val="28"/>
              </w:rPr>
            </w:pPr>
            <w:r w:rsidRPr="00531DF9">
              <w:t>37.8</w:t>
            </w:r>
          </w:p>
        </w:tc>
        <w:tc>
          <w:tcPr>
            <w:tcW w:w="3402" w:type="dxa"/>
          </w:tcPr>
          <w:p w14:paraId="240EDD52" w14:textId="42263E08" w:rsidR="00221B51" w:rsidRPr="00027672" w:rsidRDefault="00221B51" w:rsidP="00221B51">
            <w:pPr>
              <w:pStyle w:val="NumericTableBodyText"/>
              <w:jc w:val="center"/>
              <w:rPr>
                <w:sz w:val="20"/>
                <w:szCs w:val="28"/>
              </w:rPr>
            </w:pPr>
            <w:r w:rsidRPr="00087595">
              <w:t>34.9 - 40.7</w:t>
            </w:r>
          </w:p>
        </w:tc>
      </w:tr>
      <w:tr w:rsidR="00221B51" w14:paraId="68ADB982" w14:textId="77777777" w:rsidTr="002D222E">
        <w:trPr>
          <w:jc w:val="center"/>
        </w:trPr>
        <w:tc>
          <w:tcPr>
            <w:tcW w:w="1134" w:type="dxa"/>
          </w:tcPr>
          <w:p w14:paraId="5986D715" w14:textId="77777777" w:rsidR="00221B51" w:rsidRPr="00027672" w:rsidRDefault="00221B51" w:rsidP="00221B51">
            <w:pPr>
              <w:pStyle w:val="NumericTableBodyText"/>
              <w:rPr>
                <w:sz w:val="20"/>
                <w:szCs w:val="28"/>
              </w:rPr>
            </w:pPr>
            <w:r w:rsidRPr="00531DF9">
              <w:t>TN</w:t>
            </w:r>
          </w:p>
        </w:tc>
        <w:tc>
          <w:tcPr>
            <w:tcW w:w="1985" w:type="dxa"/>
          </w:tcPr>
          <w:p w14:paraId="24F629D5" w14:textId="77777777" w:rsidR="00221B51" w:rsidRPr="00027672" w:rsidRDefault="00221B51" w:rsidP="00221B51">
            <w:pPr>
              <w:pStyle w:val="NumericTableBodyText"/>
              <w:jc w:val="center"/>
              <w:rPr>
                <w:sz w:val="20"/>
                <w:szCs w:val="28"/>
              </w:rPr>
            </w:pPr>
            <w:r w:rsidRPr="00531DF9">
              <w:t>68</w:t>
            </w:r>
          </w:p>
        </w:tc>
        <w:tc>
          <w:tcPr>
            <w:tcW w:w="536" w:type="dxa"/>
          </w:tcPr>
          <w:p w14:paraId="12AF84C2" w14:textId="77777777" w:rsidR="00221B51" w:rsidRPr="00027672" w:rsidRDefault="00221B51" w:rsidP="00221B51">
            <w:pPr>
              <w:pStyle w:val="NumericTableBodyText"/>
              <w:jc w:val="center"/>
              <w:rPr>
                <w:sz w:val="20"/>
                <w:szCs w:val="28"/>
              </w:rPr>
            </w:pPr>
            <w:r w:rsidRPr="00531DF9">
              <w:t>42.6</w:t>
            </w:r>
          </w:p>
        </w:tc>
        <w:tc>
          <w:tcPr>
            <w:tcW w:w="3402" w:type="dxa"/>
          </w:tcPr>
          <w:p w14:paraId="7284B8AD" w14:textId="7411CCF6" w:rsidR="00221B51" w:rsidRPr="00027672" w:rsidRDefault="00221B51" w:rsidP="00221B51">
            <w:pPr>
              <w:pStyle w:val="NumericTableBodyText"/>
              <w:jc w:val="center"/>
              <w:rPr>
                <w:sz w:val="20"/>
                <w:szCs w:val="28"/>
              </w:rPr>
            </w:pPr>
            <w:r w:rsidRPr="00087595">
              <w:t>37.3 - 47.9</w:t>
            </w:r>
          </w:p>
        </w:tc>
      </w:tr>
      <w:tr w:rsidR="00221B51" w14:paraId="17E385D2" w14:textId="77777777" w:rsidTr="002D222E">
        <w:trPr>
          <w:jc w:val="center"/>
        </w:trPr>
        <w:tc>
          <w:tcPr>
            <w:tcW w:w="1134" w:type="dxa"/>
          </w:tcPr>
          <w:p w14:paraId="6BB2A962" w14:textId="77777777" w:rsidR="00221B51" w:rsidRPr="00027672" w:rsidRDefault="00221B51" w:rsidP="00221B51">
            <w:pPr>
              <w:pStyle w:val="NumericTableBodyText"/>
              <w:rPr>
                <w:sz w:val="20"/>
                <w:szCs w:val="28"/>
              </w:rPr>
            </w:pPr>
            <w:r w:rsidRPr="00531DF9">
              <w:t>TP</w:t>
            </w:r>
          </w:p>
        </w:tc>
        <w:tc>
          <w:tcPr>
            <w:tcW w:w="1985" w:type="dxa"/>
          </w:tcPr>
          <w:p w14:paraId="401909CA" w14:textId="77777777" w:rsidR="00221B51" w:rsidRPr="00027672" w:rsidRDefault="00221B51" w:rsidP="00221B51">
            <w:pPr>
              <w:pStyle w:val="NumericTableBodyText"/>
              <w:jc w:val="center"/>
              <w:rPr>
                <w:sz w:val="20"/>
                <w:szCs w:val="28"/>
              </w:rPr>
            </w:pPr>
            <w:r w:rsidRPr="00531DF9">
              <w:t>160</w:t>
            </w:r>
          </w:p>
        </w:tc>
        <w:tc>
          <w:tcPr>
            <w:tcW w:w="536" w:type="dxa"/>
          </w:tcPr>
          <w:p w14:paraId="1B996785" w14:textId="77777777" w:rsidR="00221B51" w:rsidRPr="00027672" w:rsidRDefault="00221B51" w:rsidP="00221B51">
            <w:pPr>
              <w:pStyle w:val="NumericTableBodyText"/>
              <w:jc w:val="center"/>
              <w:rPr>
                <w:sz w:val="20"/>
                <w:szCs w:val="28"/>
              </w:rPr>
            </w:pPr>
            <w:r w:rsidRPr="00531DF9">
              <w:t>75.6</w:t>
            </w:r>
          </w:p>
        </w:tc>
        <w:tc>
          <w:tcPr>
            <w:tcW w:w="3402" w:type="dxa"/>
          </w:tcPr>
          <w:p w14:paraId="67252AB0" w14:textId="587E7795" w:rsidR="00221B51" w:rsidRPr="00027672" w:rsidRDefault="00221B51" w:rsidP="00221B51">
            <w:pPr>
              <w:pStyle w:val="NumericTableBodyText"/>
              <w:jc w:val="center"/>
              <w:rPr>
                <w:sz w:val="20"/>
                <w:szCs w:val="28"/>
              </w:rPr>
            </w:pPr>
            <w:r w:rsidRPr="00087595">
              <w:t>72.1 - 79.1</w:t>
            </w:r>
          </w:p>
        </w:tc>
      </w:tr>
      <w:tr w:rsidR="00221B51" w14:paraId="17AA7571" w14:textId="77777777" w:rsidTr="002D222E">
        <w:trPr>
          <w:jc w:val="center"/>
        </w:trPr>
        <w:tc>
          <w:tcPr>
            <w:tcW w:w="1134" w:type="dxa"/>
            <w:tcBorders>
              <w:bottom w:val="single" w:sz="4" w:space="0" w:color="auto"/>
            </w:tcBorders>
          </w:tcPr>
          <w:p w14:paraId="0E9181A3" w14:textId="77777777" w:rsidR="00221B51" w:rsidRPr="00027672" w:rsidRDefault="00221B51" w:rsidP="00221B51">
            <w:pPr>
              <w:pStyle w:val="NumericTableBodyText"/>
              <w:rPr>
                <w:sz w:val="20"/>
                <w:szCs w:val="28"/>
              </w:rPr>
            </w:pPr>
            <w:r w:rsidRPr="00531DF9">
              <w:t>TURB</w:t>
            </w:r>
          </w:p>
        </w:tc>
        <w:tc>
          <w:tcPr>
            <w:tcW w:w="1985" w:type="dxa"/>
            <w:tcBorders>
              <w:bottom w:val="single" w:sz="4" w:space="0" w:color="auto"/>
            </w:tcBorders>
          </w:tcPr>
          <w:p w14:paraId="7F271477" w14:textId="77777777" w:rsidR="00221B51" w:rsidRPr="00027672" w:rsidRDefault="00221B51" w:rsidP="00221B51">
            <w:pPr>
              <w:pStyle w:val="NumericTableBodyText"/>
              <w:jc w:val="center"/>
              <w:rPr>
                <w:sz w:val="20"/>
                <w:szCs w:val="28"/>
              </w:rPr>
            </w:pPr>
            <w:r w:rsidRPr="00531DF9">
              <w:t>58</w:t>
            </w:r>
          </w:p>
        </w:tc>
        <w:tc>
          <w:tcPr>
            <w:tcW w:w="536" w:type="dxa"/>
            <w:tcBorders>
              <w:bottom w:val="single" w:sz="4" w:space="0" w:color="auto"/>
            </w:tcBorders>
          </w:tcPr>
          <w:p w14:paraId="194919A9" w14:textId="77777777" w:rsidR="00221B51" w:rsidRPr="00027672" w:rsidRDefault="00221B51" w:rsidP="00221B51">
            <w:pPr>
              <w:pStyle w:val="NumericTableBodyText"/>
              <w:jc w:val="center"/>
              <w:rPr>
                <w:sz w:val="20"/>
                <w:szCs w:val="28"/>
              </w:rPr>
            </w:pPr>
            <w:r w:rsidRPr="00531DF9">
              <w:t>29.3</w:t>
            </w:r>
          </w:p>
        </w:tc>
        <w:tc>
          <w:tcPr>
            <w:tcW w:w="3402" w:type="dxa"/>
            <w:tcBorders>
              <w:bottom w:val="single" w:sz="4" w:space="0" w:color="auto"/>
            </w:tcBorders>
          </w:tcPr>
          <w:p w14:paraId="246A28C3" w14:textId="51BF6469" w:rsidR="00221B51" w:rsidRPr="00027672" w:rsidRDefault="00221B51" w:rsidP="00221B51">
            <w:pPr>
              <w:pStyle w:val="NumericTableBodyText"/>
              <w:jc w:val="center"/>
              <w:rPr>
                <w:sz w:val="20"/>
                <w:szCs w:val="28"/>
              </w:rPr>
            </w:pPr>
            <w:r w:rsidRPr="00087595">
              <w:t>21.7 - 36.9</w:t>
            </w:r>
          </w:p>
        </w:tc>
      </w:tr>
    </w:tbl>
    <w:p w14:paraId="1618E1D6" w14:textId="7566D03B" w:rsidR="00B940C3" w:rsidRDefault="008545BD" w:rsidP="004208EA">
      <w:pPr>
        <w:pStyle w:val="BodyText"/>
        <w:keepNext/>
        <w:spacing w:before="180"/>
      </w:pPr>
      <w:r>
        <w:rPr>
          <w:noProof/>
        </w:rPr>
        <w:drawing>
          <wp:inline distT="0" distB="0" distL="0" distR="0" wp14:anchorId="4898BC27" wp14:editId="3E203A3B">
            <wp:extent cx="5753735" cy="57537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53735" cy="5753735"/>
                    </a:xfrm>
                    <a:prstGeom prst="rect">
                      <a:avLst/>
                    </a:prstGeom>
                    <a:noFill/>
                    <a:ln>
                      <a:noFill/>
                    </a:ln>
                  </pic:spPr>
                </pic:pic>
              </a:graphicData>
            </a:graphic>
          </wp:inline>
        </w:drawing>
      </w:r>
    </w:p>
    <w:p w14:paraId="7EC28AAE" w14:textId="1C7246FB" w:rsidR="00B41AC9" w:rsidRPr="00B41AC9" w:rsidRDefault="00B41AC9" w:rsidP="00B41AC9">
      <w:pPr>
        <w:pStyle w:val="Caption"/>
        <w:keepNext w:val="0"/>
        <w:rPr>
          <w:vanish/>
          <w:specVanish/>
        </w:rPr>
      </w:pPr>
      <w:bookmarkStart w:id="250" w:name="_Ref82772341"/>
      <w:bookmarkStart w:id="251" w:name="_Toc84596525"/>
      <w:r>
        <w:t xml:space="preserve">Figure </w:t>
      </w:r>
      <w:fldSimple w:instr=" STYLEREF &quot;Heading 1&quot; \s ">
        <w:r w:rsidR="005A78FC">
          <w:rPr>
            <w:noProof/>
          </w:rPr>
          <w:t>5</w:t>
        </w:r>
      </w:fldSimple>
      <w:r>
        <w:noBreakHyphen/>
      </w:r>
      <w:fldSimple w:instr=" SEQ Figure \s 1 ">
        <w:r w:rsidR="005A78FC">
          <w:rPr>
            <w:noProof/>
          </w:rPr>
          <w:t>15</w:t>
        </w:r>
      </w:fldSimple>
      <w:bookmarkEnd w:id="250"/>
      <w:r>
        <w:t>:</w:t>
      </w:r>
      <w:r>
        <w:tab/>
        <w:t>Proportions of decreasing trends (P</w:t>
      </w:r>
      <w:r w:rsidRPr="007E4BB6">
        <w:rPr>
          <w:vertAlign w:val="subscript"/>
        </w:rPr>
        <w:t>d</w:t>
      </w:r>
      <w:r>
        <w:t>) within REC land-cover classes for 30-year trends.</w:t>
      </w:r>
      <w:bookmarkEnd w:id="251"/>
    </w:p>
    <w:p w14:paraId="6CB6FB06" w14:textId="7504E6B2" w:rsidR="00B41AC9" w:rsidRDefault="00B41AC9" w:rsidP="00B41AC9">
      <w:pPr>
        <w:pStyle w:val="CaptionText"/>
      </w:pPr>
      <w:r>
        <w:t xml:space="preserve">   </w:t>
      </w:r>
      <w:r w:rsidRPr="00B41AC9">
        <w:t>Error bars are 95% confidence intervals.</w:t>
      </w:r>
    </w:p>
    <w:p w14:paraId="355685DD" w14:textId="77777777" w:rsidR="00B940C3" w:rsidRDefault="00B940C3" w:rsidP="00B940C3">
      <w:pPr>
        <w:pStyle w:val="Heading2"/>
      </w:pPr>
      <w:bookmarkStart w:id="252" w:name="_Toc531867984"/>
      <w:bookmarkStart w:id="253" w:name="_Toc82600428"/>
      <w:bookmarkStart w:id="254" w:name="_Toc84596480"/>
      <w:r>
        <w:lastRenderedPageBreak/>
        <w:t>Comparisons of trend directions between 10-, 20- and 30-year periods</w:t>
      </w:r>
      <w:bookmarkEnd w:id="252"/>
      <w:bookmarkEnd w:id="253"/>
      <w:bookmarkEnd w:id="254"/>
    </w:p>
    <w:p w14:paraId="535A47B3" w14:textId="7A097D27" w:rsidR="00B940C3" w:rsidRDefault="00B940C3" w:rsidP="00B940C3">
      <w:pPr>
        <w:pStyle w:val="BodyText"/>
      </w:pPr>
      <w:r w:rsidRPr="00641EEF">
        <w:t>The national scale P</w:t>
      </w:r>
      <w:r>
        <w:rPr>
          <w:vertAlign w:val="subscript"/>
        </w:rPr>
        <w:t>d</w:t>
      </w:r>
      <w:r w:rsidRPr="00641EEF">
        <w:t xml:space="preserve"> statistics for each water quality variable are shown in</w:t>
      </w:r>
      <w:r w:rsidR="00B41AC9">
        <w:t xml:space="preserve"> </w:t>
      </w:r>
      <w:r w:rsidR="00B41AC9">
        <w:fldChar w:fldCharType="begin"/>
      </w:r>
      <w:r w:rsidR="00B41AC9">
        <w:instrText xml:space="preserve"> REF _Ref82772419 \h </w:instrText>
      </w:r>
      <w:r w:rsidR="00B41AC9">
        <w:fldChar w:fldCharType="separate"/>
      </w:r>
      <w:r w:rsidR="005A78FC">
        <w:t xml:space="preserve">Table </w:t>
      </w:r>
      <w:r w:rsidR="005A78FC">
        <w:rPr>
          <w:noProof/>
        </w:rPr>
        <w:t>5</w:t>
      </w:r>
      <w:r w:rsidR="005A78FC">
        <w:t>-</w:t>
      </w:r>
      <w:r w:rsidR="005A78FC">
        <w:rPr>
          <w:noProof/>
        </w:rPr>
        <w:t>7</w:t>
      </w:r>
      <w:r w:rsidR="00B41AC9">
        <w:fldChar w:fldCharType="end"/>
      </w:r>
      <w:r w:rsidRPr="00641EEF">
        <w:t>, which combines the results in</w:t>
      </w:r>
      <w:r>
        <w:t xml:space="preserve"> </w:t>
      </w:r>
      <w:r w:rsidR="00B41AC9">
        <w:fldChar w:fldCharType="begin"/>
      </w:r>
      <w:r w:rsidR="00B41AC9">
        <w:instrText xml:space="preserve"> REF _Ref82771014 \h </w:instrText>
      </w:r>
      <w:r w:rsidR="00B41AC9">
        <w:fldChar w:fldCharType="separate"/>
      </w:r>
      <w:r w:rsidR="005A78FC">
        <w:t xml:space="preserve">Table </w:t>
      </w:r>
      <w:r w:rsidR="005A78FC">
        <w:rPr>
          <w:noProof/>
        </w:rPr>
        <w:t>5</w:t>
      </w:r>
      <w:r w:rsidR="005A78FC">
        <w:t>-</w:t>
      </w:r>
      <w:r w:rsidR="005A78FC">
        <w:rPr>
          <w:noProof/>
        </w:rPr>
        <w:t>2</w:t>
      </w:r>
      <w:r w:rsidR="00B41AC9">
        <w:fldChar w:fldCharType="end"/>
      </w:r>
      <w:r w:rsidR="00B41AC9">
        <w:t xml:space="preserve">, </w:t>
      </w:r>
      <w:r w:rsidR="00B41AC9">
        <w:fldChar w:fldCharType="begin"/>
      </w:r>
      <w:r w:rsidR="00B41AC9">
        <w:instrText xml:space="preserve"> REF _Ref82771572 \h </w:instrText>
      </w:r>
      <w:r w:rsidR="00B41AC9">
        <w:fldChar w:fldCharType="separate"/>
      </w:r>
      <w:r w:rsidR="005A78FC">
        <w:t xml:space="preserve">Table </w:t>
      </w:r>
      <w:r w:rsidR="005A78FC">
        <w:rPr>
          <w:noProof/>
        </w:rPr>
        <w:t>5</w:t>
      </w:r>
      <w:r w:rsidR="005A78FC">
        <w:t>-</w:t>
      </w:r>
      <w:r w:rsidR="005A78FC">
        <w:rPr>
          <w:noProof/>
        </w:rPr>
        <w:t>4</w:t>
      </w:r>
      <w:r w:rsidR="00B41AC9">
        <w:fldChar w:fldCharType="end"/>
      </w:r>
      <w:r w:rsidR="00B41AC9">
        <w:t xml:space="preserve"> </w:t>
      </w:r>
      <w:r>
        <w:t>and</w:t>
      </w:r>
      <w:r w:rsidR="00B41AC9">
        <w:t xml:space="preserve"> </w:t>
      </w:r>
      <w:r w:rsidR="00B41AC9">
        <w:fldChar w:fldCharType="begin"/>
      </w:r>
      <w:r w:rsidR="00B41AC9">
        <w:instrText xml:space="preserve"> REF _Ref82772195 \h </w:instrText>
      </w:r>
      <w:r w:rsidR="00B41AC9">
        <w:fldChar w:fldCharType="separate"/>
      </w:r>
      <w:r w:rsidR="005A78FC">
        <w:t xml:space="preserve">Table </w:t>
      </w:r>
      <w:r w:rsidR="005A78FC">
        <w:rPr>
          <w:noProof/>
        </w:rPr>
        <w:t>5</w:t>
      </w:r>
      <w:r w:rsidR="005A78FC">
        <w:t>-</w:t>
      </w:r>
      <w:r w:rsidR="005A78FC">
        <w:rPr>
          <w:noProof/>
        </w:rPr>
        <w:t>6</w:t>
      </w:r>
      <w:r w:rsidR="00B41AC9">
        <w:fldChar w:fldCharType="end"/>
      </w:r>
      <w:r w:rsidRPr="00641EEF">
        <w:t xml:space="preserve">. A comparison of the 10-, 20- and 20-year trends in this table reveal several changes in the balance of </w:t>
      </w:r>
      <w:r w:rsidR="005E2381">
        <w:t>decreasing</w:t>
      </w:r>
      <w:r w:rsidR="005E2381" w:rsidRPr="00641EEF">
        <w:t xml:space="preserve"> </w:t>
      </w:r>
      <w:r w:rsidRPr="00641EEF">
        <w:t xml:space="preserve">and </w:t>
      </w:r>
      <w:r w:rsidR="005E2381">
        <w:t>increasing</w:t>
      </w:r>
      <w:r w:rsidR="005E2381" w:rsidRPr="00641EEF">
        <w:t xml:space="preserve"> </w:t>
      </w:r>
      <w:r w:rsidRPr="00641EEF">
        <w:t xml:space="preserve">trends: </w:t>
      </w:r>
    </w:p>
    <w:p w14:paraId="497D84C1" w14:textId="107C2B6A" w:rsidR="00B940C3" w:rsidRDefault="002B70FD" w:rsidP="0095040F">
      <w:pPr>
        <w:pStyle w:val="BodyText"/>
        <w:numPr>
          <w:ilvl w:val="0"/>
          <w:numId w:val="15"/>
        </w:numPr>
        <w:spacing w:after="160" w:line="259" w:lineRule="auto"/>
        <w:jc w:val="both"/>
      </w:pPr>
      <w:r w:rsidRPr="00552333">
        <w:t xml:space="preserve">a predominance of </w:t>
      </w:r>
      <w:r>
        <w:t>decreasing</w:t>
      </w:r>
      <w:r w:rsidRPr="00552333">
        <w:t xml:space="preserve"> </w:t>
      </w:r>
      <w:r>
        <w:t>30</w:t>
      </w:r>
      <w:r w:rsidRPr="00552333">
        <w:t xml:space="preserve">-year trends in </w:t>
      </w:r>
      <w:r>
        <w:t xml:space="preserve">ECOLI, shifted to </w:t>
      </w:r>
      <w:r w:rsidR="00B940C3" w:rsidRPr="00552333">
        <w:t xml:space="preserve">roughly equal proportions of </w:t>
      </w:r>
      <w:r w:rsidR="005E2381">
        <w:t>increasing</w:t>
      </w:r>
      <w:r w:rsidR="005E2381" w:rsidRPr="00552333">
        <w:t xml:space="preserve"> </w:t>
      </w:r>
      <w:r w:rsidR="00B940C3" w:rsidRPr="00552333">
        <w:t xml:space="preserve">and </w:t>
      </w:r>
      <w:r w:rsidR="005E2381">
        <w:t>decreasing</w:t>
      </w:r>
      <w:r w:rsidR="005E2381" w:rsidRPr="00552333">
        <w:t xml:space="preserve"> </w:t>
      </w:r>
      <w:r w:rsidR="00B940C3">
        <w:t>2</w:t>
      </w:r>
      <w:r w:rsidR="00B940C3" w:rsidRPr="00552333">
        <w:t>0-year trends</w:t>
      </w:r>
      <w:r w:rsidR="00B940C3">
        <w:t xml:space="preserve"> </w:t>
      </w:r>
      <w:r>
        <w:t xml:space="preserve">and then </w:t>
      </w:r>
      <w:r w:rsidR="00B940C3" w:rsidRPr="00552333">
        <w:t xml:space="preserve">to a predominance of </w:t>
      </w:r>
      <w:r w:rsidR="005E2381">
        <w:t>increasing</w:t>
      </w:r>
      <w:r w:rsidR="005E2381" w:rsidRPr="00552333">
        <w:t xml:space="preserve"> </w:t>
      </w:r>
      <w:r w:rsidR="00B940C3" w:rsidRPr="00552333">
        <w:t xml:space="preserve">10-year </w:t>
      </w:r>
      <w:proofErr w:type="gramStart"/>
      <w:r w:rsidR="00B940C3" w:rsidRPr="00552333">
        <w:t>trends;</w:t>
      </w:r>
      <w:proofErr w:type="gramEnd"/>
    </w:p>
    <w:p w14:paraId="53B485AE" w14:textId="4E4925CF" w:rsidR="00906C28" w:rsidRDefault="00906C28" w:rsidP="00906C28">
      <w:pPr>
        <w:pStyle w:val="BodyText"/>
        <w:numPr>
          <w:ilvl w:val="0"/>
          <w:numId w:val="15"/>
        </w:numPr>
        <w:spacing w:after="160" w:line="259" w:lineRule="auto"/>
        <w:jc w:val="both"/>
      </w:pPr>
      <w:r w:rsidRPr="00552333">
        <w:t xml:space="preserve">a predominance of </w:t>
      </w:r>
      <w:r>
        <w:t>increasing</w:t>
      </w:r>
      <w:r w:rsidRPr="00552333">
        <w:t xml:space="preserve"> </w:t>
      </w:r>
      <w:r>
        <w:t>30</w:t>
      </w:r>
      <w:r w:rsidRPr="00552333">
        <w:t>-year trends in</w:t>
      </w:r>
      <w:r>
        <w:t xml:space="preserve"> TURB, shifted to </w:t>
      </w:r>
      <w:r w:rsidRPr="00552333">
        <w:t xml:space="preserve">roughly equal proportions of </w:t>
      </w:r>
      <w:r>
        <w:t>increasing</w:t>
      </w:r>
      <w:r w:rsidRPr="00552333">
        <w:t xml:space="preserve"> and </w:t>
      </w:r>
      <w:r>
        <w:t>decreasing</w:t>
      </w:r>
      <w:r w:rsidRPr="00552333">
        <w:t xml:space="preserve"> </w:t>
      </w:r>
      <w:r>
        <w:t>2</w:t>
      </w:r>
      <w:r w:rsidRPr="00552333">
        <w:t>0-year trends</w:t>
      </w:r>
      <w:r>
        <w:t xml:space="preserve"> and then </w:t>
      </w:r>
      <w:r w:rsidRPr="00552333">
        <w:t xml:space="preserve">to a predominance of </w:t>
      </w:r>
      <w:r>
        <w:t>decreasing</w:t>
      </w:r>
      <w:r w:rsidRPr="00552333">
        <w:t xml:space="preserve"> 10-year </w:t>
      </w:r>
      <w:proofErr w:type="gramStart"/>
      <w:r w:rsidRPr="00552333">
        <w:t>trends;</w:t>
      </w:r>
      <w:proofErr w:type="gramEnd"/>
    </w:p>
    <w:p w14:paraId="06C7B560" w14:textId="516C2B15" w:rsidR="00B940C3" w:rsidRDefault="00B940C3" w:rsidP="0095040F">
      <w:pPr>
        <w:pStyle w:val="BodyText"/>
        <w:numPr>
          <w:ilvl w:val="0"/>
          <w:numId w:val="15"/>
        </w:numPr>
        <w:spacing w:after="160" w:line="259" w:lineRule="auto"/>
        <w:jc w:val="both"/>
      </w:pPr>
      <w:r w:rsidRPr="00552333">
        <w:t xml:space="preserve">a predominance of </w:t>
      </w:r>
      <w:r w:rsidR="00E33452">
        <w:t>decreasing</w:t>
      </w:r>
      <w:r w:rsidR="00E33452" w:rsidRPr="00552333">
        <w:t xml:space="preserve"> </w:t>
      </w:r>
      <w:r w:rsidRPr="00552333">
        <w:t xml:space="preserve">20- and </w:t>
      </w:r>
      <w:r>
        <w:t>30</w:t>
      </w:r>
      <w:r w:rsidRPr="00552333">
        <w:t xml:space="preserve">-year trends in </w:t>
      </w:r>
      <w:r w:rsidR="00E33452">
        <w:t>TP</w:t>
      </w:r>
      <w:r w:rsidR="00E33452" w:rsidRPr="00552333">
        <w:t xml:space="preserve"> </w:t>
      </w:r>
      <w:r w:rsidRPr="00552333">
        <w:t xml:space="preserve">shifted to roughly equal proportions of </w:t>
      </w:r>
      <w:r w:rsidR="00E33452">
        <w:t>increasing</w:t>
      </w:r>
      <w:r w:rsidR="00E33452" w:rsidRPr="00552333">
        <w:t xml:space="preserve"> </w:t>
      </w:r>
      <w:r w:rsidRPr="00552333">
        <w:t xml:space="preserve">and </w:t>
      </w:r>
      <w:r w:rsidR="00E33452">
        <w:t xml:space="preserve">decreasing </w:t>
      </w:r>
      <w:r w:rsidRPr="00552333">
        <w:t xml:space="preserve">10-year trends. </w:t>
      </w:r>
    </w:p>
    <w:p w14:paraId="3685E5E3" w14:textId="3A7A2596" w:rsidR="00B940C3" w:rsidRPr="00641EEF" w:rsidRDefault="00B940C3" w:rsidP="00B940C3">
      <w:r w:rsidRPr="00641EEF">
        <w:t xml:space="preserve">In contrast to these changes between trend periods, the predominance of </w:t>
      </w:r>
      <w:r w:rsidR="00FA5490">
        <w:t>increasing</w:t>
      </w:r>
      <w:r w:rsidR="00FA5490" w:rsidRPr="00641EEF">
        <w:t xml:space="preserve"> </w:t>
      </w:r>
      <w:r w:rsidRPr="00641EEF">
        <w:t xml:space="preserve">trends in </w:t>
      </w:r>
      <w:r>
        <w:t>CLAR</w:t>
      </w:r>
      <w:r w:rsidR="00157696">
        <w:t xml:space="preserve"> and NNN</w:t>
      </w:r>
      <w:r w:rsidRPr="00641EEF">
        <w:t xml:space="preserve"> and </w:t>
      </w:r>
      <w:r w:rsidR="00FA5490">
        <w:t xml:space="preserve">decreasing trends </w:t>
      </w:r>
      <w:r w:rsidR="00593FBA">
        <w:t>DR</w:t>
      </w:r>
      <w:r w:rsidRPr="00641EEF">
        <w:t>P</w:t>
      </w:r>
      <w:r w:rsidR="00157696">
        <w:t xml:space="preserve"> and NH4N</w:t>
      </w:r>
      <w:r w:rsidRPr="00641EEF">
        <w:t xml:space="preserve"> ha</w:t>
      </w:r>
      <w:r w:rsidR="00871EDE">
        <w:t>ve</w:t>
      </w:r>
      <w:r w:rsidRPr="00641EEF">
        <w:t xml:space="preserve"> persisted between all trend periods, and the predominance of </w:t>
      </w:r>
      <w:r w:rsidR="00C32668">
        <w:t>decreasing</w:t>
      </w:r>
      <w:r w:rsidR="00871EDE" w:rsidRPr="00641EEF">
        <w:t xml:space="preserve"> </w:t>
      </w:r>
      <w:r w:rsidRPr="00641EEF">
        <w:t>trends in MCI scores</w:t>
      </w:r>
      <w:r>
        <w:t xml:space="preserve"> </w:t>
      </w:r>
      <w:r w:rsidRPr="00641EEF">
        <w:t>persisted from the 20- to 10-year period.</w:t>
      </w:r>
    </w:p>
    <w:p w14:paraId="3CB76EF0" w14:textId="18B627F0" w:rsidR="00B41AC9" w:rsidRPr="00B41AC9" w:rsidRDefault="00B41AC9" w:rsidP="00B41AC9">
      <w:pPr>
        <w:pStyle w:val="Caption"/>
        <w:spacing w:after="120"/>
        <w:rPr>
          <w:vanish/>
          <w:specVanish/>
        </w:rPr>
      </w:pPr>
      <w:bookmarkStart w:id="255" w:name="_Ref82772419"/>
      <w:bookmarkStart w:id="256" w:name="_Toc84596499"/>
      <w:r>
        <w:t xml:space="preserve">Table </w:t>
      </w:r>
      <w:r w:rsidR="00025B93">
        <w:fldChar w:fldCharType="begin"/>
      </w:r>
      <w:r w:rsidR="00025B93" w:rsidRPr="005F1D15">
        <w:instrText xml:space="preserve"> STYLEREF 1 \s </w:instrText>
      </w:r>
      <w:r w:rsidR="00025B93">
        <w:fldChar w:fldCharType="separate"/>
      </w:r>
      <w:r w:rsidR="005A78FC">
        <w:rPr>
          <w:noProof/>
        </w:rPr>
        <w:t>5</w:t>
      </w:r>
      <w:r w:rsidR="00025B93">
        <w:rPr>
          <w:noProof/>
        </w:rPr>
        <w:fldChar w:fldCharType="end"/>
      </w:r>
      <w:r w:rsidR="00B83C18">
        <w:t>-</w:t>
      </w:r>
      <w:fldSimple w:instr=" SEQ Table \* ARABIC \s 1 ">
        <w:r w:rsidR="005A78FC">
          <w:rPr>
            <w:noProof/>
          </w:rPr>
          <w:t>7</w:t>
        </w:r>
      </w:fldSimple>
      <w:bookmarkEnd w:id="255"/>
      <w:r>
        <w:t>:</w:t>
      </w:r>
      <w:r>
        <w:tab/>
        <w:t xml:space="preserve">National-scale </w:t>
      </w:r>
      <w:r w:rsidR="007E4BB6">
        <w:t>P</w:t>
      </w:r>
      <w:r w:rsidR="007E4BB6" w:rsidRPr="007E4BB6">
        <w:rPr>
          <w:vertAlign w:val="subscript"/>
        </w:rPr>
        <w:t>d</w:t>
      </w:r>
      <w:r>
        <w:t xml:space="preserve"> statistics.</w:t>
      </w:r>
      <w:bookmarkEnd w:id="256"/>
    </w:p>
    <w:p w14:paraId="2053357C" w14:textId="2E9B69C1" w:rsidR="00B41AC9" w:rsidRDefault="00B41AC9" w:rsidP="00B41AC9">
      <w:pPr>
        <w:pStyle w:val="CaptionText"/>
        <w:keepNext/>
        <w:spacing w:after="120"/>
      </w:pPr>
      <w:r>
        <w:t xml:space="preserve">   </w:t>
      </w:r>
      <w:r w:rsidRPr="00B41AC9">
        <w:t>Values are estimated percentages of river sites with</w:t>
      </w:r>
      <w:r w:rsidR="00D42136">
        <w:t xml:space="preserve"> decreasing </w:t>
      </w:r>
      <w:r w:rsidRPr="00B41AC9">
        <w:t xml:space="preserve">trends across New Zealand. </w:t>
      </w:r>
      <w:r w:rsidR="00700C56">
        <w:t>Magenta</w:t>
      </w:r>
      <w:r w:rsidRPr="00B41AC9">
        <w:t xml:space="preserve"> cells: majority of sites </w:t>
      </w:r>
      <w:r w:rsidR="00700C56">
        <w:t>decreasing</w:t>
      </w:r>
      <w:r w:rsidRPr="00B41AC9">
        <w:t>.</w:t>
      </w:r>
      <w:r w:rsidR="00C67424">
        <w:t xml:space="preserve"> Blue</w:t>
      </w:r>
      <w:r w:rsidRPr="00B41AC9">
        <w:t xml:space="preserve"> cells: majority of sites </w:t>
      </w:r>
      <w:r w:rsidR="00C67424">
        <w:t>increasing</w:t>
      </w:r>
      <w:r w:rsidRPr="00B41AC9">
        <w:t xml:space="preserve">. </w:t>
      </w:r>
      <w:r w:rsidR="00C67424">
        <w:t>Yellow</w:t>
      </w:r>
      <w:r w:rsidRPr="00B41AC9">
        <w:t xml:space="preserve"> cells: cannot infer </w:t>
      </w:r>
      <w:r w:rsidR="00A37523">
        <w:t>increases</w:t>
      </w:r>
      <w:r w:rsidR="00C67424" w:rsidRPr="00B41AC9">
        <w:t xml:space="preserve"> </w:t>
      </w:r>
      <w:r w:rsidRPr="00B41AC9">
        <w:t xml:space="preserve">or </w:t>
      </w:r>
      <w:r w:rsidR="00700C56">
        <w:t>decreases</w:t>
      </w:r>
      <w:r w:rsidRPr="00B41AC9">
        <w:t xml:space="preserve"> at most sites because the 95% confidence intervals for the </w:t>
      </w:r>
      <w:r w:rsidR="007E4BB6">
        <w:t>P</w:t>
      </w:r>
      <w:r w:rsidR="007E4BB6" w:rsidRPr="007E4BB6">
        <w:rPr>
          <w:vertAlign w:val="subscript"/>
        </w:rPr>
        <w:t>d</w:t>
      </w:r>
      <w:r w:rsidRPr="00B41AC9">
        <w:t xml:space="preserve"> statistic included 50%.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8"/>
        <w:gridCol w:w="2256"/>
        <w:gridCol w:w="2256"/>
        <w:gridCol w:w="2256"/>
      </w:tblGrid>
      <w:tr w:rsidR="00B940C3" w14:paraId="23760067" w14:textId="77777777" w:rsidTr="00B940C3">
        <w:trPr>
          <w:trHeight w:val="397"/>
        </w:trPr>
        <w:tc>
          <w:tcPr>
            <w:tcW w:w="2258" w:type="dxa"/>
            <w:tcBorders>
              <w:top w:val="single" w:sz="4" w:space="0" w:color="auto"/>
              <w:bottom w:val="single" w:sz="4" w:space="0" w:color="auto"/>
            </w:tcBorders>
            <w:vAlign w:val="center"/>
          </w:tcPr>
          <w:p w14:paraId="2E0B87B2" w14:textId="77777777" w:rsidR="00B940C3" w:rsidRDefault="00B940C3" w:rsidP="00B940C3">
            <w:pPr>
              <w:pStyle w:val="NumericTableHeading"/>
            </w:pPr>
            <w:r>
              <w:t>Variable</w:t>
            </w:r>
          </w:p>
        </w:tc>
        <w:tc>
          <w:tcPr>
            <w:tcW w:w="2256" w:type="dxa"/>
            <w:tcBorders>
              <w:top w:val="single" w:sz="4" w:space="0" w:color="auto"/>
              <w:bottom w:val="single" w:sz="4" w:space="0" w:color="auto"/>
            </w:tcBorders>
            <w:vAlign w:val="center"/>
          </w:tcPr>
          <w:p w14:paraId="0B618AEA" w14:textId="77777777" w:rsidR="00B940C3" w:rsidRDefault="00B940C3" w:rsidP="00B940C3">
            <w:pPr>
              <w:pStyle w:val="NumericTableHeading"/>
            </w:pPr>
            <w:r>
              <w:t>10-year trend</w:t>
            </w:r>
          </w:p>
          <w:p w14:paraId="381ADEEB" w14:textId="77777777" w:rsidR="00B940C3" w:rsidRDefault="00B940C3" w:rsidP="00B940C3">
            <w:pPr>
              <w:pStyle w:val="NumericTableHeading"/>
            </w:pPr>
            <w:r>
              <w:t>(2011-2020)</w:t>
            </w:r>
          </w:p>
        </w:tc>
        <w:tc>
          <w:tcPr>
            <w:tcW w:w="2256" w:type="dxa"/>
            <w:tcBorders>
              <w:top w:val="single" w:sz="4" w:space="0" w:color="auto"/>
              <w:bottom w:val="single" w:sz="4" w:space="0" w:color="auto"/>
            </w:tcBorders>
            <w:vAlign w:val="center"/>
          </w:tcPr>
          <w:p w14:paraId="79E6A1C7" w14:textId="77777777" w:rsidR="00B940C3" w:rsidRDefault="00B940C3" w:rsidP="00B940C3">
            <w:pPr>
              <w:pStyle w:val="NumericTableHeading"/>
            </w:pPr>
            <w:r>
              <w:t>20-year trend</w:t>
            </w:r>
          </w:p>
          <w:p w14:paraId="1FD94947" w14:textId="77777777" w:rsidR="00B940C3" w:rsidRDefault="00B940C3" w:rsidP="00B940C3">
            <w:pPr>
              <w:pStyle w:val="NumericTableHeading"/>
            </w:pPr>
            <w:r>
              <w:t>(2001-2020)</w:t>
            </w:r>
          </w:p>
        </w:tc>
        <w:tc>
          <w:tcPr>
            <w:tcW w:w="2256" w:type="dxa"/>
            <w:tcBorders>
              <w:top w:val="single" w:sz="4" w:space="0" w:color="auto"/>
              <w:bottom w:val="single" w:sz="4" w:space="0" w:color="auto"/>
            </w:tcBorders>
            <w:vAlign w:val="center"/>
          </w:tcPr>
          <w:p w14:paraId="6DDCF78A" w14:textId="77777777" w:rsidR="00B940C3" w:rsidRDefault="00B940C3" w:rsidP="00B940C3">
            <w:pPr>
              <w:pStyle w:val="NumericTableHeading"/>
            </w:pPr>
            <w:r>
              <w:t>30-year trend</w:t>
            </w:r>
          </w:p>
          <w:p w14:paraId="511165AA" w14:textId="77777777" w:rsidR="00B940C3" w:rsidRDefault="00B940C3" w:rsidP="00B940C3">
            <w:pPr>
              <w:pStyle w:val="NumericTableHeading"/>
            </w:pPr>
            <w:r>
              <w:t>(1991-2020)</w:t>
            </w:r>
          </w:p>
        </w:tc>
      </w:tr>
      <w:tr w:rsidR="00B940C3" w14:paraId="01572C27" w14:textId="77777777" w:rsidTr="004E6731">
        <w:trPr>
          <w:trHeight w:val="397"/>
        </w:trPr>
        <w:tc>
          <w:tcPr>
            <w:tcW w:w="2258" w:type="dxa"/>
            <w:tcBorders>
              <w:top w:val="single" w:sz="4" w:space="0" w:color="auto"/>
            </w:tcBorders>
            <w:vAlign w:val="center"/>
          </w:tcPr>
          <w:p w14:paraId="00FA3A80" w14:textId="77777777" w:rsidR="00B940C3" w:rsidRDefault="00B940C3" w:rsidP="00B940C3">
            <w:pPr>
              <w:pStyle w:val="NumericTableBodyText"/>
            </w:pPr>
            <w:r>
              <w:t>CLAR</w:t>
            </w:r>
          </w:p>
        </w:tc>
        <w:tc>
          <w:tcPr>
            <w:tcW w:w="2256" w:type="dxa"/>
            <w:tcBorders>
              <w:top w:val="single" w:sz="4" w:space="0" w:color="auto"/>
            </w:tcBorders>
            <w:shd w:val="clear" w:color="auto" w:fill="4FD5FF"/>
          </w:tcPr>
          <w:p w14:paraId="1AA2F421" w14:textId="77777777" w:rsidR="00B940C3" w:rsidRPr="00482436" w:rsidRDefault="00B940C3" w:rsidP="00B940C3">
            <w:pPr>
              <w:pStyle w:val="NumericTableBodyText"/>
              <w:jc w:val="center"/>
              <w:rPr>
                <w:b/>
                <w:color w:val="000000" w:themeColor="text1"/>
              </w:rPr>
            </w:pPr>
            <w:r w:rsidRPr="003B1D1F">
              <w:t>39.9</w:t>
            </w:r>
          </w:p>
        </w:tc>
        <w:tc>
          <w:tcPr>
            <w:tcW w:w="2256" w:type="dxa"/>
            <w:tcBorders>
              <w:top w:val="single" w:sz="4" w:space="0" w:color="auto"/>
            </w:tcBorders>
            <w:shd w:val="clear" w:color="auto" w:fill="4FD5FF"/>
          </w:tcPr>
          <w:p w14:paraId="787C4F3B" w14:textId="77777777" w:rsidR="00B940C3" w:rsidRPr="00482436" w:rsidRDefault="00B940C3" w:rsidP="00B940C3">
            <w:pPr>
              <w:pStyle w:val="NumericTableBodyText"/>
              <w:jc w:val="center"/>
              <w:rPr>
                <w:b/>
                <w:color w:val="000000" w:themeColor="text1"/>
              </w:rPr>
            </w:pPr>
            <w:r w:rsidRPr="001F4BDE">
              <w:t>40.5</w:t>
            </w:r>
          </w:p>
        </w:tc>
        <w:tc>
          <w:tcPr>
            <w:tcW w:w="2256" w:type="dxa"/>
            <w:tcBorders>
              <w:top w:val="single" w:sz="4" w:space="0" w:color="auto"/>
            </w:tcBorders>
            <w:shd w:val="clear" w:color="auto" w:fill="4FD5FF"/>
          </w:tcPr>
          <w:p w14:paraId="53F88D72" w14:textId="77777777" w:rsidR="00B940C3" w:rsidRPr="00482436" w:rsidRDefault="00B940C3" w:rsidP="00B940C3">
            <w:pPr>
              <w:pStyle w:val="NumericTableBodyText"/>
              <w:jc w:val="center"/>
              <w:rPr>
                <w:b/>
                <w:color w:val="000000" w:themeColor="text1"/>
              </w:rPr>
            </w:pPr>
            <w:r w:rsidRPr="00166EF3">
              <w:t>34.8</w:t>
            </w:r>
          </w:p>
        </w:tc>
      </w:tr>
      <w:tr w:rsidR="00B940C3" w14:paraId="4DC97A78" w14:textId="77777777" w:rsidTr="004E6731">
        <w:trPr>
          <w:trHeight w:val="397"/>
        </w:trPr>
        <w:tc>
          <w:tcPr>
            <w:tcW w:w="2258" w:type="dxa"/>
            <w:vAlign w:val="center"/>
          </w:tcPr>
          <w:p w14:paraId="08459090" w14:textId="77777777" w:rsidR="00B940C3" w:rsidRDefault="00B940C3" w:rsidP="00B940C3">
            <w:pPr>
              <w:pStyle w:val="NumericTableBodyText"/>
            </w:pPr>
            <w:r>
              <w:t>DRP</w:t>
            </w:r>
          </w:p>
        </w:tc>
        <w:tc>
          <w:tcPr>
            <w:tcW w:w="2256" w:type="dxa"/>
            <w:shd w:val="clear" w:color="auto" w:fill="FF7DFF"/>
          </w:tcPr>
          <w:p w14:paraId="6FC7A739" w14:textId="77777777" w:rsidR="00B940C3" w:rsidRPr="00482436" w:rsidRDefault="00B940C3" w:rsidP="00B940C3">
            <w:pPr>
              <w:pStyle w:val="NumericTableBodyText"/>
              <w:jc w:val="center"/>
              <w:rPr>
                <w:b/>
                <w:color w:val="000000" w:themeColor="text1"/>
              </w:rPr>
            </w:pPr>
            <w:r w:rsidRPr="003B1D1F">
              <w:t>57.7</w:t>
            </w:r>
          </w:p>
        </w:tc>
        <w:tc>
          <w:tcPr>
            <w:tcW w:w="2256" w:type="dxa"/>
            <w:shd w:val="clear" w:color="auto" w:fill="FF7DFF"/>
          </w:tcPr>
          <w:p w14:paraId="596722EA" w14:textId="77777777" w:rsidR="00B940C3" w:rsidRPr="00482436" w:rsidRDefault="00B940C3" w:rsidP="00B940C3">
            <w:pPr>
              <w:pStyle w:val="NumericTableBodyText"/>
              <w:jc w:val="center"/>
              <w:rPr>
                <w:b/>
                <w:color w:val="000000" w:themeColor="text1"/>
              </w:rPr>
            </w:pPr>
            <w:r w:rsidRPr="001F4BDE">
              <w:t>71.8</w:t>
            </w:r>
          </w:p>
        </w:tc>
        <w:tc>
          <w:tcPr>
            <w:tcW w:w="2256" w:type="dxa"/>
            <w:shd w:val="clear" w:color="auto" w:fill="FF7DFF"/>
          </w:tcPr>
          <w:p w14:paraId="64B34E23" w14:textId="77777777" w:rsidR="00B940C3" w:rsidRPr="00482436" w:rsidRDefault="00B940C3" w:rsidP="00B940C3">
            <w:pPr>
              <w:pStyle w:val="NumericTableBodyText"/>
              <w:jc w:val="center"/>
              <w:rPr>
                <w:b/>
                <w:color w:val="000000" w:themeColor="text1"/>
              </w:rPr>
            </w:pPr>
            <w:r w:rsidRPr="00166EF3">
              <w:t>70.7</w:t>
            </w:r>
          </w:p>
        </w:tc>
      </w:tr>
      <w:tr w:rsidR="00B940C3" w14:paraId="780F2496" w14:textId="77777777" w:rsidTr="004E6731">
        <w:trPr>
          <w:trHeight w:val="397"/>
        </w:trPr>
        <w:tc>
          <w:tcPr>
            <w:tcW w:w="2258" w:type="dxa"/>
            <w:vAlign w:val="center"/>
          </w:tcPr>
          <w:p w14:paraId="456C1AB2" w14:textId="77777777" w:rsidR="00B940C3" w:rsidRDefault="00B940C3" w:rsidP="00B940C3">
            <w:pPr>
              <w:pStyle w:val="NumericTableBodyText"/>
            </w:pPr>
            <w:r>
              <w:t>ECOLI</w:t>
            </w:r>
          </w:p>
        </w:tc>
        <w:tc>
          <w:tcPr>
            <w:tcW w:w="2256" w:type="dxa"/>
            <w:shd w:val="clear" w:color="auto" w:fill="4FD5FF"/>
          </w:tcPr>
          <w:p w14:paraId="5F48F4FB" w14:textId="77777777" w:rsidR="00B940C3" w:rsidRPr="00482436" w:rsidRDefault="00B940C3" w:rsidP="00B940C3">
            <w:pPr>
              <w:pStyle w:val="NumericTableBodyText"/>
              <w:jc w:val="center"/>
              <w:rPr>
                <w:b/>
                <w:color w:val="000000" w:themeColor="text1"/>
              </w:rPr>
            </w:pPr>
            <w:r w:rsidRPr="003B1D1F">
              <w:t>39.4</w:t>
            </w:r>
          </w:p>
        </w:tc>
        <w:tc>
          <w:tcPr>
            <w:tcW w:w="2256" w:type="dxa"/>
            <w:shd w:val="clear" w:color="auto" w:fill="FFF7D1"/>
          </w:tcPr>
          <w:p w14:paraId="0CEB249E" w14:textId="77777777" w:rsidR="00B940C3" w:rsidRPr="00482436" w:rsidRDefault="00B940C3" w:rsidP="00B940C3">
            <w:pPr>
              <w:pStyle w:val="NumericTableBodyText"/>
              <w:jc w:val="center"/>
              <w:rPr>
                <w:b/>
                <w:color w:val="000000" w:themeColor="text1"/>
              </w:rPr>
            </w:pPr>
            <w:r w:rsidRPr="001F4BDE">
              <w:t>47.9</w:t>
            </w:r>
          </w:p>
        </w:tc>
        <w:tc>
          <w:tcPr>
            <w:tcW w:w="2256" w:type="dxa"/>
            <w:shd w:val="clear" w:color="auto" w:fill="FF7DFF"/>
          </w:tcPr>
          <w:p w14:paraId="33E8764D" w14:textId="77777777" w:rsidR="00B940C3" w:rsidRPr="00482436" w:rsidRDefault="00B940C3" w:rsidP="00B940C3">
            <w:pPr>
              <w:pStyle w:val="NumericTableBodyText"/>
              <w:jc w:val="center"/>
              <w:rPr>
                <w:b/>
                <w:color w:val="000000" w:themeColor="text1"/>
              </w:rPr>
            </w:pPr>
            <w:r w:rsidRPr="00166EF3">
              <w:t>73.7</w:t>
            </w:r>
          </w:p>
        </w:tc>
      </w:tr>
      <w:tr w:rsidR="00B940C3" w14:paraId="65AD1EF2" w14:textId="77777777" w:rsidTr="004E6731">
        <w:trPr>
          <w:trHeight w:val="397"/>
        </w:trPr>
        <w:tc>
          <w:tcPr>
            <w:tcW w:w="2258" w:type="dxa"/>
            <w:vAlign w:val="center"/>
          </w:tcPr>
          <w:p w14:paraId="77FB8CAB" w14:textId="77777777" w:rsidR="00B940C3" w:rsidRDefault="00B940C3" w:rsidP="00B940C3">
            <w:pPr>
              <w:pStyle w:val="NumericTableBodyText"/>
            </w:pPr>
            <w:r>
              <w:t>MCI</w:t>
            </w:r>
          </w:p>
        </w:tc>
        <w:tc>
          <w:tcPr>
            <w:tcW w:w="2256" w:type="dxa"/>
            <w:shd w:val="clear" w:color="auto" w:fill="FF7DFF"/>
          </w:tcPr>
          <w:p w14:paraId="085077D5" w14:textId="77777777" w:rsidR="00B940C3" w:rsidRPr="00482436" w:rsidRDefault="00B940C3" w:rsidP="00B940C3">
            <w:pPr>
              <w:pStyle w:val="NumericTableBodyText"/>
              <w:jc w:val="center"/>
              <w:rPr>
                <w:b/>
                <w:color w:val="000000" w:themeColor="text1"/>
              </w:rPr>
            </w:pPr>
            <w:r w:rsidRPr="003B1D1F">
              <w:t>67.8</w:t>
            </w:r>
          </w:p>
        </w:tc>
        <w:tc>
          <w:tcPr>
            <w:tcW w:w="2256" w:type="dxa"/>
            <w:shd w:val="clear" w:color="auto" w:fill="FF7DFF"/>
          </w:tcPr>
          <w:p w14:paraId="1211D5A9" w14:textId="77777777" w:rsidR="00B940C3" w:rsidRPr="00482436" w:rsidRDefault="00B940C3" w:rsidP="00B940C3">
            <w:pPr>
              <w:pStyle w:val="NumericTableBodyText"/>
              <w:jc w:val="center"/>
              <w:rPr>
                <w:b/>
                <w:color w:val="000000" w:themeColor="text1"/>
              </w:rPr>
            </w:pPr>
            <w:r w:rsidRPr="001F4BDE">
              <w:t>66.8</w:t>
            </w:r>
          </w:p>
        </w:tc>
        <w:tc>
          <w:tcPr>
            <w:tcW w:w="2256" w:type="dxa"/>
            <w:shd w:val="clear" w:color="auto" w:fill="FFF7D1"/>
          </w:tcPr>
          <w:p w14:paraId="513E7F79" w14:textId="77777777" w:rsidR="00B940C3" w:rsidRPr="00482436" w:rsidRDefault="00B940C3" w:rsidP="00B940C3">
            <w:pPr>
              <w:pStyle w:val="NumericTableBodyText"/>
              <w:jc w:val="center"/>
              <w:rPr>
                <w:b/>
                <w:color w:val="000000" w:themeColor="text1"/>
              </w:rPr>
            </w:pPr>
            <w:r w:rsidRPr="00166EF3">
              <w:t>61.5</w:t>
            </w:r>
          </w:p>
        </w:tc>
      </w:tr>
      <w:tr w:rsidR="00B940C3" w14:paraId="6CB3CDAD" w14:textId="77777777" w:rsidTr="002E38F2">
        <w:trPr>
          <w:trHeight w:val="397"/>
        </w:trPr>
        <w:tc>
          <w:tcPr>
            <w:tcW w:w="2258" w:type="dxa"/>
            <w:vAlign w:val="center"/>
          </w:tcPr>
          <w:p w14:paraId="3D890986" w14:textId="77777777" w:rsidR="00B940C3" w:rsidRDefault="00B940C3" w:rsidP="00B940C3">
            <w:pPr>
              <w:pStyle w:val="NumericTableBodyText"/>
            </w:pPr>
            <w:r>
              <w:t>NH4N</w:t>
            </w:r>
          </w:p>
        </w:tc>
        <w:tc>
          <w:tcPr>
            <w:tcW w:w="2256" w:type="dxa"/>
            <w:shd w:val="clear" w:color="auto" w:fill="FF7DFF"/>
          </w:tcPr>
          <w:p w14:paraId="4D3F2AD4" w14:textId="77777777" w:rsidR="00B940C3" w:rsidRPr="00482436" w:rsidRDefault="00B940C3" w:rsidP="00B940C3">
            <w:pPr>
              <w:pStyle w:val="NumericTableBodyText"/>
              <w:jc w:val="center"/>
              <w:rPr>
                <w:b/>
                <w:color w:val="000000" w:themeColor="text1"/>
              </w:rPr>
            </w:pPr>
            <w:r w:rsidRPr="003B1D1F">
              <w:t>65.6</w:t>
            </w:r>
          </w:p>
        </w:tc>
        <w:tc>
          <w:tcPr>
            <w:tcW w:w="2256" w:type="dxa"/>
            <w:shd w:val="clear" w:color="auto" w:fill="FF7DFF"/>
          </w:tcPr>
          <w:p w14:paraId="0B5AD5FE" w14:textId="77777777" w:rsidR="00B940C3" w:rsidRPr="00482436" w:rsidRDefault="00B940C3" w:rsidP="00B940C3">
            <w:pPr>
              <w:pStyle w:val="NumericTableBodyText"/>
              <w:jc w:val="center"/>
              <w:rPr>
                <w:b/>
                <w:color w:val="000000" w:themeColor="text1"/>
              </w:rPr>
            </w:pPr>
            <w:r w:rsidRPr="001F4BDE">
              <w:t>63.5</w:t>
            </w:r>
          </w:p>
        </w:tc>
        <w:tc>
          <w:tcPr>
            <w:tcW w:w="2256" w:type="dxa"/>
            <w:shd w:val="clear" w:color="auto" w:fill="FF7DFF"/>
          </w:tcPr>
          <w:p w14:paraId="36D035FC" w14:textId="77777777" w:rsidR="00B940C3" w:rsidRPr="00482436" w:rsidRDefault="00B940C3" w:rsidP="00B940C3">
            <w:pPr>
              <w:pStyle w:val="NumericTableBodyText"/>
              <w:jc w:val="center"/>
              <w:rPr>
                <w:b/>
                <w:color w:val="000000" w:themeColor="text1"/>
              </w:rPr>
            </w:pPr>
            <w:r w:rsidRPr="00166EF3">
              <w:t>59.1</w:t>
            </w:r>
          </w:p>
        </w:tc>
      </w:tr>
      <w:tr w:rsidR="00B940C3" w14:paraId="53B392B9" w14:textId="77777777" w:rsidTr="00BB6946">
        <w:trPr>
          <w:trHeight w:val="397"/>
        </w:trPr>
        <w:tc>
          <w:tcPr>
            <w:tcW w:w="2258" w:type="dxa"/>
            <w:vAlign w:val="center"/>
          </w:tcPr>
          <w:p w14:paraId="48E64A7A" w14:textId="77777777" w:rsidR="00B940C3" w:rsidRDefault="00B940C3" w:rsidP="00B940C3">
            <w:pPr>
              <w:pStyle w:val="NumericTableBodyText"/>
            </w:pPr>
            <w:r>
              <w:t>NNN</w:t>
            </w:r>
          </w:p>
        </w:tc>
        <w:tc>
          <w:tcPr>
            <w:tcW w:w="2256" w:type="dxa"/>
            <w:shd w:val="clear" w:color="auto" w:fill="4FD5FF"/>
          </w:tcPr>
          <w:p w14:paraId="45C40210" w14:textId="77777777" w:rsidR="00B940C3" w:rsidRPr="00482436" w:rsidRDefault="00B940C3" w:rsidP="00B940C3">
            <w:pPr>
              <w:pStyle w:val="NumericTableBodyText"/>
              <w:jc w:val="center"/>
              <w:rPr>
                <w:b/>
                <w:color w:val="000000" w:themeColor="text1"/>
              </w:rPr>
            </w:pPr>
            <w:r w:rsidRPr="003B1D1F">
              <w:t>46.8</w:t>
            </w:r>
          </w:p>
        </w:tc>
        <w:tc>
          <w:tcPr>
            <w:tcW w:w="2256" w:type="dxa"/>
            <w:shd w:val="clear" w:color="auto" w:fill="4FD5FF"/>
          </w:tcPr>
          <w:p w14:paraId="0B8FEE31" w14:textId="77777777" w:rsidR="00B940C3" w:rsidRPr="00482436" w:rsidRDefault="00B940C3" w:rsidP="00B940C3">
            <w:pPr>
              <w:pStyle w:val="NumericTableBodyText"/>
              <w:jc w:val="center"/>
              <w:rPr>
                <w:b/>
                <w:color w:val="000000" w:themeColor="text1"/>
              </w:rPr>
            </w:pPr>
            <w:r w:rsidRPr="001F4BDE">
              <w:t>42.7</w:t>
            </w:r>
          </w:p>
        </w:tc>
        <w:tc>
          <w:tcPr>
            <w:tcW w:w="2256" w:type="dxa"/>
            <w:shd w:val="clear" w:color="auto" w:fill="4FD5FF"/>
          </w:tcPr>
          <w:p w14:paraId="2BB18121" w14:textId="77777777" w:rsidR="00B940C3" w:rsidRPr="00482436" w:rsidRDefault="00B940C3" w:rsidP="00B940C3">
            <w:pPr>
              <w:pStyle w:val="NumericTableBodyText"/>
              <w:jc w:val="center"/>
              <w:rPr>
                <w:b/>
                <w:color w:val="000000" w:themeColor="text1"/>
              </w:rPr>
            </w:pPr>
            <w:r w:rsidRPr="00166EF3">
              <w:t>37.8</w:t>
            </w:r>
          </w:p>
        </w:tc>
      </w:tr>
      <w:tr w:rsidR="00B940C3" w14:paraId="70EBD7DE" w14:textId="77777777" w:rsidTr="002E38F2">
        <w:trPr>
          <w:trHeight w:val="397"/>
        </w:trPr>
        <w:tc>
          <w:tcPr>
            <w:tcW w:w="2258" w:type="dxa"/>
            <w:vAlign w:val="center"/>
          </w:tcPr>
          <w:p w14:paraId="2B10A4D7" w14:textId="77777777" w:rsidR="00B940C3" w:rsidRDefault="00B940C3" w:rsidP="00B940C3">
            <w:pPr>
              <w:pStyle w:val="NumericTableBodyText"/>
            </w:pPr>
            <w:r>
              <w:t>TN</w:t>
            </w:r>
          </w:p>
        </w:tc>
        <w:tc>
          <w:tcPr>
            <w:tcW w:w="2256" w:type="dxa"/>
            <w:shd w:val="clear" w:color="auto" w:fill="FFF7D1"/>
          </w:tcPr>
          <w:p w14:paraId="38909995" w14:textId="77777777" w:rsidR="00B940C3" w:rsidRPr="00482436" w:rsidRDefault="00B940C3" w:rsidP="00B940C3">
            <w:pPr>
              <w:pStyle w:val="NumericTableBodyText"/>
              <w:jc w:val="center"/>
              <w:rPr>
                <w:b/>
                <w:color w:val="000000" w:themeColor="text1"/>
              </w:rPr>
            </w:pPr>
            <w:r w:rsidRPr="003B1D1F">
              <w:t>51.4</w:t>
            </w:r>
          </w:p>
        </w:tc>
        <w:tc>
          <w:tcPr>
            <w:tcW w:w="2256" w:type="dxa"/>
            <w:shd w:val="clear" w:color="auto" w:fill="4FD5FF"/>
          </w:tcPr>
          <w:p w14:paraId="1E60BBED" w14:textId="77777777" w:rsidR="00B940C3" w:rsidRPr="00482436" w:rsidRDefault="00B940C3" w:rsidP="00B940C3">
            <w:pPr>
              <w:pStyle w:val="NumericTableBodyText"/>
              <w:jc w:val="center"/>
              <w:rPr>
                <w:b/>
                <w:color w:val="000000" w:themeColor="text1"/>
              </w:rPr>
            </w:pPr>
            <w:r w:rsidRPr="001F4BDE">
              <w:t>46.4</w:t>
            </w:r>
          </w:p>
        </w:tc>
        <w:tc>
          <w:tcPr>
            <w:tcW w:w="2256" w:type="dxa"/>
            <w:shd w:val="clear" w:color="auto" w:fill="66CCFF"/>
          </w:tcPr>
          <w:p w14:paraId="001641ED" w14:textId="77777777" w:rsidR="00B940C3" w:rsidRPr="00482436" w:rsidRDefault="00B940C3" w:rsidP="00B940C3">
            <w:pPr>
              <w:pStyle w:val="NumericTableBodyText"/>
              <w:jc w:val="center"/>
              <w:rPr>
                <w:b/>
                <w:color w:val="000000" w:themeColor="text1"/>
              </w:rPr>
            </w:pPr>
            <w:r w:rsidRPr="00166EF3">
              <w:t>42.6</w:t>
            </w:r>
          </w:p>
        </w:tc>
      </w:tr>
      <w:tr w:rsidR="00B940C3" w14:paraId="3722DA5D" w14:textId="77777777" w:rsidTr="00166A7F">
        <w:trPr>
          <w:trHeight w:val="397"/>
        </w:trPr>
        <w:tc>
          <w:tcPr>
            <w:tcW w:w="2258" w:type="dxa"/>
            <w:vAlign w:val="center"/>
          </w:tcPr>
          <w:p w14:paraId="22C55763" w14:textId="77777777" w:rsidR="00B940C3" w:rsidRDefault="00B940C3" w:rsidP="00B940C3">
            <w:pPr>
              <w:pStyle w:val="NumericTableBodyText"/>
            </w:pPr>
            <w:r>
              <w:t>TP</w:t>
            </w:r>
          </w:p>
        </w:tc>
        <w:tc>
          <w:tcPr>
            <w:tcW w:w="2256" w:type="dxa"/>
            <w:shd w:val="clear" w:color="auto" w:fill="FFF7D1"/>
          </w:tcPr>
          <w:p w14:paraId="07B63C46" w14:textId="77777777" w:rsidR="00B940C3" w:rsidRPr="00482436" w:rsidRDefault="00B940C3" w:rsidP="00B940C3">
            <w:pPr>
              <w:pStyle w:val="NumericTableBodyText"/>
              <w:jc w:val="center"/>
              <w:rPr>
                <w:b/>
                <w:color w:val="000000" w:themeColor="text1"/>
              </w:rPr>
            </w:pPr>
            <w:r w:rsidRPr="003B1D1F">
              <w:t>49.9</w:t>
            </w:r>
          </w:p>
        </w:tc>
        <w:tc>
          <w:tcPr>
            <w:tcW w:w="2256" w:type="dxa"/>
            <w:shd w:val="clear" w:color="auto" w:fill="FF7DFF"/>
          </w:tcPr>
          <w:p w14:paraId="7532EB98" w14:textId="77777777" w:rsidR="00B940C3" w:rsidRPr="00482436" w:rsidRDefault="00B940C3" w:rsidP="00B940C3">
            <w:pPr>
              <w:pStyle w:val="NumericTableBodyText"/>
              <w:jc w:val="center"/>
              <w:rPr>
                <w:b/>
                <w:color w:val="000000" w:themeColor="text1"/>
              </w:rPr>
            </w:pPr>
            <w:r w:rsidRPr="001F4BDE">
              <w:t>82.1</w:t>
            </w:r>
          </w:p>
        </w:tc>
        <w:tc>
          <w:tcPr>
            <w:tcW w:w="2256" w:type="dxa"/>
            <w:shd w:val="clear" w:color="auto" w:fill="FF7DFF"/>
          </w:tcPr>
          <w:p w14:paraId="3D851FD4" w14:textId="77777777" w:rsidR="00B940C3" w:rsidRPr="00482436" w:rsidRDefault="00B940C3" w:rsidP="00B940C3">
            <w:pPr>
              <w:pStyle w:val="NumericTableBodyText"/>
              <w:jc w:val="center"/>
              <w:rPr>
                <w:b/>
                <w:color w:val="000000" w:themeColor="text1"/>
              </w:rPr>
            </w:pPr>
            <w:r w:rsidRPr="00166EF3">
              <w:t>75.6</w:t>
            </w:r>
          </w:p>
        </w:tc>
      </w:tr>
      <w:tr w:rsidR="00B940C3" w14:paraId="5C6BBE1B" w14:textId="77777777" w:rsidTr="00BB6946">
        <w:trPr>
          <w:trHeight w:val="397"/>
        </w:trPr>
        <w:tc>
          <w:tcPr>
            <w:tcW w:w="2258" w:type="dxa"/>
            <w:tcBorders>
              <w:bottom w:val="single" w:sz="4" w:space="0" w:color="auto"/>
            </w:tcBorders>
            <w:vAlign w:val="center"/>
          </w:tcPr>
          <w:p w14:paraId="4F1FED2A" w14:textId="77777777" w:rsidR="00B940C3" w:rsidRDefault="00B940C3" w:rsidP="00B940C3">
            <w:pPr>
              <w:pStyle w:val="NumericTableBodyText"/>
            </w:pPr>
            <w:r>
              <w:t>TURB</w:t>
            </w:r>
          </w:p>
        </w:tc>
        <w:tc>
          <w:tcPr>
            <w:tcW w:w="2256" w:type="dxa"/>
            <w:tcBorders>
              <w:bottom w:val="single" w:sz="4" w:space="0" w:color="auto"/>
            </w:tcBorders>
            <w:shd w:val="clear" w:color="auto" w:fill="FF7DFF"/>
          </w:tcPr>
          <w:p w14:paraId="16DA33C2" w14:textId="77777777" w:rsidR="00B940C3" w:rsidRPr="00482436" w:rsidRDefault="00B940C3" w:rsidP="00B940C3">
            <w:pPr>
              <w:pStyle w:val="NumericTableBodyText"/>
              <w:jc w:val="center"/>
              <w:rPr>
                <w:b/>
                <w:color w:val="000000" w:themeColor="text1"/>
              </w:rPr>
            </w:pPr>
            <w:r w:rsidRPr="003B1D1F">
              <w:t>63.9</w:t>
            </w:r>
          </w:p>
        </w:tc>
        <w:tc>
          <w:tcPr>
            <w:tcW w:w="2256" w:type="dxa"/>
            <w:tcBorders>
              <w:bottom w:val="single" w:sz="4" w:space="0" w:color="auto"/>
            </w:tcBorders>
            <w:shd w:val="clear" w:color="auto" w:fill="FF7DFF"/>
          </w:tcPr>
          <w:p w14:paraId="4C00689A" w14:textId="77777777" w:rsidR="00B940C3" w:rsidRPr="00482436" w:rsidRDefault="00B940C3" w:rsidP="00B940C3">
            <w:pPr>
              <w:pStyle w:val="NumericTableBodyText"/>
              <w:jc w:val="center"/>
              <w:rPr>
                <w:b/>
                <w:color w:val="000000" w:themeColor="text1"/>
              </w:rPr>
            </w:pPr>
            <w:r w:rsidRPr="001F4BDE">
              <w:t>57.4</w:t>
            </w:r>
          </w:p>
        </w:tc>
        <w:tc>
          <w:tcPr>
            <w:tcW w:w="2256" w:type="dxa"/>
            <w:tcBorders>
              <w:bottom w:val="single" w:sz="4" w:space="0" w:color="auto"/>
            </w:tcBorders>
            <w:shd w:val="clear" w:color="auto" w:fill="4FD5FF"/>
          </w:tcPr>
          <w:p w14:paraId="46B9AE97" w14:textId="77777777" w:rsidR="00B940C3" w:rsidRPr="00482436" w:rsidRDefault="00B940C3" w:rsidP="00B940C3">
            <w:pPr>
              <w:pStyle w:val="NumericTableBodyText"/>
              <w:jc w:val="center"/>
              <w:rPr>
                <w:b/>
                <w:color w:val="000000" w:themeColor="text1"/>
              </w:rPr>
            </w:pPr>
            <w:r w:rsidRPr="00166EF3">
              <w:t>29.3</w:t>
            </w:r>
          </w:p>
        </w:tc>
      </w:tr>
    </w:tbl>
    <w:p w14:paraId="2C68F730" w14:textId="77777777" w:rsidR="00B940C3" w:rsidRPr="007E2FFE" w:rsidRDefault="00B940C3" w:rsidP="00B940C3">
      <w:pPr>
        <w:pStyle w:val="BodyText"/>
      </w:pPr>
    </w:p>
    <w:p w14:paraId="0F64D360" w14:textId="77777777" w:rsidR="00B940C3" w:rsidRDefault="00B940C3" w:rsidP="00452969">
      <w:pPr>
        <w:pStyle w:val="Heading2"/>
        <w:pageBreakBefore/>
      </w:pPr>
      <w:bookmarkStart w:id="257" w:name="_Toc82600429"/>
      <w:bookmarkStart w:id="258" w:name="_Toc84596481"/>
      <w:r>
        <w:lastRenderedPageBreak/>
        <w:t>Rolling ten-year trends</w:t>
      </w:r>
      <w:bookmarkEnd w:id="257"/>
      <w:bookmarkEnd w:id="258"/>
    </w:p>
    <w:p w14:paraId="2A0DC512" w14:textId="784C2184" w:rsidR="00B940C3" w:rsidRDefault="00B940C3" w:rsidP="00B940C3">
      <w:pPr>
        <w:pStyle w:val="BodyText"/>
      </w:pPr>
      <w:r>
        <w:t>The number of river monitoring sites that met the filtering rules for inclusion in each of the ten-year windows in the rolling trends analyses ranged from 6 to 105 for the first time window</w:t>
      </w:r>
      <w:r w:rsidR="00196594">
        <w:t>,</w:t>
      </w:r>
      <w:r>
        <w:t xml:space="preserve"> and from 512 to 828 for the most recent time window. The changes in the number of sites that were included in the rolling trend analysis over time and by variable are shown in</w:t>
      </w:r>
      <w:r w:rsidR="00B41AC9">
        <w:t xml:space="preserve"> </w:t>
      </w:r>
      <w:r w:rsidR="00B41AC9">
        <w:fldChar w:fldCharType="begin"/>
      </w:r>
      <w:r w:rsidR="00B41AC9">
        <w:instrText xml:space="preserve"> REF _Ref82772595 \h </w:instrText>
      </w:r>
      <w:r w:rsidR="00B41AC9">
        <w:fldChar w:fldCharType="separate"/>
      </w:r>
      <w:r w:rsidR="005A78FC">
        <w:t xml:space="preserve">Figure </w:t>
      </w:r>
      <w:r w:rsidR="005A78FC">
        <w:rPr>
          <w:noProof/>
        </w:rPr>
        <w:t>5</w:t>
      </w:r>
      <w:r w:rsidR="005A78FC">
        <w:noBreakHyphen/>
      </w:r>
      <w:r w:rsidR="005A78FC">
        <w:rPr>
          <w:noProof/>
        </w:rPr>
        <w:t>16</w:t>
      </w:r>
      <w:r w:rsidR="00B41AC9">
        <w:fldChar w:fldCharType="end"/>
      </w:r>
      <w:r>
        <w:t>. The number of time windows for each site by variable combination that complied with the filtering rules are mapped in</w:t>
      </w:r>
      <w:r w:rsidR="00B41AC9">
        <w:t xml:space="preserve"> </w:t>
      </w:r>
      <w:r w:rsidR="00B41AC9">
        <w:fldChar w:fldCharType="begin"/>
      </w:r>
      <w:r w:rsidR="00B41AC9">
        <w:instrText xml:space="preserve"> REF _Ref82772603 \h </w:instrText>
      </w:r>
      <w:r w:rsidR="00B41AC9">
        <w:fldChar w:fldCharType="separate"/>
      </w:r>
      <w:r w:rsidR="005A78FC">
        <w:t xml:space="preserve">Figure </w:t>
      </w:r>
      <w:r w:rsidR="005A78FC">
        <w:rPr>
          <w:noProof/>
        </w:rPr>
        <w:t>5</w:t>
      </w:r>
      <w:r w:rsidR="005A78FC">
        <w:noBreakHyphen/>
      </w:r>
      <w:r w:rsidR="005A78FC">
        <w:rPr>
          <w:noProof/>
        </w:rPr>
        <w:t>17</w:t>
      </w:r>
      <w:r w:rsidR="00B41AC9">
        <w:fldChar w:fldCharType="end"/>
      </w:r>
      <w:r>
        <w:t>.</w:t>
      </w:r>
      <w:r w:rsidR="00C578B9">
        <w:t xml:space="preserve"> </w:t>
      </w:r>
      <w:r w:rsidR="00C578B9" w:rsidRPr="00DB62D9">
        <w:t xml:space="preserve">All site locations, </w:t>
      </w:r>
      <w:r w:rsidR="00C578B9">
        <w:t xml:space="preserve">land cover classes </w:t>
      </w:r>
      <w:r w:rsidR="00C578B9" w:rsidRPr="00DB62D9">
        <w:t xml:space="preserve">and numbers of sampling dates are included in the supplementary file </w:t>
      </w:r>
      <w:r w:rsidR="00C578B9" w:rsidRPr="004A4491">
        <w:t>“</w:t>
      </w:r>
      <w:r w:rsidR="00C578B9" w:rsidRPr="00C578B9">
        <w:t>RiverTrends_to2020_v210916</w:t>
      </w:r>
      <w:r w:rsidR="00C578B9">
        <w:t>.</w:t>
      </w:r>
      <w:r w:rsidR="00C578B9" w:rsidRPr="004A4491">
        <w:t>csv”.</w:t>
      </w:r>
    </w:p>
    <w:p w14:paraId="65E44546" w14:textId="77777777" w:rsidR="00B940C3" w:rsidRDefault="00B940C3" w:rsidP="00B41AC9">
      <w:pPr>
        <w:pStyle w:val="BodyText"/>
        <w:keepNext/>
      </w:pPr>
      <w:r>
        <w:rPr>
          <w:noProof/>
        </w:rPr>
        <w:drawing>
          <wp:inline distT="0" distB="0" distL="0" distR="0" wp14:anchorId="40E5D58F" wp14:editId="4C3EB35A">
            <wp:extent cx="5731510" cy="4138295"/>
            <wp:effectExtent l="0" t="0" r="2540" b="0"/>
            <wp:docPr id="70" name="Picture 7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 line chart&#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731510" cy="4138295"/>
                    </a:xfrm>
                    <a:prstGeom prst="rect">
                      <a:avLst/>
                    </a:prstGeom>
                  </pic:spPr>
                </pic:pic>
              </a:graphicData>
            </a:graphic>
          </wp:inline>
        </w:drawing>
      </w:r>
    </w:p>
    <w:p w14:paraId="37FB71D3" w14:textId="7FAA14D9" w:rsidR="00B41AC9" w:rsidRPr="00B41AC9" w:rsidRDefault="00B41AC9" w:rsidP="00B41AC9">
      <w:pPr>
        <w:pStyle w:val="Caption"/>
        <w:keepNext w:val="0"/>
        <w:rPr>
          <w:vanish/>
          <w:specVanish/>
        </w:rPr>
      </w:pPr>
      <w:bookmarkStart w:id="259" w:name="_Ref82772595"/>
      <w:bookmarkStart w:id="260" w:name="_Toc84596526"/>
      <w:bookmarkStart w:id="261" w:name="_Ref82594498"/>
      <w:bookmarkStart w:id="262" w:name="_Toc82600461"/>
      <w:r>
        <w:t xml:space="preserve">Figure </w:t>
      </w:r>
      <w:fldSimple w:instr=" STYLEREF &quot;Heading 1&quot; \s ">
        <w:r w:rsidR="005A78FC">
          <w:rPr>
            <w:noProof/>
          </w:rPr>
          <w:t>5</w:t>
        </w:r>
      </w:fldSimple>
      <w:r>
        <w:noBreakHyphen/>
      </w:r>
      <w:fldSimple w:instr=" SEQ Figure \s 1 ">
        <w:r w:rsidR="005A78FC">
          <w:rPr>
            <w:noProof/>
          </w:rPr>
          <w:t>16</w:t>
        </w:r>
      </w:fldSimple>
      <w:bookmarkEnd w:id="259"/>
      <w:r>
        <w:t>:</w:t>
      </w:r>
      <w:r>
        <w:tab/>
        <w:t>Number of sites that were included for each 10-year window included in the rolling trends analysis by variable.</w:t>
      </w:r>
      <w:bookmarkEnd w:id="260"/>
    </w:p>
    <w:p w14:paraId="2F8382AC" w14:textId="7C6A6504" w:rsidR="00B41AC9" w:rsidRPr="00B41AC9" w:rsidRDefault="00B41AC9" w:rsidP="00B41AC9">
      <w:pPr>
        <w:pStyle w:val="CaptionText"/>
      </w:pPr>
    </w:p>
    <w:bookmarkEnd w:id="261"/>
    <w:bookmarkEnd w:id="262"/>
    <w:p w14:paraId="6FB1C22E" w14:textId="488D23A8" w:rsidR="00B940C3" w:rsidRDefault="00B940C3" w:rsidP="00B41AC9">
      <w:pPr>
        <w:pStyle w:val="BodyText"/>
        <w:keepNext/>
      </w:pPr>
      <w:r>
        <w:rPr>
          <w:noProof/>
        </w:rPr>
        <w:lastRenderedPageBreak/>
        <w:drawing>
          <wp:inline distT="0" distB="0" distL="0" distR="0" wp14:anchorId="1C736CD2" wp14:editId="1F88F348">
            <wp:extent cx="5731510" cy="7802880"/>
            <wp:effectExtent l="0" t="0" r="2540" b="7620"/>
            <wp:docPr id="68" name="Picture 6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Map&#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31510" cy="7802880"/>
                    </a:xfrm>
                    <a:prstGeom prst="rect">
                      <a:avLst/>
                    </a:prstGeom>
                  </pic:spPr>
                </pic:pic>
              </a:graphicData>
            </a:graphic>
          </wp:inline>
        </w:drawing>
      </w:r>
    </w:p>
    <w:p w14:paraId="699DCFB3" w14:textId="1CA09798" w:rsidR="00B41AC9" w:rsidRPr="00B41AC9" w:rsidRDefault="00B41AC9" w:rsidP="00B41AC9">
      <w:pPr>
        <w:pStyle w:val="Caption"/>
        <w:keepNext w:val="0"/>
        <w:rPr>
          <w:vanish/>
          <w:specVanish/>
        </w:rPr>
      </w:pPr>
      <w:bookmarkStart w:id="263" w:name="_Ref82772603"/>
      <w:bookmarkStart w:id="264" w:name="_Toc84596527"/>
      <w:r>
        <w:t xml:space="preserve">Figure </w:t>
      </w:r>
      <w:fldSimple w:instr=" STYLEREF &quot;Heading 1&quot; \s ">
        <w:r w:rsidR="005A78FC">
          <w:rPr>
            <w:noProof/>
          </w:rPr>
          <w:t>5</w:t>
        </w:r>
      </w:fldSimple>
      <w:r>
        <w:noBreakHyphen/>
      </w:r>
      <w:fldSimple w:instr=" SEQ Figure \s 1 ">
        <w:r w:rsidR="005A78FC">
          <w:rPr>
            <w:noProof/>
          </w:rPr>
          <w:t>17</w:t>
        </w:r>
      </w:fldSimple>
      <w:bookmarkEnd w:id="263"/>
      <w:r>
        <w:t>:</w:t>
      </w:r>
      <w:r>
        <w:tab/>
        <w:t>Number time windows that each river water quality monitoring site was included the 10-year rolling trend analyses of nutrients, ECOLI, CLAR, TURB and MCI.</w:t>
      </w:r>
      <w:bookmarkEnd w:id="264"/>
    </w:p>
    <w:p w14:paraId="0E694495" w14:textId="5213ACE5" w:rsidR="00B41AC9" w:rsidRDefault="00B41AC9" w:rsidP="00B41AC9">
      <w:pPr>
        <w:pStyle w:val="CaptionText"/>
      </w:pPr>
      <w:r>
        <w:t xml:space="preserve"> </w:t>
      </w:r>
    </w:p>
    <w:p w14:paraId="568B9AD2" w14:textId="669C5EC4" w:rsidR="00B940C3" w:rsidRPr="00D546BB" w:rsidRDefault="00B940C3" w:rsidP="00B940C3">
      <w:pPr>
        <w:pStyle w:val="Heading3"/>
      </w:pPr>
      <w:bookmarkStart w:id="265" w:name="_Toc82600430"/>
      <w:r>
        <w:lastRenderedPageBreak/>
        <w:t xml:space="preserve">Trend </w:t>
      </w:r>
      <w:bookmarkEnd w:id="265"/>
      <w:r w:rsidR="00D87008">
        <w:t>rate</w:t>
      </w:r>
    </w:p>
    <w:p w14:paraId="44BF5C41" w14:textId="4C7088F6" w:rsidR="00B940C3" w:rsidRDefault="00B940C3" w:rsidP="005642A0">
      <w:pPr>
        <w:pStyle w:val="BodyText"/>
      </w:pPr>
      <w:r w:rsidRPr="008912B0">
        <w:t xml:space="preserve">Box and whisker plots summarise the trends </w:t>
      </w:r>
      <w:r>
        <w:t>assessed</w:t>
      </w:r>
      <w:r w:rsidRPr="008912B0">
        <w:t xml:space="preserve"> </w:t>
      </w:r>
      <w:r>
        <w:t xml:space="preserve">for each </w:t>
      </w:r>
      <w:r w:rsidRPr="008912B0">
        <w:t xml:space="preserve">10-year </w:t>
      </w:r>
      <w:r>
        <w:t xml:space="preserve">time window and </w:t>
      </w:r>
      <w:r w:rsidRPr="008912B0">
        <w:t>each water quality variable (</w:t>
      </w:r>
      <w:r w:rsidR="00701020">
        <w:fldChar w:fldCharType="begin"/>
      </w:r>
      <w:r w:rsidR="00701020">
        <w:instrText xml:space="preserve"> REF _Ref82772788 \h </w:instrText>
      </w:r>
      <w:r w:rsidR="00701020">
        <w:fldChar w:fldCharType="separate"/>
      </w:r>
      <w:r w:rsidR="005A78FC">
        <w:t xml:space="preserve">Figure </w:t>
      </w:r>
      <w:r w:rsidR="005A78FC">
        <w:rPr>
          <w:noProof/>
        </w:rPr>
        <w:t>5</w:t>
      </w:r>
      <w:r w:rsidR="005A78FC">
        <w:noBreakHyphen/>
      </w:r>
      <w:r w:rsidR="005A78FC">
        <w:rPr>
          <w:noProof/>
        </w:rPr>
        <w:t>18</w:t>
      </w:r>
      <w:r w:rsidR="00701020">
        <w:fldChar w:fldCharType="end"/>
      </w:r>
      <w:r w:rsidRPr="008912B0">
        <w:t xml:space="preserve">). All </w:t>
      </w:r>
      <w:r>
        <w:t>assessed</w:t>
      </w:r>
      <w:r w:rsidRPr="008912B0">
        <w:t xml:space="preserve"> trends are included in these plots, irrespective of the </w:t>
      </w:r>
      <w:r w:rsidR="0044210D">
        <w:t xml:space="preserve">level of </w:t>
      </w:r>
      <w:r w:rsidRPr="008912B0">
        <w:t xml:space="preserve">confidence in </w:t>
      </w:r>
      <w:r w:rsidR="0044210D">
        <w:t>the assessment</w:t>
      </w:r>
      <w:r w:rsidR="0044210D" w:rsidRPr="008912B0">
        <w:t xml:space="preserve"> </w:t>
      </w:r>
      <w:r w:rsidRPr="008912B0">
        <w:t>(</w:t>
      </w:r>
      <w:r>
        <w:t>see</w:t>
      </w:r>
      <w:r w:rsidRPr="008912B0">
        <w:t xml:space="preserve"> Section</w:t>
      </w:r>
      <w:r>
        <w:t xml:space="preserve"> </w:t>
      </w:r>
      <w:r>
        <w:fldChar w:fldCharType="begin"/>
      </w:r>
      <w:r>
        <w:instrText xml:space="preserve"> REF _Ref57642455 \r \h </w:instrText>
      </w:r>
      <w:r>
        <w:fldChar w:fldCharType="separate"/>
      </w:r>
      <w:r w:rsidR="005A78FC">
        <w:t>3.2.5</w:t>
      </w:r>
      <w:r>
        <w:fldChar w:fldCharType="end"/>
      </w:r>
      <w:r w:rsidRPr="008912B0">
        <w:t>).</w:t>
      </w:r>
      <w:r>
        <w:t xml:space="preserve"> Time windows are only shown where the sample size was at least 200 sites. This arbitrary cut-off is intended to minimise bias that might be present in a small sample size but maximise the number of time windows that were reported.</w:t>
      </w:r>
      <w:r w:rsidRPr="008912B0">
        <w:t xml:space="preserve"> The plots </w:t>
      </w:r>
      <w:r>
        <w:t>show quasi-periodic fluctuations in median RSS for all variables</w:t>
      </w:r>
      <w:r w:rsidRPr="008912B0">
        <w:t>.</w:t>
      </w:r>
      <w:r>
        <w:t xml:space="preserve"> </w:t>
      </w:r>
    </w:p>
    <w:p w14:paraId="7C430E04" w14:textId="25DC327B" w:rsidR="00B940C3" w:rsidRDefault="00B940C3" w:rsidP="00701020">
      <w:pPr>
        <w:pStyle w:val="BodyText"/>
        <w:keepNext/>
      </w:pPr>
      <w:r>
        <w:rPr>
          <w:noProof/>
        </w:rPr>
        <w:drawing>
          <wp:inline distT="0" distB="0" distL="0" distR="0" wp14:anchorId="2ECA8423" wp14:editId="2A3C00A4">
            <wp:extent cx="5731510" cy="5731510"/>
            <wp:effectExtent l="0" t="0" r="2540" b="2540"/>
            <wp:docPr id="76" name="Picture 7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A picture containing diagram&#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0B896171" w14:textId="38ABFF2A" w:rsidR="00701020" w:rsidRPr="00701020" w:rsidRDefault="00701020" w:rsidP="00701020">
      <w:pPr>
        <w:pStyle w:val="Caption"/>
        <w:keepNext w:val="0"/>
        <w:rPr>
          <w:vanish/>
          <w:specVanish/>
        </w:rPr>
      </w:pPr>
      <w:bookmarkStart w:id="266" w:name="_Ref82772788"/>
      <w:bookmarkStart w:id="267" w:name="_Toc84596528"/>
      <w:r>
        <w:t xml:space="preserve">Figure </w:t>
      </w:r>
      <w:fldSimple w:instr=" STYLEREF &quot;Heading 1&quot; \s ">
        <w:r w:rsidR="005A78FC">
          <w:rPr>
            <w:noProof/>
          </w:rPr>
          <w:t>5</w:t>
        </w:r>
      </w:fldSimple>
      <w:r>
        <w:noBreakHyphen/>
      </w:r>
      <w:fldSimple w:instr=" SEQ Figure \s 1 ">
        <w:r w:rsidR="005A78FC">
          <w:rPr>
            <w:noProof/>
          </w:rPr>
          <w:t>18</w:t>
        </w:r>
      </w:fldSimple>
      <w:bookmarkEnd w:id="266"/>
      <w:r>
        <w:t>:</w:t>
      </w:r>
      <w:r>
        <w:tab/>
        <w:t>Summary of raw trend</w:t>
      </w:r>
      <w:r w:rsidR="00D87008">
        <w:t xml:space="preserve"> rate</w:t>
      </w:r>
      <w:r>
        <w:t>s for rolling 10-year windows.</w:t>
      </w:r>
      <w:bookmarkEnd w:id="267"/>
    </w:p>
    <w:p w14:paraId="226EF41E" w14:textId="218FBE51" w:rsidR="00701020" w:rsidRDefault="00701020" w:rsidP="00701020">
      <w:pPr>
        <w:pStyle w:val="CaptionText"/>
      </w:pPr>
      <w:r>
        <w:t xml:space="preserve">   </w:t>
      </w:r>
      <w:r w:rsidRPr="00701020">
        <w:t>Box-and-whisker plots show the distributions of relative trend rates (i.e., Sen slopes) within each ten-year window</w:t>
      </w:r>
      <w:r>
        <w:t xml:space="preserve">. </w:t>
      </w:r>
      <w:r w:rsidRPr="002C06FD">
        <w:t>Black horizontal line in each box indicates the median of site trend</w:t>
      </w:r>
      <w:r w:rsidR="00D87008">
        <w:t xml:space="preserve"> rate</w:t>
      </w:r>
      <w:r w:rsidRPr="002C06FD">
        <w:t xml:space="preserve">s, </w:t>
      </w:r>
      <w:r>
        <w:t xml:space="preserve">and the </w:t>
      </w:r>
      <w:r w:rsidRPr="007E7309">
        <w:t>box indicates the inter-quartile range</w:t>
      </w:r>
      <w:r>
        <w:t xml:space="preserve"> (IQR). Whiskers extend from the box to the largest (or smallest) values no more than 1.5*IQR from the box. Data beyond the whiskers are shown as</w:t>
      </w:r>
      <w:r w:rsidRPr="007E7309">
        <w:t xml:space="preserve"> and </w:t>
      </w:r>
      <w:r>
        <w:t>black circles</w:t>
      </w:r>
      <w:r w:rsidRPr="007E7309">
        <w:t>.</w:t>
      </w:r>
      <w:r>
        <w:t xml:space="preserve"> The red line indicates a trend rate of zero. Note, y-axis has a signed square root transformation. Units for each variable are given in </w:t>
      </w:r>
      <w:r>
        <w:fldChar w:fldCharType="begin"/>
      </w:r>
      <w:r>
        <w:instrText xml:space="preserve"> REF _Ref531425957 \h </w:instrText>
      </w:r>
      <w:r>
        <w:fldChar w:fldCharType="separate"/>
      </w:r>
      <w:r w:rsidR="005A78FC" w:rsidRPr="003C1F13">
        <w:rPr>
          <w:szCs w:val="22"/>
        </w:rPr>
        <w:t xml:space="preserve">Table </w:t>
      </w:r>
      <w:r w:rsidR="005A78FC">
        <w:rPr>
          <w:noProof/>
          <w:szCs w:val="22"/>
        </w:rPr>
        <w:t>2</w:t>
      </w:r>
      <w:r w:rsidR="005A78FC">
        <w:rPr>
          <w:szCs w:val="22"/>
        </w:rPr>
        <w:t>-</w:t>
      </w:r>
      <w:r w:rsidR="005A78FC">
        <w:rPr>
          <w:noProof/>
          <w:szCs w:val="22"/>
        </w:rPr>
        <w:t>1</w:t>
      </w:r>
      <w:r>
        <w:fldChar w:fldCharType="end"/>
      </w:r>
      <w:r>
        <w:t>.</w:t>
      </w:r>
    </w:p>
    <w:p w14:paraId="37D5F954" w14:textId="77777777" w:rsidR="00B940C3" w:rsidRDefault="00B940C3" w:rsidP="00166A7F">
      <w:pPr>
        <w:pStyle w:val="Heading3"/>
        <w:pageBreakBefore/>
      </w:pPr>
      <w:bookmarkStart w:id="268" w:name="_Toc82600431"/>
      <w:r>
        <w:lastRenderedPageBreak/>
        <w:t>Aggregate trends</w:t>
      </w:r>
      <w:bookmarkEnd w:id="268"/>
    </w:p>
    <w:p w14:paraId="01C08D33" w14:textId="5D0D4A65" w:rsidR="004E6731" w:rsidRDefault="009D616A" w:rsidP="00B940C3">
      <w:pPr>
        <w:pStyle w:val="BodyText"/>
      </w:pPr>
      <w:r>
        <w:fldChar w:fldCharType="begin"/>
      </w:r>
      <w:r>
        <w:instrText xml:space="preserve"> REF _Ref82772887 \h </w:instrText>
      </w:r>
      <w:r>
        <w:fldChar w:fldCharType="separate"/>
      </w:r>
      <w:r w:rsidR="005A78FC">
        <w:t xml:space="preserve">Figure </w:t>
      </w:r>
      <w:r w:rsidR="005A78FC">
        <w:rPr>
          <w:noProof/>
        </w:rPr>
        <w:t>5</w:t>
      </w:r>
      <w:r w:rsidR="005A78FC">
        <w:noBreakHyphen/>
      </w:r>
      <w:r w:rsidR="005A78FC">
        <w:rPr>
          <w:noProof/>
        </w:rPr>
        <w:t>19</w:t>
      </w:r>
      <w:r>
        <w:fldChar w:fldCharType="end"/>
      </w:r>
      <w:r>
        <w:t xml:space="preserve"> </w:t>
      </w:r>
      <w:r w:rsidR="00B940C3">
        <w:t xml:space="preserve">shows the proportions of raw site trends assigned to each of the nine categorical levels of confidence for </w:t>
      </w:r>
      <w:r w:rsidR="00B940C3" w:rsidRPr="00D229FB">
        <w:t>C</w:t>
      </w:r>
      <w:r w:rsidR="00B940C3" w:rsidRPr="00D229FB">
        <w:rPr>
          <w:vertAlign w:val="subscript"/>
        </w:rPr>
        <w:t>d</w:t>
      </w:r>
      <w:r w:rsidR="00B940C3">
        <w:t xml:space="preserve"> defined in </w:t>
      </w:r>
      <w:r w:rsidR="009F7628">
        <w:fldChar w:fldCharType="begin"/>
      </w:r>
      <w:r w:rsidR="009F7628">
        <w:instrText xml:space="preserve"> REF _Ref83289928 \h </w:instrText>
      </w:r>
      <w:r w:rsidR="009F7628">
        <w:fldChar w:fldCharType="separate"/>
      </w:r>
      <w:r w:rsidR="005A78FC">
        <w:t xml:space="preserve">Table </w:t>
      </w:r>
      <w:r w:rsidR="005A78FC">
        <w:rPr>
          <w:noProof/>
        </w:rPr>
        <w:t>3</w:t>
      </w:r>
      <w:r w:rsidR="005A78FC">
        <w:noBreakHyphen/>
      </w:r>
      <w:r w:rsidR="005A78FC">
        <w:rPr>
          <w:noProof/>
        </w:rPr>
        <w:t>2</w:t>
      </w:r>
      <w:r w:rsidR="009F7628">
        <w:fldChar w:fldCharType="end"/>
      </w:r>
      <w:r w:rsidR="009F7628">
        <w:t xml:space="preserve"> </w:t>
      </w:r>
      <w:r w:rsidR="00B940C3">
        <w:t xml:space="preserve">for each of the 10-year time window, </w:t>
      </w:r>
      <w:r w:rsidR="0044210D">
        <w:t>These plots provide a national-scale summary of the assessed confidence in trend direction across sites</w:t>
      </w:r>
      <w:r w:rsidR="002222F6">
        <w:t xml:space="preserve"> and the rolling 10-year time windows. </w:t>
      </w:r>
      <w:r w:rsidR="00B940C3">
        <w:t>Time windows are only shown where the sample size was at least 200 sites.</w:t>
      </w:r>
    </w:p>
    <w:p w14:paraId="4E6C4126" w14:textId="61E8834E" w:rsidR="00B940C3" w:rsidRDefault="00B940C3" w:rsidP="009D616A">
      <w:pPr>
        <w:pStyle w:val="BodyText"/>
        <w:keepNext/>
      </w:pPr>
      <w:r>
        <w:rPr>
          <w:noProof/>
        </w:rPr>
        <w:drawing>
          <wp:inline distT="0" distB="0" distL="0" distR="0" wp14:anchorId="5AF169D2" wp14:editId="7A7579BF">
            <wp:extent cx="5731510" cy="5731510"/>
            <wp:effectExtent l="0" t="0" r="2540" b="2540"/>
            <wp:docPr id="77" name="Picture 77" descr="Chart, timelin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Chart, timeline, treemap chart&#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300226DF" w14:textId="28628AA4" w:rsidR="009D616A" w:rsidRPr="009D616A" w:rsidRDefault="009D616A" w:rsidP="009D616A">
      <w:pPr>
        <w:pStyle w:val="Caption"/>
        <w:keepNext w:val="0"/>
        <w:rPr>
          <w:vanish/>
          <w:specVanish/>
        </w:rPr>
      </w:pPr>
      <w:bookmarkStart w:id="269" w:name="_Ref82772887"/>
      <w:bookmarkStart w:id="270" w:name="_Toc84596529"/>
      <w:r>
        <w:t xml:space="preserve">Figure </w:t>
      </w:r>
      <w:fldSimple w:instr=" STYLEREF &quot;Heading 1&quot; \s ">
        <w:r w:rsidR="005A78FC">
          <w:rPr>
            <w:noProof/>
          </w:rPr>
          <w:t>5</w:t>
        </w:r>
      </w:fldSimple>
      <w:r>
        <w:noBreakHyphen/>
      </w:r>
      <w:fldSimple w:instr=" SEQ Figure \s 1 ">
        <w:r w:rsidR="005A78FC">
          <w:rPr>
            <w:noProof/>
          </w:rPr>
          <w:t>19</w:t>
        </w:r>
      </w:fldSimple>
      <w:bookmarkEnd w:id="269"/>
      <w:r>
        <w:t>:</w:t>
      </w:r>
      <w:r>
        <w:tab/>
        <w:t>Summary plot representing the proportion of decreasing raw site trends at each categorical level of confidence for each of the rolling 10-year windows.</w:t>
      </w:r>
      <w:bookmarkEnd w:id="270"/>
    </w:p>
    <w:p w14:paraId="2298D25D" w14:textId="0A890397" w:rsidR="009D616A" w:rsidRDefault="009D616A" w:rsidP="009D616A">
      <w:pPr>
        <w:pStyle w:val="CaptionText"/>
      </w:pPr>
      <w:r>
        <w:t xml:space="preserve">   </w:t>
      </w:r>
      <w:r w:rsidRPr="009D616A">
        <w:t>The plot shows the proportion of sites with decreasing trends at levels of confidence defined in</w:t>
      </w:r>
      <w:r w:rsidR="00166A7F">
        <w:t xml:space="preserve"> </w:t>
      </w:r>
      <w:r w:rsidR="00166A7F">
        <w:fldChar w:fldCharType="begin"/>
      </w:r>
      <w:r w:rsidR="00166A7F">
        <w:instrText xml:space="preserve"> REF _Ref83289928 \h </w:instrText>
      </w:r>
      <w:r w:rsidR="00166A7F">
        <w:fldChar w:fldCharType="separate"/>
      </w:r>
      <w:r w:rsidR="005A78FC">
        <w:t xml:space="preserve">Table </w:t>
      </w:r>
      <w:r w:rsidR="005A78FC">
        <w:rPr>
          <w:noProof/>
        </w:rPr>
        <w:t>3</w:t>
      </w:r>
      <w:r w:rsidR="005A78FC">
        <w:noBreakHyphen/>
      </w:r>
      <w:r w:rsidR="005A78FC">
        <w:rPr>
          <w:noProof/>
        </w:rPr>
        <w:t>2</w:t>
      </w:r>
      <w:r w:rsidR="00166A7F">
        <w:fldChar w:fldCharType="end"/>
      </w:r>
      <w:r w:rsidRPr="009D616A">
        <w:t>.</w:t>
      </w:r>
    </w:p>
    <w:p w14:paraId="5F01A49F" w14:textId="77777777" w:rsidR="002D222E" w:rsidRDefault="002D222E">
      <w:r>
        <w:br w:type="page"/>
      </w:r>
    </w:p>
    <w:p w14:paraId="51CBB616" w14:textId="07461636" w:rsidR="00B940C3" w:rsidRDefault="00B940C3" w:rsidP="00B940C3">
      <w:pPr>
        <w:pStyle w:val="BodyText"/>
      </w:pPr>
      <w:r>
        <w:lastRenderedPageBreak/>
        <w:t>The national-scale proportions of decreasing trends (</w:t>
      </w:r>
      <w:r w:rsidRPr="0092265B">
        <w:t>P</w:t>
      </w:r>
      <w:r w:rsidRPr="007667B8">
        <w:rPr>
          <w:vertAlign w:val="subscript"/>
        </w:rPr>
        <w:t>d</w:t>
      </w:r>
      <w:r>
        <w:t>) and their confidence intervals for each variable and time window with more than 200 sites are summarised in</w:t>
      </w:r>
      <w:r w:rsidR="006053A9">
        <w:t xml:space="preserve"> </w:t>
      </w:r>
      <w:r w:rsidR="006053A9">
        <w:fldChar w:fldCharType="begin"/>
      </w:r>
      <w:r w:rsidR="006053A9">
        <w:instrText xml:space="preserve"> REF _Ref82772962 \h </w:instrText>
      </w:r>
      <w:r w:rsidR="006053A9">
        <w:fldChar w:fldCharType="separate"/>
      </w:r>
      <w:r w:rsidR="005A78FC">
        <w:t xml:space="preserve">Figure </w:t>
      </w:r>
      <w:r w:rsidR="005A78FC">
        <w:rPr>
          <w:noProof/>
        </w:rPr>
        <w:t>5</w:t>
      </w:r>
      <w:r w:rsidR="005A78FC">
        <w:noBreakHyphen/>
      </w:r>
      <w:r w:rsidR="005A78FC">
        <w:rPr>
          <w:noProof/>
        </w:rPr>
        <w:t>20</w:t>
      </w:r>
      <w:r w:rsidR="006053A9">
        <w:fldChar w:fldCharType="end"/>
      </w:r>
      <w:r>
        <w:t>. No variables exhibited monotonic changes in the P</w:t>
      </w:r>
      <w:r>
        <w:rPr>
          <w:vertAlign w:val="subscript"/>
        </w:rPr>
        <w:t>d</w:t>
      </w:r>
      <w:r>
        <w:t xml:space="preserve"> score. There were quasi-periodic fluctuations in P</w:t>
      </w:r>
      <w:r>
        <w:rPr>
          <w:vertAlign w:val="subscript"/>
        </w:rPr>
        <w:t>d</w:t>
      </w:r>
      <w:r>
        <w:t xml:space="preserve"> that varied between variables. The magnitude of the fluctuations was greatest for CLAR (ranging from 19% to 68%) and smallest for MCI (ranging from 54% to 69%). MCI and NH4N consistently had </w:t>
      </w:r>
      <w:proofErr w:type="gramStart"/>
      <w:r>
        <w:t>a majority of</w:t>
      </w:r>
      <w:proofErr w:type="gramEnd"/>
      <w:r>
        <w:t xml:space="preserve"> sites (i.e., &gt;50%) that had decreasing trends. However, that </w:t>
      </w:r>
      <w:proofErr w:type="gramStart"/>
      <w:r>
        <w:t>the majority of</w:t>
      </w:r>
      <w:proofErr w:type="gramEnd"/>
      <w:r>
        <w:t xml:space="preserve"> sites were decreasing was not established at the 95% confidence level for </w:t>
      </w:r>
      <w:r w:rsidR="00EB3055">
        <w:t xml:space="preserve">one </w:t>
      </w:r>
      <w:r>
        <w:t>time windo</w:t>
      </w:r>
      <w:r w:rsidR="00EB3055">
        <w:t>w</w:t>
      </w:r>
      <w:r>
        <w:t xml:space="preserve"> for </w:t>
      </w:r>
      <w:r w:rsidR="00EB3055">
        <w:t xml:space="preserve">each of </w:t>
      </w:r>
      <w:r>
        <w:t>MCI and NH4N</w:t>
      </w:r>
      <w:r w:rsidR="00965B9F">
        <w:t>.</w:t>
      </w:r>
    </w:p>
    <w:p w14:paraId="3D1882C7" w14:textId="77777777" w:rsidR="002D222E" w:rsidRPr="00E01798" w:rsidRDefault="002D222E" w:rsidP="00B940C3">
      <w:pPr>
        <w:pStyle w:val="BodyText"/>
      </w:pPr>
    </w:p>
    <w:p w14:paraId="3CE0DF2C" w14:textId="775EBE98" w:rsidR="00B940C3" w:rsidRDefault="00833537" w:rsidP="009D616A">
      <w:pPr>
        <w:pStyle w:val="BodyText"/>
        <w:keepNext/>
      </w:pPr>
      <w:r>
        <w:rPr>
          <w:noProof/>
        </w:rPr>
        <w:drawing>
          <wp:inline distT="0" distB="0" distL="0" distR="0" wp14:anchorId="505A0C52" wp14:editId="466DA4F9">
            <wp:extent cx="5753735" cy="57537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53735" cy="5753735"/>
                    </a:xfrm>
                    <a:prstGeom prst="rect">
                      <a:avLst/>
                    </a:prstGeom>
                    <a:noFill/>
                    <a:ln>
                      <a:noFill/>
                    </a:ln>
                  </pic:spPr>
                </pic:pic>
              </a:graphicData>
            </a:graphic>
          </wp:inline>
        </w:drawing>
      </w:r>
    </w:p>
    <w:p w14:paraId="75FC0E96" w14:textId="5E670938" w:rsidR="009D616A" w:rsidRPr="009D616A" w:rsidRDefault="009D616A" w:rsidP="009D616A">
      <w:pPr>
        <w:pStyle w:val="Caption"/>
        <w:keepNext w:val="0"/>
        <w:rPr>
          <w:vanish/>
          <w:specVanish/>
        </w:rPr>
      </w:pPr>
      <w:bookmarkStart w:id="271" w:name="_Ref82772962"/>
      <w:bookmarkStart w:id="272" w:name="_Toc84596530"/>
      <w:r>
        <w:t xml:space="preserve">Figure </w:t>
      </w:r>
      <w:fldSimple w:instr=" STYLEREF &quot;Heading 1&quot; \s ">
        <w:r w:rsidR="005A78FC">
          <w:rPr>
            <w:noProof/>
          </w:rPr>
          <w:t>5</w:t>
        </w:r>
      </w:fldSimple>
      <w:r>
        <w:noBreakHyphen/>
      </w:r>
      <w:fldSimple w:instr=" SEQ Figure \s 1 ">
        <w:r w:rsidR="005A78FC">
          <w:rPr>
            <w:noProof/>
          </w:rPr>
          <w:t>20</w:t>
        </w:r>
      </w:fldSimple>
      <w:bookmarkEnd w:id="271"/>
      <w:r>
        <w:t>:</w:t>
      </w:r>
      <w:r>
        <w:tab/>
        <w:t>Summary plot representing the proportion of decreasing raw site trends (P</w:t>
      </w:r>
      <w:r w:rsidRPr="009D616A">
        <w:rPr>
          <w:vertAlign w:val="subscript"/>
        </w:rPr>
        <w:t>d</w:t>
      </w:r>
      <w:r>
        <w:t>) for each of the rolling 10-year windows.</w:t>
      </w:r>
      <w:bookmarkEnd w:id="272"/>
    </w:p>
    <w:p w14:paraId="452936CF" w14:textId="4C39DE73" w:rsidR="009D616A" w:rsidRPr="009D616A" w:rsidRDefault="009D616A" w:rsidP="009D616A">
      <w:pPr>
        <w:pStyle w:val="CaptionText"/>
      </w:pPr>
      <w:r>
        <w:t xml:space="preserve">   </w:t>
      </w:r>
      <w:r w:rsidRPr="009D616A">
        <w:t>The error bars indicate the 95% confidence intervals for P</w:t>
      </w:r>
      <w:r w:rsidRPr="009D616A">
        <w:rPr>
          <w:vertAlign w:val="subscript"/>
        </w:rPr>
        <w:t>d</w:t>
      </w:r>
      <w:r>
        <w:t>.</w:t>
      </w:r>
    </w:p>
    <w:p w14:paraId="28239650" w14:textId="5F9A7633" w:rsidR="00B940C3" w:rsidRPr="0089331E" w:rsidRDefault="00B940C3" w:rsidP="00166A7F">
      <w:pPr>
        <w:pStyle w:val="Heading1"/>
        <w:pageBreakBefore/>
        <w:spacing w:line="288" w:lineRule="atLeast"/>
      </w:pPr>
      <w:bookmarkStart w:id="273" w:name="_Toc531867985"/>
      <w:bookmarkStart w:id="274" w:name="_Toc82600432"/>
      <w:bookmarkStart w:id="275" w:name="_Toc84596482"/>
      <w:r w:rsidRPr="0089331E">
        <w:lastRenderedPageBreak/>
        <w:t>Discussion</w:t>
      </w:r>
      <w:bookmarkEnd w:id="273"/>
      <w:bookmarkEnd w:id="274"/>
      <w:bookmarkEnd w:id="275"/>
    </w:p>
    <w:p w14:paraId="784A397A" w14:textId="77777777" w:rsidR="00B940C3" w:rsidRDefault="00B940C3" w:rsidP="00B940C3">
      <w:pPr>
        <w:pStyle w:val="BodyText"/>
      </w:pPr>
      <w:r w:rsidRPr="0089331E">
        <w:t>The primary purpose</w:t>
      </w:r>
      <w:r>
        <w:t>s</w:t>
      </w:r>
      <w:r w:rsidRPr="0089331E">
        <w:t xml:space="preserve"> of the state and trend analyses reported here </w:t>
      </w:r>
      <w:r>
        <w:t>are</w:t>
      </w:r>
    </w:p>
    <w:p w14:paraId="528BE2EC" w14:textId="77777777" w:rsidR="00B940C3" w:rsidRDefault="00B940C3" w:rsidP="00166A7F">
      <w:pPr>
        <w:pStyle w:val="BulletLevel1"/>
      </w:pPr>
      <w:r w:rsidRPr="0089331E">
        <w:t xml:space="preserve">to provide MfE with information </w:t>
      </w:r>
      <w:r>
        <w:t>required</w:t>
      </w:r>
      <w:r w:rsidRPr="0089331E">
        <w:t xml:space="preserve"> </w:t>
      </w:r>
      <w:r>
        <w:t>for</w:t>
      </w:r>
      <w:r w:rsidRPr="0089331E">
        <w:t xml:space="preserve"> report</w:t>
      </w:r>
      <w:r>
        <w:t>ing</w:t>
      </w:r>
      <w:r w:rsidRPr="0089331E">
        <w:t xml:space="preserve"> on</w:t>
      </w:r>
      <w:r>
        <w:t xml:space="preserve"> the</w:t>
      </w:r>
      <w:r w:rsidRPr="0089331E">
        <w:t xml:space="preserve"> freshwater</w:t>
      </w:r>
      <w:r>
        <w:t xml:space="preserve"> domain, and </w:t>
      </w:r>
    </w:p>
    <w:p w14:paraId="5B8D5D43" w14:textId="2CFB8821" w:rsidR="00B940C3" w:rsidRDefault="00136D02" w:rsidP="00166A7F">
      <w:pPr>
        <w:pStyle w:val="BulletLevel1"/>
      </w:pPr>
      <w:r>
        <w:t>to</w:t>
      </w:r>
      <w:r w:rsidR="00B940C3">
        <w:t xml:space="preserve"> support policy development</w:t>
      </w:r>
      <w:r w:rsidR="00B940C3" w:rsidRPr="0089331E">
        <w:t xml:space="preserve">. </w:t>
      </w:r>
    </w:p>
    <w:p w14:paraId="593FB1E6" w14:textId="77777777" w:rsidR="00B940C3" w:rsidRDefault="00B940C3" w:rsidP="00B940C3">
      <w:pPr>
        <w:pStyle w:val="BodyText"/>
      </w:pPr>
      <w:r w:rsidRPr="00CD4ADF">
        <w:t>The detailed information for each river monitoring site is contained in the supplementary files that accompany this report. The sites and their water quality conditions can be aggregated in many ways to meet different information requirements (e.g., grouped by region or environmental class, distributed along environmental gradients.). Therefore, we limited our summaries of the results to example tables and plots, and we focus this discussion on the methods used, rather than a detailed interpretation of the results.</w:t>
      </w:r>
    </w:p>
    <w:p w14:paraId="7B98A73B" w14:textId="020E7165" w:rsidR="00B940C3" w:rsidRDefault="00B940C3" w:rsidP="00B940C3">
      <w:pPr>
        <w:pStyle w:val="BodyText"/>
      </w:pPr>
      <w:r>
        <w:t xml:space="preserve">We have used the same state assessment methodology as used in the </w:t>
      </w:r>
      <w:r w:rsidRPr="00CD4ADF">
        <w:t>previous national-scale water quality state analyses</w:t>
      </w:r>
      <w:r w:rsidR="00966231">
        <w:t xml:space="preserve"> </w:t>
      </w:r>
      <w:r w:rsidR="00966231">
        <w:fldChar w:fldCharType="begin" w:fldLock="1"/>
      </w:r>
      <w:r w:rsidR="00966231">
        <w:instrText>ADDIN CSL_CITATION {"citationItems":[{"id":"ITEM-1","itemData":{"author":[{"dropping-particle":"","family":"Larned","given":"Scott T","non-dropping-particle":"","parse-names":false,"suffix":""},{"dropping-particle":"","family":"Whitehead","given":"Amy L","non-dropping-particle":"","parse-names":false,"suffix":""},{"dropping-particle":"","family":"Snelder","given":"Ton H","non-dropping-particle":"","parse-names":false,"suffix":""},{"dropping-particle":"","family":"Fraser","given":"Caroline","non-dropping-particle":"","parse-names":false,"suffix":""},{"dropping-particle":"","family":"Yang","given":"Jing","non-dropping-particle":"","parse-names":false,"suffix":""}],"collection-title":"NIWA Client Report 2018347CH prepared for the Ministry for the Environment","id":"ITEM-1","issue":"December","issued":{"date-parts":[["2018"]]},"number-of-pages":"67","publisher":"NIWA","publisher-place":"Christchurch","title":"Water quality state and trends in New Zealand rivers: Analyses of national data ending in 2017","type":"report"},"uris":["http://www.mendeley.com/documents/?uuid=05109eda-7f69-4c74-b1fe-d77e8dcbc0cb"]}],"mendeley":{"formattedCitation":"(Larned et al. 2018)","plainTextFormattedCitation":"(Larned et al. 2018)","previouslyFormattedCitation":"(Larned et al. 2018)"},"properties":{"noteIndex":0},"schema":"https://github.com/citation-style-language/schema/raw/master/csl-citation.json"}</w:instrText>
      </w:r>
      <w:r w:rsidR="00966231">
        <w:fldChar w:fldCharType="separate"/>
      </w:r>
      <w:r w:rsidR="00966231" w:rsidRPr="00966231">
        <w:rPr>
          <w:noProof/>
        </w:rPr>
        <w:t>(Larned et al. 2018)</w:t>
      </w:r>
      <w:r w:rsidR="00966231">
        <w:fldChar w:fldCharType="end"/>
      </w:r>
      <w:r>
        <w:t>. There have been some changes in the trend assessment methodology and terminology used in the report. These changes have largely been made to align the reporting with recently published trend guidance</w:t>
      </w:r>
      <w:r w:rsidR="00966231">
        <w:t xml:space="preserve"> </w:t>
      </w:r>
      <w:r w:rsidR="00966231">
        <w:fldChar w:fldCharType="begin" w:fldLock="1"/>
      </w:r>
      <w:r w:rsidR="00AC1F0B">
        <w:instrText>ADDIN CSL_CITATION {"citationItems":[{"id":"ITEM-1","itemData":{"author":[{"dropping-particle":"","family":"Snelder","given":"Ton H","non-dropping-particle":"","parse-names":false,"suffix":""},{"dropping-particle":"","family":"Fraser","given":"Caroline","non-dropping-particle":"","parse-names":false,"suffix":""},{"dropping-particle":"","family":"Larned","given":"Scott T","non-dropping-particle":"","parse-names":false,"suffix":""},{"dropping-particle":"","family":"Whitehead","given":"Amy L","non-dropping-particle":"","parse-names":false,"suffix":""}],"collection-title":"NIWA Client Report 2021017WN prepared for Envirolink (MBIE)","id":"ITEM-1","issued":{"date-parts":[["2021"]]},"number-of-pages":"99","publisher":"NIWA","publisher-place":"Christchurch","title":"Guidance for the analysis of temporal trends in environmental data","type":"report"},"uris":["http://www.mendeley.com/documents/?uuid=f66b8c02-a862-4ae3-b03b-537f741fc6a3"]},{"id":"ITEM-2","itemData":{"DOI":"10.3133/tm4a3","author":[{"dropping-particle":"","family":"Helsel","given":"Dennis R","non-dropping-particle":"","parse-names":false,"suffix":""},{"dropping-particle":"","family":"Hirsch","given":"Robert M","non-dropping-particle":"","parse-names":false,"suffix":""},{"dropping-particle":"","family":"Ryberg","given":"Karen R","non-dropping-particle":"","parse-names":false,"suffix":""},{"dropping-particle":"","family":"Archfield","given":"Stacey A","non-dropping-particle":"","parse-names":false,"suffix":""},{"dropping-particle":"","family":"Gilroy","given":"Edward J","non-dropping-particle":"","parse-names":false,"suffix":""}],"id":"ITEM-2","issued":{"date-parts":[["2020"]]},"number-of-pages":"458","publisher":"U.S. Geological Survey","title":"Statistical methods in water resources: U.S. Geological Survey Techniques and Methods, Book 4, Chapter A3","type":"book"},"uris":["http://www.mendeley.com/documents/?uuid=724df517-8b3a-4f01-97b4-10c17b173182"]}],"mendeley":{"formattedCitation":"(Helsel et al. 2020; Snelder et al. 2021)","plainTextFormattedCitation":"(Helsel et al. 2020; Snelder et al. 2021)","previouslyFormattedCitation":"(Helsel et al. 2020; Snelder et al. 2021)"},"properties":{"noteIndex":0},"schema":"https://github.com/citation-style-language/schema/raw/master/csl-citation.json"}</w:instrText>
      </w:r>
      <w:r w:rsidR="00966231">
        <w:fldChar w:fldCharType="separate"/>
      </w:r>
      <w:r w:rsidR="00966231" w:rsidRPr="00966231">
        <w:rPr>
          <w:noProof/>
        </w:rPr>
        <w:t>(Helsel et al. 2020; Snelder et al. 2021)</w:t>
      </w:r>
      <w:r w:rsidR="00966231">
        <w:fldChar w:fldCharType="end"/>
      </w:r>
      <w:r>
        <w:t>. The differences are summarised below:</w:t>
      </w:r>
    </w:p>
    <w:p w14:paraId="2A548B1B" w14:textId="77777777" w:rsidR="00B940C3" w:rsidRDefault="00B940C3" w:rsidP="00B940C3">
      <w:pPr>
        <w:pStyle w:val="BodyText"/>
      </w:pPr>
      <w:r>
        <w:t>Changes in method:</w:t>
      </w:r>
    </w:p>
    <w:p w14:paraId="08694A47" w14:textId="77777777" w:rsidR="00B940C3" w:rsidRDefault="00B940C3" w:rsidP="00166A7F">
      <w:pPr>
        <w:pStyle w:val="BulletLevel1"/>
      </w:pPr>
      <w:r>
        <w:t>A hi-censor filter has been applied.</w:t>
      </w:r>
    </w:p>
    <w:p w14:paraId="4A533380" w14:textId="77777777" w:rsidR="00B940C3" w:rsidRDefault="00B940C3" w:rsidP="00166A7F">
      <w:pPr>
        <w:pStyle w:val="BulletLevel2"/>
      </w:pPr>
      <w:r>
        <w:t>Previously a hi-censor filter was not applied, but using a high censor removes the possibility that the reported trend is associated with a change in censoring level rather than a change in the variable with time.</w:t>
      </w:r>
    </w:p>
    <w:p w14:paraId="74EB87B2" w14:textId="77777777" w:rsidR="00B940C3" w:rsidRDefault="00B940C3" w:rsidP="00166A7F">
      <w:pPr>
        <w:pStyle w:val="BulletLevel1"/>
      </w:pPr>
      <w:r>
        <w:t>An additional sampling frequency (bi-monthly) has been added</w:t>
      </w:r>
    </w:p>
    <w:p w14:paraId="0AC19B79" w14:textId="77777777" w:rsidR="00B940C3" w:rsidRDefault="00B940C3" w:rsidP="00166A7F">
      <w:pPr>
        <w:pStyle w:val="BulletLevel2"/>
      </w:pPr>
      <w:r>
        <w:t>Previously sites that were predominantly monitored on a bi-monthly frequency were evaluated based on quarterly seasons. Including the bi-monthly seasons increases the statistical power for these sites.</w:t>
      </w:r>
    </w:p>
    <w:p w14:paraId="40762256" w14:textId="77777777" w:rsidR="00B940C3" w:rsidRDefault="00B940C3" w:rsidP="00166A7F">
      <w:pPr>
        <w:pStyle w:val="BulletLevel1"/>
      </w:pPr>
      <w:r>
        <w:t>When more than one observation is available within a sampling period, we use only the sample that is closest to the centre of time of the sampling period</w:t>
      </w:r>
    </w:p>
    <w:p w14:paraId="0F100B9F" w14:textId="32D655C1" w:rsidR="00B940C3" w:rsidRDefault="00B940C3" w:rsidP="00166A7F">
      <w:pPr>
        <w:pStyle w:val="BulletLevel2"/>
      </w:pPr>
      <w:r>
        <w:t>Previously, where more than one observation per sampling period existed we used the median of the sample period. However, where there are changes in sampling frequency, this averaging reduces variance in the higher frequency period, and can artificially induce trends (Helsel et al. 2020).</w:t>
      </w:r>
    </w:p>
    <w:p w14:paraId="4416E417" w14:textId="77777777" w:rsidR="00B940C3" w:rsidRDefault="00B940C3" w:rsidP="00B940C3">
      <w:pPr>
        <w:pStyle w:val="BodyText"/>
      </w:pPr>
      <w:r>
        <w:t>Changes in terminology and reporting:</w:t>
      </w:r>
    </w:p>
    <w:p w14:paraId="3D3927FD" w14:textId="631C4E01" w:rsidR="00B940C3" w:rsidRDefault="00B940C3" w:rsidP="00166A7F">
      <w:pPr>
        <w:pStyle w:val="BulletLevel1"/>
      </w:pPr>
      <w:r>
        <w:t>In the current report, the main measure of trend direction is C</w:t>
      </w:r>
      <w:r>
        <w:rPr>
          <w:vertAlign w:val="subscript"/>
        </w:rPr>
        <w:t>d</w:t>
      </w:r>
      <w:r>
        <w:t>, the confidence that the trend was decreasing. This is the same quantity that was referred to as “P”, probability that the trend was decreasing in Larned et al.</w:t>
      </w:r>
      <w:r w:rsidR="00F55CDA">
        <w:t xml:space="preserve"> </w:t>
      </w:r>
      <w:r w:rsidR="00F55CDA">
        <w:fldChar w:fldCharType="begin" w:fldLock="1"/>
      </w:r>
      <w:r w:rsidR="00661517">
        <w:instrText>ADDIN CSL_CITATION {"citationItems":[{"id":"ITEM-1","itemData":{"author":[{"dropping-particle":"","family":"Larned","given":"Scott T","non-dropping-particle":"","parse-names":false,"suffix":""},{"dropping-particle":"","family":"Whitehead","given":"Amy L","non-dropping-particle":"","parse-names":false,"suffix":""},{"dropping-particle":"","family":"Snelder","given":"Ton H","non-dropping-particle":"","parse-names":false,"suffix":""},{"dropping-particle":"","family":"Fraser","given":"Caroline","non-dropping-particle":"","parse-names":false,"suffix":""},{"dropping-particle":"","family":"Yang","given":"Jing","non-dropping-particle":"","parse-names":false,"suffix":""}],"collection-title":"NIWA Client Report 2018347CH prepared for the Ministry for the Environment","id":"ITEM-1","issue":"December","issued":{"date-parts":[["2018"]]},"number-of-pages":"67","publisher":"NIWA","publisher-place":"Christchurch","title":"Water quality state and trends in New Zealand rivers: Analyses of national data ending in 2017","type":"report"},"label":"part","suppress-author":1,"uris":["http://www.mendeley.com/documents/?uuid=05109eda-7f69-4c74-b1fe-d77e8dcbc0cb"]}],"mendeley":{"formattedCitation":"(2018)","plainTextFormattedCitation":"(2018)","previouslyFormattedCitation":"(2018)"},"properties":{"noteIndex":0},"schema":"https://github.com/citation-style-language/schema/raw/master/csl-citation.json"}</w:instrText>
      </w:r>
      <w:r w:rsidR="00F55CDA">
        <w:fldChar w:fldCharType="separate"/>
      </w:r>
      <w:r w:rsidR="00F55CDA" w:rsidRPr="00F55CDA">
        <w:rPr>
          <w:noProof/>
        </w:rPr>
        <w:t>(2018)</w:t>
      </w:r>
      <w:r w:rsidR="00F55CDA">
        <w:fldChar w:fldCharType="end"/>
      </w:r>
      <w:r>
        <w:t>. In the previous report, the complement of P was taken for variables for which decreasing trends indicated degradation (and P for all other variables), to provide a metric “probability that the trend was improving”. We have not assigned trend directions to improving or degrading categories in this report</w:t>
      </w:r>
      <w:r w:rsidR="00C35AA6">
        <w:t xml:space="preserve"> to avoid subjectivity associated with </w:t>
      </w:r>
      <w:r w:rsidR="00F46D37">
        <w:t>the choice of trend direction</w:t>
      </w:r>
      <w:r w:rsidR="00CB4E8A">
        <w:t xml:space="preserve">s </w:t>
      </w:r>
      <w:r w:rsidR="00F46D37">
        <w:t xml:space="preserve">that </w:t>
      </w:r>
      <w:r w:rsidR="00CB4E8A">
        <w:t>are</w:t>
      </w:r>
      <w:r w:rsidR="00F46D37">
        <w:t xml:space="preserve"> regarded </w:t>
      </w:r>
      <w:r w:rsidR="00CB4E8A">
        <w:t>to indicate improvement and degradation</w:t>
      </w:r>
      <w:r>
        <w:t>.</w:t>
      </w:r>
    </w:p>
    <w:p w14:paraId="54BFE263" w14:textId="4B037C5B" w:rsidR="00B940C3" w:rsidRDefault="00B940C3" w:rsidP="00166A7F">
      <w:pPr>
        <w:pStyle w:val="BulletLevel1"/>
      </w:pPr>
      <w:r>
        <w:lastRenderedPageBreak/>
        <w:t>In the current report, aggregate proportions of sites that are decreasing are reported as P</w:t>
      </w:r>
      <w:r>
        <w:rPr>
          <w:vertAlign w:val="subscript"/>
        </w:rPr>
        <w:t>d</w:t>
      </w:r>
      <w:r>
        <w:t>. In the previous report, aggregate proportions of sites that are improving were reported as PIT. P</w:t>
      </w:r>
      <w:r>
        <w:rPr>
          <w:vertAlign w:val="subscript"/>
        </w:rPr>
        <w:t>d</w:t>
      </w:r>
      <w:r>
        <w:t xml:space="preserve"> and PIT are derived in the same way, with the exception that PIT used “the probability that the trend was improving”, i.e., a conversion in the confidence was applied for variables where decreasing trends indicated degradation.</w:t>
      </w:r>
      <w:r w:rsidR="00102762">
        <w:t xml:space="preserve"> Again, this change was to avoid subjectivity associated with the choice of trend directions that are regarded to indicate improvement and degradation. </w:t>
      </w:r>
    </w:p>
    <w:p w14:paraId="17082368" w14:textId="77777777" w:rsidR="00580E6A" w:rsidRPr="00BD36A9" w:rsidRDefault="00014F6B" w:rsidP="00166A7F">
      <w:pPr>
        <w:pStyle w:val="Heading1"/>
        <w:pageBreakBefore/>
      </w:pPr>
      <w:bookmarkStart w:id="276" w:name="Acknowledgements"/>
      <w:bookmarkStart w:id="277" w:name="_Toc273625354"/>
      <w:bookmarkStart w:id="278" w:name="_Toc84596483"/>
      <w:bookmarkEnd w:id="276"/>
      <w:r w:rsidRPr="00BD36A9">
        <w:lastRenderedPageBreak/>
        <w:t>Acknowledg</w:t>
      </w:r>
      <w:r w:rsidR="00AD1F5C" w:rsidRPr="00BD36A9">
        <w:t>e</w:t>
      </w:r>
      <w:r w:rsidR="00580E6A" w:rsidRPr="00BD36A9">
        <w:t>ments</w:t>
      </w:r>
      <w:bookmarkEnd w:id="277"/>
      <w:bookmarkEnd w:id="278"/>
    </w:p>
    <w:p w14:paraId="46BF0C93" w14:textId="3C13F5DA" w:rsidR="00C417FD" w:rsidRPr="00BD36A9" w:rsidRDefault="00496410" w:rsidP="00C417FD">
      <w:pPr>
        <w:pStyle w:val="BodyText"/>
      </w:pPr>
      <w:r w:rsidRPr="00DB62D9">
        <w:rPr>
          <w:lang w:eastAsia="en-NZ"/>
        </w:rPr>
        <w:t>We thank</w:t>
      </w:r>
      <w:r>
        <w:rPr>
          <w:lang w:eastAsia="en-NZ"/>
        </w:rPr>
        <w:t xml:space="preserve"> Isaac Bain</w:t>
      </w:r>
      <w:r w:rsidRPr="00DB62D9">
        <w:rPr>
          <w:lang w:eastAsia="en-NZ"/>
        </w:rPr>
        <w:t xml:space="preserve"> (Ministry for the Environment)</w:t>
      </w:r>
      <w:r>
        <w:rPr>
          <w:lang w:eastAsia="en-NZ"/>
        </w:rPr>
        <w:t>, Lance Morell and Sonja Miller (Stat</w:t>
      </w:r>
      <w:r w:rsidR="0045511C">
        <w:rPr>
          <w:lang w:eastAsia="en-NZ"/>
        </w:rPr>
        <w:t>istics</w:t>
      </w:r>
      <w:r w:rsidR="005642A0">
        <w:rPr>
          <w:lang w:eastAsia="en-NZ"/>
        </w:rPr>
        <w:t xml:space="preserve"> </w:t>
      </w:r>
      <w:r>
        <w:rPr>
          <w:lang w:eastAsia="en-NZ"/>
        </w:rPr>
        <w:t xml:space="preserve">NZ) for project support and </w:t>
      </w:r>
      <w:r w:rsidRPr="00DB62D9">
        <w:rPr>
          <w:lang w:eastAsia="en-NZ"/>
        </w:rPr>
        <w:t>feedback</w:t>
      </w:r>
      <w:r>
        <w:rPr>
          <w:lang w:eastAsia="en-NZ"/>
        </w:rPr>
        <w:t>. Many thanks to the LAWA Refresh Team [Abi Loughnan (Otago Regional Council), Eric Goodwin (Cawthron), Jane Groom and Coral Grant (Auckland Council)]</w:t>
      </w:r>
      <w:r w:rsidRPr="00DB62D9">
        <w:rPr>
          <w:lang w:eastAsia="en-NZ"/>
        </w:rPr>
        <w:t xml:space="preserve"> </w:t>
      </w:r>
      <w:r>
        <w:rPr>
          <w:lang w:eastAsia="en-NZ"/>
        </w:rPr>
        <w:t xml:space="preserve">for </w:t>
      </w:r>
      <w:r w:rsidRPr="00DB62D9">
        <w:rPr>
          <w:lang w:eastAsia="en-NZ"/>
        </w:rPr>
        <w:t>data updates</w:t>
      </w:r>
      <w:r>
        <w:rPr>
          <w:lang w:eastAsia="en-NZ"/>
        </w:rPr>
        <w:t xml:space="preserve"> and advice, as well as support from Juliet Milne</w:t>
      </w:r>
      <w:r w:rsidRPr="00DB62D9">
        <w:rPr>
          <w:lang w:eastAsia="en-NZ"/>
        </w:rPr>
        <w:t xml:space="preserve">. </w:t>
      </w:r>
      <w:r>
        <w:rPr>
          <w:lang w:eastAsia="en-NZ"/>
        </w:rPr>
        <w:t>W</w:t>
      </w:r>
      <w:r w:rsidRPr="00DB62D9">
        <w:rPr>
          <w:lang w:eastAsia="en-NZ"/>
        </w:rPr>
        <w:t>e thank the many regional council staff who provided additional data and information about monitoring programmes</w:t>
      </w:r>
      <w:r>
        <w:rPr>
          <w:lang w:eastAsia="en-NZ"/>
        </w:rPr>
        <w:t>.</w:t>
      </w:r>
    </w:p>
    <w:p w14:paraId="6F94A05E" w14:textId="77777777" w:rsidR="00580E6A" w:rsidRPr="00BD36A9" w:rsidRDefault="00580E6A" w:rsidP="00166A7F">
      <w:pPr>
        <w:pStyle w:val="Heading1"/>
        <w:pageBreakBefore/>
      </w:pPr>
      <w:bookmarkStart w:id="279" w:name="_Toc273625355"/>
      <w:bookmarkStart w:id="280" w:name="_Toc84596484"/>
      <w:r w:rsidRPr="00BD36A9">
        <w:lastRenderedPageBreak/>
        <w:t>Glossary of abbreviations and terms</w:t>
      </w:r>
      <w:bookmarkEnd w:id="279"/>
      <w:bookmarkEnd w:id="280"/>
    </w:p>
    <w:tbl>
      <w:tblPr>
        <w:tblW w:w="9648" w:type="dxa"/>
        <w:tblLayout w:type="fixed"/>
        <w:tblCellMar>
          <w:top w:w="57" w:type="dxa"/>
          <w:bottom w:w="57" w:type="dxa"/>
        </w:tblCellMar>
        <w:tblLook w:val="01E0" w:firstRow="1" w:lastRow="1" w:firstColumn="1" w:lastColumn="1" w:noHBand="0" w:noVBand="0"/>
      </w:tblPr>
      <w:tblGrid>
        <w:gridCol w:w="2268"/>
        <w:gridCol w:w="7380"/>
      </w:tblGrid>
      <w:tr w:rsidR="000219BA" w:rsidRPr="00BD36A9" w14:paraId="78E87FF8" w14:textId="77777777">
        <w:trPr>
          <w:cantSplit/>
        </w:trPr>
        <w:tc>
          <w:tcPr>
            <w:tcW w:w="2268" w:type="dxa"/>
          </w:tcPr>
          <w:p w14:paraId="13AEC11E" w14:textId="77777777" w:rsidR="000219BA" w:rsidRDefault="000219BA" w:rsidP="00B0432D">
            <w:pPr>
              <w:pStyle w:val="zGlossaryitem"/>
            </w:pPr>
            <w:bookmarkStart w:id="281" w:name="Glossary"/>
            <w:bookmarkEnd w:id="281"/>
            <w:r>
              <w:t>CLAR</w:t>
            </w:r>
          </w:p>
        </w:tc>
        <w:tc>
          <w:tcPr>
            <w:tcW w:w="7380" w:type="dxa"/>
          </w:tcPr>
          <w:p w14:paraId="3233664E" w14:textId="77777777" w:rsidR="000219BA" w:rsidRDefault="000219BA" w:rsidP="00B0432D">
            <w:pPr>
              <w:pStyle w:val="zGlossarytext"/>
            </w:pPr>
            <w:r>
              <w:t>Visual Clarity</w:t>
            </w:r>
          </w:p>
        </w:tc>
      </w:tr>
      <w:tr w:rsidR="000219BA" w:rsidRPr="00BD36A9" w14:paraId="496C0ADB" w14:textId="77777777">
        <w:trPr>
          <w:cantSplit/>
        </w:trPr>
        <w:tc>
          <w:tcPr>
            <w:tcW w:w="2268" w:type="dxa"/>
          </w:tcPr>
          <w:p w14:paraId="0A8251CC" w14:textId="77777777" w:rsidR="000219BA" w:rsidRDefault="000219BA" w:rsidP="00B0432D">
            <w:pPr>
              <w:pStyle w:val="zGlossaryitem"/>
            </w:pPr>
            <w:r>
              <w:t>DRP</w:t>
            </w:r>
          </w:p>
        </w:tc>
        <w:tc>
          <w:tcPr>
            <w:tcW w:w="7380" w:type="dxa"/>
          </w:tcPr>
          <w:p w14:paraId="4488A699" w14:textId="77777777" w:rsidR="000219BA" w:rsidRDefault="000219BA" w:rsidP="00B0432D">
            <w:pPr>
              <w:pStyle w:val="zGlossarytext"/>
            </w:pPr>
            <w:r>
              <w:t>Dissolved reactive phosphorus</w:t>
            </w:r>
          </w:p>
        </w:tc>
      </w:tr>
      <w:tr w:rsidR="000219BA" w:rsidRPr="00BD36A9" w14:paraId="1D01DA1F" w14:textId="77777777">
        <w:trPr>
          <w:cantSplit/>
        </w:trPr>
        <w:tc>
          <w:tcPr>
            <w:tcW w:w="2268" w:type="dxa"/>
          </w:tcPr>
          <w:p w14:paraId="50E95424" w14:textId="77777777" w:rsidR="000219BA" w:rsidRDefault="000219BA" w:rsidP="00B0432D">
            <w:pPr>
              <w:pStyle w:val="zGlossaryitem"/>
            </w:pPr>
            <w:r>
              <w:t>ECOLI</w:t>
            </w:r>
          </w:p>
        </w:tc>
        <w:tc>
          <w:tcPr>
            <w:tcW w:w="7380" w:type="dxa"/>
          </w:tcPr>
          <w:p w14:paraId="224DC817" w14:textId="77777777" w:rsidR="000219BA" w:rsidRPr="002F730C" w:rsidRDefault="000219BA" w:rsidP="00B0432D">
            <w:pPr>
              <w:pStyle w:val="zGlossarytext"/>
              <w:rPr>
                <w:i/>
                <w:iCs/>
              </w:rPr>
            </w:pPr>
            <w:r w:rsidRPr="002F730C">
              <w:rPr>
                <w:i/>
                <w:iCs/>
              </w:rPr>
              <w:t>Escherichia coli</w:t>
            </w:r>
          </w:p>
        </w:tc>
      </w:tr>
      <w:tr w:rsidR="000219BA" w:rsidRPr="00BD36A9" w14:paraId="0F770A18" w14:textId="77777777">
        <w:trPr>
          <w:cantSplit/>
        </w:trPr>
        <w:tc>
          <w:tcPr>
            <w:tcW w:w="2268" w:type="dxa"/>
          </w:tcPr>
          <w:p w14:paraId="6B19A0D7" w14:textId="77777777" w:rsidR="000219BA" w:rsidRDefault="000219BA" w:rsidP="00B0432D">
            <w:pPr>
              <w:pStyle w:val="zGlossaryitem"/>
            </w:pPr>
            <w:r>
              <w:t>LAWA</w:t>
            </w:r>
          </w:p>
        </w:tc>
        <w:tc>
          <w:tcPr>
            <w:tcW w:w="7380" w:type="dxa"/>
          </w:tcPr>
          <w:p w14:paraId="513C402E" w14:textId="77777777" w:rsidR="000219BA" w:rsidRDefault="000219BA" w:rsidP="00B0432D">
            <w:pPr>
              <w:pStyle w:val="zGlossarytext"/>
            </w:pPr>
            <w:r>
              <w:t>Land Air Water Aotearoa</w:t>
            </w:r>
          </w:p>
        </w:tc>
      </w:tr>
      <w:tr w:rsidR="000219BA" w:rsidRPr="00BD36A9" w14:paraId="007D9B96" w14:textId="77777777">
        <w:trPr>
          <w:cantSplit/>
        </w:trPr>
        <w:tc>
          <w:tcPr>
            <w:tcW w:w="2268" w:type="dxa"/>
          </w:tcPr>
          <w:p w14:paraId="64CAE4FA" w14:textId="77777777" w:rsidR="000219BA" w:rsidRDefault="000219BA" w:rsidP="00B0432D">
            <w:pPr>
              <w:pStyle w:val="zGlossaryitem"/>
            </w:pPr>
            <w:r>
              <w:t>MCI</w:t>
            </w:r>
          </w:p>
        </w:tc>
        <w:tc>
          <w:tcPr>
            <w:tcW w:w="7380" w:type="dxa"/>
          </w:tcPr>
          <w:p w14:paraId="56BF35BE" w14:textId="77777777" w:rsidR="000219BA" w:rsidRDefault="000219BA" w:rsidP="00B0432D">
            <w:pPr>
              <w:pStyle w:val="zGlossarytext"/>
            </w:pPr>
            <w:r>
              <w:t>Macroinvertebrate community index</w:t>
            </w:r>
          </w:p>
        </w:tc>
      </w:tr>
      <w:tr w:rsidR="000219BA" w:rsidRPr="00BD36A9" w14:paraId="03011758" w14:textId="77777777">
        <w:trPr>
          <w:cantSplit/>
        </w:trPr>
        <w:tc>
          <w:tcPr>
            <w:tcW w:w="2268" w:type="dxa"/>
          </w:tcPr>
          <w:p w14:paraId="6DC669A2" w14:textId="77777777" w:rsidR="000219BA" w:rsidRPr="00BD36A9" w:rsidRDefault="000219BA" w:rsidP="00B0432D">
            <w:pPr>
              <w:pStyle w:val="zGlossaryitem"/>
            </w:pPr>
            <w:r>
              <w:t>MfE</w:t>
            </w:r>
          </w:p>
        </w:tc>
        <w:tc>
          <w:tcPr>
            <w:tcW w:w="7380" w:type="dxa"/>
          </w:tcPr>
          <w:p w14:paraId="6FCF6921" w14:textId="77777777" w:rsidR="000219BA" w:rsidRPr="00BD36A9" w:rsidRDefault="000219BA" w:rsidP="00B0432D">
            <w:pPr>
              <w:pStyle w:val="zGlossarytext"/>
            </w:pPr>
            <w:r>
              <w:t>Ministry for the Environment</w:t>
            </w:r>
          </w:p>
        </w:tc>
      </w:tr>
      <w:tr w:rsidR="000219BA" w:rsidRPr="00BD36A9" w14:paraId="1D9318DC" w14:textId="77777777">
        <w:trPr>
          <w:cantSplit/>
        </w:trPr>
        <w:tc>
          <w:tcPr>
            <w:tcW w:w="2268" w:type="dxa"/>
          </w:tcPr>
          <w:p w14:paraId="5BE9444A" w14:textId="77777777" w:rsidR="000219BA" w:rsidRDefault="000219BA" w:rsidP="00B0432D">
            <w:pPr>
              <w:pStyle w:val="zGlossaryitem"/>
            </w:pPr>
            <w:r>
              <w:t>NH4N</w:t>
            </w:r>
          </w:p>
        </w:tc>
        <w:tc>
          <w:tcPr>
            <w:tcW w:w="7380" w:type="dxa"/>
          </w:tcPr>
          <w:p w14:paraId="1EEDA301" w14:textId="52522E72" w:rsidR="000219BA" w:rsidRDefault="002D222E" w:rsidP="00B0432D">
            <w:pPr>
              <w:pStyle w:val="zGlossarytext"/>
            </w:pPr>
            <w:r>
              <w:t>Ammoniacal</w:t>
            </w:r>
            <w:r w:rsidR="000219BA">
              <w:t xml:space="preserve"> nitrogen</w:t>
            </w:r>
          </w:p>
        </w:tc>
      </w:tr>
      <w:tr w:rsidR="000219BA" w:rsidRPr="00BD36A9" w14:paraId="254F0D7F" w14:textId="77777777">
        <w:trPr>
          <w:cantSplit/>
        </w:trPr>
        <w:tc>
          <w:tcPr>
            <w:tcW w:w="2268" w:type="dxa"/>
          </w:tcPr>
          <w:p w14:paraId="2F2D6BF1" w14:textId="77777777" w:rsidR="000219BA" w:rsidRDefault="000219BA" w:rsidP="00B0432D">
            <w:pPr>
              <w:pStyle w:val="zGlossaryitem"/>
            </w:pPr>
            <w:r>
              <w:t>NNN</w:t>
            </w:r>
          </w:p>
        </w:tc>
        <w:tc>
          <w:tcPr>
            <w:tcW w:w="7380" w:type="dxa"/>
          </w:tcPr>
          <w:p w14:paraId="7C92C2FB" w14:textId="77777777" w:rsidR="000219BA" w:rsidRDefault="000219BA" w:rsidP="00B0432D">
            <w:pPr>
              <w:pStyle w:val="zGlossarytext"/>
            </w:pPr>
            <w:r>
              <w:t>Nitrate + nitrite nitrogen</w:t>
            </w:r>
          </w:p>
        </w:tc>
      </w:tr>
      <w:tr w:rsidR="000219BA" w:rsidRPr="00BD36A9" w14:paraId="008417AA" w14:textId="77777777">
        <w:trPr>
          <w:cantSplit/>
        </w:trPr>
        <w:tc>
          <w:tcPr>
            <w:tcW w:w="2268" w:type="dxa"/>
          </w:tcPr>
          <w:p w14:paraId="64C593C8" w14:textId="77777777" w:rsidR="000219BA" w:rsidRDefault="000219BA" w:rsidP="00B0432D">
            <w:pPr>
              <w:pStyle w:val="zGlossaryitem"/>
            </w:pPr>
            <w:r>
              <w:t>NOF</w:t>
            </w:r>
          </w:p>
        </w:tc>
        <w:tc>
          <w:tcPr>
            <w:tcW w:w="7380" w:type="dxa"/>
          </w:tcPr>
          <w:p w14:paraId="0AC346E9" w14:textId="77777777" w:rsidR="000219BA" w:rsidRDefault="000219BA" w:rsidP="00B0432D">
            <w:pPr>
              <w:pStyle w:val="zGlossarytext"/>
            </w:pPr>
            <w:r>
              <w:t>National Objectives Framework</w:t>
            </w:r>
          </w:p>
        </w:tc>
      </w:tr>
      <w:tr w:rsidR="000219BA" w:rsidRPr="00BD36A9" w14:paraId="6FAEFAE5" w14:textId="77777777">
        <w:trPr>
          <w:cantSplit/>
        </w:trPr>
        <w:tc>
          <w:tcPr>
            <w:tcW w:w="2268" w:type="dxa"/>
          </w:tcPr>
          <w:p w14:paraId="668C7F04" w14:textId="77777777" w:rsidR="000219BA" w:rsidRDefault="000219BA" w:rsidP="00B0432D">
            <w:pPr>
              <w:pStyle w:val="zGlossaryitem"/>
            </w:pPr>
            <w:r>
              <w:t>NPS-FM</w:t>
            </w:r>
          </w:p>
        </w:tc>
        <w:tc>
          <w:tcPr>
            <w:tcW w:w="7380" w:type="dxa"/>
          </w:tcPr>
          <w:p w14:paraId="36F1A761" w14:textId="77777777" w:rsidR="000219BA" w:rsidRDefault="000219BA" w:rsidP="00B0432D">
            <w:pPr>
              <w:pStyle w:val="zGlossarytext"/>
            </w:pPr>
            <w:r>
              <w:t>National Policy Statement for Freshwater Management</w:t>
            </w:r>
          </w:p>
        </w:tc>
      </w:tr>
      <w:tr w:rsidR="000219BA" w:rsidRPr="00BD36A9" w14:paraId="05C9ADD4" w14:textId="77777777">
        <w:trPr>
          <w:cantSplit/>
        </w:trPr>
        <w:tc>
          <w:tcPr>
            <w:tcW w:w="2268" w:type="dxa"/>
          </w:tcPr>
          <w:p w14:paraId="26DC080C" w14:textId="77777777" w:rsidR="000219BA" w:rsidRDefault="000219BA" w:rsidP="00B0432D">
            <w:pPr>
              <w:pStyle w:val="zGlossaryitem"/>
            </w:pPr>
            <w:r>
              <w:t xml:space="preserve">NRWQN </w:t>
            </w:r>
          </w:p>
        </w:tc>
        <w:tc>
          <w:tcPr>
            <w:tcW w:w="7380" w:type="dxa"/>
          </w:tcPr>
          <w:p w14:paraId="622D7AB7" w14:textId="77777777" w:rsidR="000219BA" w:rsidRDefault="000219BA" w:rsidP="00B0432D">
            <w:pPr>
              <w:pStyle w:val="zGlossarytext"/>
            </w:pPr>
            <w:r>
              <w:t>National River Water Quality Network</w:t>
            </w:r>
          </w:p>
        </w:tc>
      </w:tr>
      <w:tr w:rsidR="000219BA" w:rsidRPr="00BD36A9" w14:paraId="08412F66" w14:textId="77777777">
        <w:trPr>
          <w:cantSplit/>
        </w:trPr>
        <w:tc>
          <w:tcPr>
            <w:tcW w:w="2268" w:type="dxa"/>
          </w:tcPr>
          <w:p w14:paraId="251E4E59" w14:textId="77777777" w:rsidR="000219BA" w:rsidRDefault="000219BA" w:rsidP="00B0432D">
            <w:pPr>
              <w:pStyle w:val="zGlossaryitem"/>
            </w:pPr>
            <w:r>
              <w:t>REC</w:t>
            </w:r>
          </w:p>
        </w:tc>
        <w:tc>
          <w:tcPr>
            <w:tcW w:w="7380" w:type="dxa"/>
          </w:tcPr>
          <w:p w14:paraId="16B065E1" w14:textId="77777777" w:rsidR="000219BA" w:rsidRDefault="000219BA" w:rsidP="00B0432D">
            <w:pPr>
              <w:pStyle w:val="zGlossarytext"/>
            </w:pPr>
            <w:r>
              <w:t>River Environment Classification</w:t>
            </w:r>
          </w:p>
        </w:tc>
      </w:tr>
      <w:tr w:rsidR="000219BA" w:rsidRPr="00BD36A9" w14:paraId="7F22F494" w14:textId="77777777">
        <w:trPr>
          <w:cantSplit/>
        </w:trPr>
        <w:tc>
          <w:tcPr>
            <w:tcW w:w="2268" w:type="dxa"/>
          </w:tcPr>
          <w:p w14:paraId="47C41A8B" w14:textId="77777777" w:rsidR="000219BA" w:rsidRDefault="000219BA" w:rsidP="00B0432D">
            <w:pPr>
              <w:pStyle w:val="zGlossaryitem"/>
            </w:pPr>
            <w:r>
              <w:t>SoE</w:t>
            </w:r>
          </w:p>
        </w:tc>
        <w:tc>
          <w:tcPr>
            <w:tcW w:w="7380" w:type="dxa"/>
          </w:tcPr>
          <w:p w14:paraId="493B3311" w14:textId="77777777" w:rsidR="000219BA" w:rsidRDefault="000219BA" w:rsidP="00B0432D">
            <w:pPr>
              <w:pStyle w:val="zGlossarytext"/>
            </w:pPr>
            <w:r>
              <w:t>State of Environment</w:t>
            </w:r>
          </w:p>
        </w:tc>
      </w:tr>
      <w:tr w:rsidR="000219BA" w:rsidRPr="00BD36A9" w14:paraId="7271811A" w14:textId="77777777">
        <w:trPr>
          <w:cantSplit/>
        </w:trPr>
        <w:tc>
          <w:tcPr>
            <w:tcW w:w="2268" w:type="dxa"/>
          </w:tcPr>
          <w:p w14:paraId="7B0DD70F" w14:textId="77777777" w:rsidR="000219BA" w:rsidRDefault="000219BA" w:rsidP="00B0432D">
            <w:pPr>
              <w:pStyle w:val="zGlossaryitem"/>
            </w:pPr>
            <w:r>
              <w:t>Stats NZ</w:t>
            </w:r>
          </w:p>
        </w:tc>
        <w:tc>
          <w:tcPr>
            <w:tcW w:w="7380" w:type="dxa"/>
          </w:tcPr>
          <w:p w14:paraId="5D00600B" w14:textId="77777777" w:rsidR="000219BA" w:rsidRDefault="000219BA" w:rsidP="00B0432D">
            <w:pPr>
              <w:pStyle w:val="zGlossarytext"/>
            </w:pPr>
            <w:r>
              <w:t>Statistics New Zealand</w:t>
            </w:r>
          </w:p>
        </w:tc>
      </w:tr>
      <w:tr w:rsidR="000219BA" w:rsidRPr="00BD36A9" w14:paraId="6306248C" w14:textId="77777777">
        <w:trPr>
          <w:cantSplit/>
        </w:trPr>
        <w:tc>
          <w:tcPr>
            <w:tcW w:w="2268" w:type="dxa"/>
          </w:tcPr>
          <w:p w14:paraId="0772ACFF" w14:textId="77777777" w:rsidR="000219BA" w:rsidRDefault="000219BA" w:rsidP="00B0432D">
            <w:pPr>
              <w:pStyle w:val="zGlossaryitem"/>
            </w:pPr>
            <w:r>
              <w:t>TN</w:t>
            </w:r>
          </w:p>
        </w:tc>
        <w:tc>
          <w:tcPr>
            <w:tcW w:w="7380" w:type="dxa"/>
          </w:tcPr>
          <w:p w14:paraId="55637180" w14:textId="77777777" w:rsidR="000219BA" w:rsidRDefault="000219BA" w:rsidP="00B0432D">
            <w:pPr>
              <w:pStyle w:val="zGlossarytext"/>
            </w:pPr>
            <w:r>
              <w:t>Total nitrogen</w:t>
            </w:r>
          </w:p>
        </w:tc>
      </w:tr>
      <w:tr w:rsidR="000219BA" w:rsidRPr="00BD36A9" w14:paraId="4E303776" w14:textId="77777777">
        <w:trPr>
          <w:cantSplit/>
        </w:trPr>
        <w:tc>
          <w:tcPr>
            <w:tcW w:w="2268" w:type="dxa"/>
          </w:tcPr>
          <w:p w14:paraId="7DB50205" w14:textId="77777777" w:rsidR="000219BA" w:rsidRDefault="000219BA" w:rsidP="00B0432D">
            <w:pPr>
              <w:pStyle w:val="zGlossaryitem"/>
            </w:pPr>
            <w:r>
              <w:t>TP</w:t>
            </w:r>
          </w:p>
        </w:tc>
        <w:tc>
          <w:tcPr>
            <w:tcW w:w="7380" w:type="dxa"/>
          </w:tcPr>
          <w:p w14:paraId="241B80FD" w14:textId="77777777" w:rsidR="000219BA" w:rsidRDefault="000219BA" w:rsidP="00B0432D">
            <w:pPr>
              <w:pStyle w:val="zGlossarytext"/>
            </w:pPr>
            <w:r>
              <w:t>Total phosphorus</w:t>
            </w:r>
          </w:p>
        </w:tc>
      </w:tr>
      <w:tr w:rsidR="000219BA" w:rsidRPr="00BD36A9" w14:paraId="4C692D19" w14:textId="77777777">
        <w:trPr>
          <w:cantSplit/>
        </w:trPr>
        <w:tc>
          <w:tcPr>
            <w:tcW w:w="2268" w:type="dxa"/>
          </w:tcPr>
          <w:p w14:paraId="2ACC83A2" w14:textId="77777777" w:rsidR="000219BA" w:rsidRDefault="000219BA" w:rsidP="00B0432D">
            <w:pPr>
              <w:pStyle w:val="zGlossaryitem"/>
            </w:pPr>
            <w:r>
              <w:t>TURB</w:t>
            </w:r>
          </w:p>
        </w:tc>
        <w:tc>
          <w:tcPr>
            <w:tcW w:w="7380" w:type="dxa"/>
          </w:tcPr>
          <w:p w14:paraId="02E2A88F" w14:textId="77777777" w:rsidR="000219BA" w:rsidRDefault="000219BA" w:rsidP="00B0432D">
            <w:pPr>
              <w:pStyle w:val="zGlossarytext"/>
            </w:pPr>
            <w:r>
              <w:t>Turbidity</w:t>
            </w:r>
          </w:p>
        </w:tc>
      </w:tr>
    </w:tbl>
    <w:p w14:paraId="00D27A2A" w14:textId="77777777" w:rsidR="00BF3A92" w:rsidRPr="00BD36A9" w:rsidRDefault="00BF3A92" w:rsidP="00745AEC">
      <w:pPr>
        <w:pStyle w:val="BodyText"/>
      </w:pPr>
    </w:p>
    <w:p w14:paraId="23FC0B47" w14:textId="77777777" w:rsidR="00CC675E" w:rsidRPr="00BD36A9" w:rsidRDefault="00CC675E" w:rsidP="00166A7F">
      <w:pPr>
        <w:pStyle w:val="Heading1"/>
        <w:pageBreakBefore/>
      </w:pPr>
      <w:bookmarkStart w:id="282" w:name="Bibliography"/>
      <w:bookmarkStart w:id="283" w:name="_Toc273625357"/>
      <w:bookmarkStart w:id="284" w:name="_Toc84596485"/>
      <w:bookmarkEnd w:id="282"/>
      <w:r w:rsidRPr="00BD36A9">
        <w:lastRenderedPageBreak/>
        <w:t>References</w:t>
      </w:r>
      <w:bookmarkEnd w:id="283"/>
      <w:bookmarkEnd w:id="284"/>
    </w:p>
    <w:p w14:paraId="55CAC2FB" w14:textId="14AD2693" w:rsidR="00B4734F" w:rsidRPr="00B4734F" w:rsidRDefault="00B4734F" w:rsidP="00166A7F">
      <w:pPr>
        <w:pStyle w:val="References"/>
        <w:rPr>
          <w:noProof/>
        </w:rPr>
      </w:pPr>
      <w:r w:rsidRPr="00B4734F">
        <w:rPr>
          <w:noProof/>
        </w:rPr>
        <w:t xml:space="preserve">ANZECC &amp; ARMCANZ (2000) 1 Australian and New Zealand Guidelines for Fresh and Marine Water Quality </w:t>
      </w:r>
      <w:r w:rsidRPr="00B4734F">
        <w:rPr>
          <w:i/>
          <w:iCs/>
          <w:noProof/>
        </w:rPr>
        <w:t>Australian and New Zealand Guidelines for Fresh and Marine Water Quality: The Guidelines</w:t>
      </w:r>
      <w:r w:rsidRPr="00B4734F">
        <w:rPr>
          <w:noProof/>
        </w:rPr>
        <w:t>. Canberra, ACT.</w:t>
      </w:r>
    </w:p>
    <w:p w14:paraId="5EA7063A" w14:textId="77777777" w:rsidR="00B4734F" w:rsidRPr="00B4734F" w:rsidRDefault="00B4734F" w:rsidP="00166A7F">
      <w:pPr>
        <w:pStyle w:val="References"/>
        <w:rPr>
          <w:noProof/>
        </w:rPr>
      </w:pPr>
      <w:r w:rsidRPr="00B4734F">
        <w:rPr>
          <w:noProof/>
        </w:rPr>
        <w:t xml:space="preserve">Ballantine, D.J., Booker, D.J., Unwin, M.J., Snelder, T.H. (2010) </w:t>
      </w:r>
      <w:r w:rsidRPr="00B4734F">
        <w:rPr>
          <w:i/>
          <w:iCs/>
          <w:noProof/>
        </w:rPr>
        <w:t>Analysis of national river water quality data for the period 1998–2007</w:t>
      </w:r>
      <w:r w:rsidRPr="00B4734F">
        <w:rPr>
          <w:noProof/>
        </w:rPr>
        <w:t>. Client Report CHC2010–038. NIWA, Christchurch.</w:t>
      </w:r>
    </w:p>
    <w:p w14:paraId="48A6C041" w14:textId="77777777" w:rsidR="00B4734F" w:rsidRPr="00B4734F" w:rsidRDefault="00B4734F" w:rsidP="00166A7F">
      <w:pPr>
        <w:pStyle w:val="References"/>
        <w:rPr>
          <w:noProof/>
        </w:rPr>
      </w:pPr>
      <w:r w:rsidRPr="00B4734F">
        <w:rPr>
          <w:noProof/>
        </w:rPr>
        <w:t xml:space="preserve">Booker, D.J., Snelder, T.H. (2012) Comparing methods for estimating flow duration curves at ungauged sites. </w:t>
      </w:r>
      <w:r w:rsidRPr="00B4734F">
        <w:rPr>
          <w:i/>
          <w:iCs/>
          <w:noProof/>
        </w:rPr>
        <w:t>Journal of Hydrology</w:t>
      </w:r>
      <w:r w:rsidRPr="00B4734F">
        <w:rPr>
          <w:noProof/>
        </w:rPr>
        <w:t>, 434: 78–94.</w:t>
      </w:r>
    </w:p>
    <w:p w14:paraId="402A47A5" w14:textId="77777777" w:rsidR="00B4734F" w:rsidRPr="00B4734F" w:rsidRDefault="00B4734F" w:rsidP="00166A7F">
      <w:pPr>
        <w:pStyle w:val="References"/>
        <w:rPr>
          <w:noProof/>
        </w:rPr>
      </w:pPr>
      <w:r w:rsidRPr="00B4734F">
        <w:rPr>
          <w:noProof/>
        </w:rPr>
        <w:t xml:space="preserve">Booker, D.J., Woods, R.A. (2014) Comparing and combining physically-based and empirically-based approaches for estimating the hydrology of ungauged catchments. </w:t>
      </w:r>
      <w:r w:rsidRPr="00B4734F">
        <w:rPr>
          <w:i/>
          <w:iCs/>
          <w:noProof/>
        </w:rPr>
        <w:t>Journal of Hydrology</w:t>
      </w:r>
      <w:r w:rsidRPr="00B4734F">
        <w:rPr>
          <w:noProof/>
        </w:rPr>
        <w:t>, 508: 227–239.</w:t>
      </w:r>
    </w:p>
    <w:p w14:paraId="310B4A1A" w14:textId="77777777" w:rsidR="00B4734F" w:rsidRPr="00B4734F" w:rsidRDefault="00B4734F" w:rsidP="00166A7F">
      <w:pPr>
        <w:pStyle w:val="References"/>
        <w:rPr>
          <w:noProof/>
        </w:rPr>
      </w:pPr>
      <w:r w:rsidRPr="00B4734F">
        <w:rPr>
          <w:noProof/>
        </w:rPr>
        <w:t xml:space="preserve">Camargo, J.A., Alonso, A., Salamanca, A. (2005) Nitrate toxicity to aquatic animals: a review with new data for freshwater invertebrates. </w:t>
      </w:r>
      <w:r w:rsidRPr="00B4734F">
        <w:rPr>
          <w:i/>
          <w:iCs/>
          <w:noProof/>
        </w:rPr>
        <w:t>Chemosphere</w:t>
      </w:r>
      <w:r w:rsidRPr="00B4734F">
        <w:rPr>
          <w:noProof/>
        </w:rPr>
        <w:t>, 58: 1255–1267.</w:t>
      </w:r>
    </w:p>
    <w:p w14:paraId="19269406" w14:textId="1A5D25CB" w:rsidR="00B4734F" w:rsidRDefault="00B4734F" w:rsidP="00166A7F">
      <w:pPr>
        <w:pStyle w:val="References"/>
        <w:rPr>
          <w:noProof/>
        </w:rPr>
      </w:pPr>
      <w:r w:rsidRPr="00B4734F">
        <w:rPr>
          <w:noProof/>
        </w:rPr>
        <w:t xml:space="preserve">Davies-Colley, R.J., Smith, D.G. (2001) Turbidity, suspended sediment, and water clarity: a review. </w:t>
      </w:r>
      <w:r w:rsidRPr="00B4734F">
        <w:rPr>
          <w:i/>
          <w:iCs/>
          <w:noProof/>
        </w:rPr>
        <w:t>Journal of the American Water Resources Association</w:t>
      </w:r>
      <w:r w:rsidRPr="00B4734F">
        <w:rPr>
          <w:noProof/>
        </w:rPr>
        <w:t>, 37: 1085–1101.</w:t>
      </w:r>
    </w:p>
    <w:p w14:paraId="027F982B" w14:textId="12A2C7F1" w:rsidR="00D86384" w:rsidRPr="00B4734F" w:rsidRDefault="00D86384" w:rsidP="00166A7F">
      <w:pPr>
        <w:pStyle w:val="References"/>
        <w:rPr>
          <w:noProof/>
        </w:rPr>
      </w:pPr>
      <w:r w:rsidRPr="00D86384">
        <w:rPr>
          <w:noProof/>
        </w:rPr>
        <w:t xml:space="preserve">Gehl, K. (2009) </w:t>
      </w:r>
      <w:r w:rsidRPr="003A20DF">
        <w:rPr>
          <w:i/>
          <w:iCs/>
          <w:noProof/>
        </w:rPr>
        <w:t>Nitrate/nitrite toxicity</w:t>
      </w:r>
      <w:r w:rsidRPr="00D86384">
        <w:rPr>
          <w:noProof/>
        </w:rPr>
        <w:t xml:space="preserve">. </w:t>
      </w:r>
      <w:r w:rsidRPr="003A20DF">
        <w:rPr>
          <w:noProof/>
        </w:rPr>
        <w:t>Case studies in Environmental Medicine</w:t>
      </w:r>
      <w:r w:rsidRPr="00D86384">
        <w:rPr>
          <w:noProof/>
        </w:rPr>
        <w:t>. Agency for Toxic Substances and Disease Registry</w:t>
      </w:r>
      <w:r w:rsidR="003A20DF">
        <w:rPr>
          <w:noProof/>
        </w:rPr>
        <w:t xml:space="preserve">. </w:t>
      </w:r>
      <w:r w:rsidRPr="00D86384">
        <w:rPr>
          <w:noProof/>
        </w:rPr>
        <w:t>http://www.atsdr.cdc.gov/csem</w:t>
      </w:r>
    </w:p>
    <w:p w14:paraId="78097614" w14:textId="77777777" w:rsidR="00B4734F" w:rsidRPr="00B4734F" w:rsidRDefault="00B4734F" w:rsidP="00166A7F">
      <w:pPr>
        <w:pStyle w:val="References"/>
        <w:rPr>
          <w:noProof/>
        </w:rPr>
      </w:pPr>
      <w:r w:rsidRPr="00B4734F">
        <w:rPr>
          <w:noProof/>
        </w:rPr>
        <w:t xml:space="preserve">Helsel, D.R. (2012) </w:t>
      </w:r>
      <w:r w:rsidRPr="00B4734F">
        <w:rPr>
          <w:i/>
          <w:iCs/>
          <w:noProof/>
        </w:rPr>
        <w:t>Statistics for Censored Environmental Data Using Minitab and R</w:t>
      </w:r>
      <w:r w:rsidRPr="00B4734F">
        <w:rPr>
          <w:noProof/>
        </w:rPr>
        <w:t>. Second edi. Wiley.</w:t>
      </w:r>
    </w:p>
    <w:p w14:paraId="1E03DD8C" w14:textId="77777777" w:rsidR="00B4734F" w:rsidRPr="00B4734F" w:rsidRDefault="00B4734F" w:rsidP="00166A7F">
      <w:pPr>
        <w:pStyle w:val="References"/>
        <w:rPr>
          <w:noProof/>
        </w:rPr>
      </w:pPr>
      <w:r w:rsidRPr="00B4734F">
        <w:rPr>
          <w:noProof/>
        </w:rPr>
        <w:t xml:space="preserve">Helsel, D.R., Hirsch, R.M., Ryberg, K.R., Archfield, S.A., Gilroy, E.J. (2020) </w:t>
      </w:r>
      <w:r w:rsidRPr="00B4734F">
        <w:rPr>
          <w:i/>
          <w:iCs/>
          <w:noProof/>
        </w:rPr>
        <w:t>Statistical methods in water resources: U.S. Geological Survey Techniques and Methods, Book 4, Chapter A3</w:t>
      </w:r>
      <w:r w:rsidRPr="00B4734F">
        <w:rPr>
          <w:noProof/>
        </w:rPr>
        <w:t>. 458 pp. https://doi.org/10.3133/tm4a3.</w:t>
      </w:r>
    </w:p>
    <w:p w14:paraId="1556F624" w14:textId="77777777" w:rsidR="00B4734F" w:rsidRPr="00B4734F" w:rsidRDefault="00B4734F" w:rsidP="00166A7F">
      <w:pPr>
        <w:pStyle w:val="References"/>
        <w:rPr>
          <w:noProof/>
        </w:rPr>
      </w:pPr>
      <w:r w:rsidRPr="00B4734F">
        <w:rPr>
          <w:noProof/>
        </w:rPr>
        <w:t xml:space="preserve">Hickey, C.W. (2013) </w:t>
      </w:r>
      <w:r w:rsidRPr="00B4734F">
        <w:rPr>
          <w:i/>
          <w:iCs/>
          <w:noProof/>
        </w:rPr>
        <w:t>Updating nitrate toxicity effects on freshwater aquatic species</w:t>
      </w:r>
      <w:r w:rsidRPr="00B4734F">
        <w:rPr>
          <w:noProof/>
        </w:rPr>
        <w:t>. NIWA Client Report HAM2013-009 prepared for New Zealand Ministry for Business, Innovation and Employment Envirolink. NIWA, Hamilton.</w:t>
      </w:r>
    </w:p>
    <w:p w14:paraId="442D71FC" w14:textId="77777777" w:rsidR="00B4734F" w:rsidRPr="00B4734F" w:rsidRDefault="00B4734F" w:rsidP="00166A7F">
      <w:pPr>
        <w:pStyle w:val="References"/>
        <w:rPr>
          <w:noProof/>
        </w:rPr>
      </w:pPr>
      <w:r w:rsidRPr="00B4734F">
        <w:rPr>
          <w:noProof/>
        </w:rPr>
        <w:t xml:space="preserve">Hickey, C.W. (2014) </w:t>
      </w:r>
      <w:r w:rsidRPr="00B4734F">
        <w:rPr>
          <w:i/>
          <w:iCs/>
          <w:noProof/>
        </w:rPr>
        <w:t>Derivation of indicative ammoniacal nitrogen guidelines for the National Objectives Framework</w:t>
      </w:r>
      <w:r w:rsidRPr="00B4734F">
        <w:rPr>
          <w:noProof/>
        </w:rPr>
        <w:t>. NIWA Memorandum MFE13504. NIWA, Hamilton.</w:t>
      </w:r>
    </w:p>
    <w:p w14:paraId="1E7A9F26" w14:textId="77777777" w:rsidR="00B4734F" w:rsidRPr="00B4734F" w:rsidRDefault="00B4734F" w:rsidP="00166A7F">
      <w:pPr>
        <w:pStyle w:val="References"/>
        <w:rPr>
          <w:noProof/>
        </w:rPr>
      </w:pPr>
      <w:r w:rsidRPr="00B4734F">
        <w:rPr>
          <w:noProof/>
        </w:rPr>
        <w:t xml:space="preserve">Hirsch, R.M., Slack, J.R., Smith, R.A. (1982) Techniques of trend analysis for monthly water quality data. </w:t>
      </w:r>
      <w:r w:rsidRPr="00B4734F">
        <w:rPr>
          <w:i/>
          <w:iCs/>
          <w:noProof/>
        </w:rPr>
        <w:t>Water Resources Research</w:t>
      </w:r>
      <w:r w:rsidRPr="00B4734F">
        <w:rPr>
          <w:noProof/>
        </w:rPr>
        <w:t>, 18: 107–121.</w:t>
      </w:r>
    </w:p>
    <w:p w14:paraId="61383D09" w14:textId="77777777" w:rsidR="00B4734F" w:rsidRPr="00B4734F" w:rsidRDefault="00B4734F" w:rsidP="00166A7F">
      <w:pPr>
        <w:pStyle w:val="References"/>
        <w:rPr>
          <w:noProof/>
        </w:rPr>
      </w:pPr>
      <w:r w:rsidRPr="00B4734F">
        <w:rPr>
          <w:noProof/>
        </w:rPr>
        <w:t xml:space="preserve">Horowitz, A.J. (2013) A Review of Selected Inorganic Surface Water Quality-Monitoring Practices: Are We Really Measuring What We Think, and If So, Are We Doing It Right?. </w:t>
      </w:r>
      <w:r w:rsidRPr="00B4734F">
        <w:rPr>
          <w:i/>
          <w:iCs/>
          <w:noProof/>
        </w:rPr>
        <w:t>Environmental Science &amp; Technology</w:t>
      </w:r>
      <w:r w:rsidRPr="00B4734F">
        <w:rPr>
          <w:noProof/>
        </w:rPr>
        <w:t>, 47: 2471–2486.</w:t>
      </w:r>
    </w:p>
    <w:p w14:paraId="458A6001" w14:textId="77777777" w:rsidR="00B4734F" w:rsidRPr="00B4734F" w:rsidRDefault="00B4734F" w:rsidP="00166A7F">
      <w:pPr>
        <w:pStyle w:val="References"/>
        <w:rPr>
          <w:noProof/>
        </w:rPr>
      </w:pPr>
      <w:r w:rsidRPr="00B4734F">
        <w:rPr>
          <w:noProof/>
        </w:rPr>
        <w:t xml:space="preserve">Larned, S.T., Scarsbrook, M.R., Snelder, T.H., Norton, N.J., Biggs, B.J.F. (2004) Water quality in low-elevation streams and rivers of New Zealand: Recent state and trends in contrasting land-cover classes. </w:t>
      </w:r>
      <w:r w:rsidRPr="00B4734F">
        <w:rPr>
          <w:i/>
          <w:iCs/>
          <w:noProof/>
        </w:rPr>
        <w:t>New Zealand Journal of Marine and Freshwater Research</w:t>
      </w:r>
      <w:r w:rsidRPr="00B4734F">
        <w:rPr>
          <w:noProof/>
        </w:rPr>
        <w:t>, 38: 347–366.</w:t>
      </w:r>
    </w:p>
    <w:p w14:paraId="6891E91E" w14:textId="77777777" w:rsidR="00B4734F" w:rsidRPr="00B4734F" w:rsidRDefault="00B4734F" w:rsidP="00166A7F">
      <w:pPr>
        <w:pStyle w:val="References"/>
        <w:rPr>
          <w:noProof/>
        </w:rPr>
      </w:pPr>
      <w:r w:rsidRPr="00B4734F">
        <w:rPr>
          <w:noProof/>
        </w:rPr>
        <w:lastRenderedPageBreak/>
        <w:t xml:space="preserve">Larned, S.T., Snelder, T.H., Unwin, M.J., McBride, G.B. (2016) Water quality in New Zealand rivers: current state and trends. </w:t>
      </w:r>
      <w:r w:rsidRPr="00B4734F">
        <w:rPr>
          <w:i/>
          <w:iCs/>
          <w:noProof/>
        </w:rPr>
        <w:t>New Zealand Journal of Marine and Freshwater Research</w:t>
      </w:r>
      <w:r w:rsidRPr="00B4734F">
        <w:rPr>
          <w:noProof/>
        </w:rPr>
        <w:t>, 50: 389–417.</w:t>
      </w:r>
    </w:p>
    <w:p w14:paraId="40A90D2C" w14:textId="77777777" w:rsidR="00B4734F" w:rsidRPr="00B4734F" w:rsidRDefault="00B4734F" w:rsidP="00166A7F">
      <w:pPr>
        <w:pStyle w:val="References"/>
        <w:rPr>
          <w:noProof/>
        </w:rPr>
      </w:pPr>
      <w:r w:rsidRPr="00B4734F">
        <w:rPr>
          <w:noProof/>
        </w:rPr>
        <w:t xml:space="preserve">Larned, S.T., Snelder, T.H., Unwin, M.J., McBride, G.B., Verburg, P., McMillan, H.K. (2015) CHC2015-03 Prepared for Ministry for the Environment </w:t>
      </w:r>
      <w:r w:rsidRPr="00B4734F">
        <w:rPr>
          <w:i/>
          <w:iCs/>
          <w:noProof/>
        </w:rPr>
        <w:t>Analysis of water quality in New Zealand lakes and rivers</w:t>
      </w:r>
      <w:r w:rsidRPr="00B4734F">
        <w:rPr>
          <w:noProof/>
        </w:rPr>
        <w:t>. NIWA Client Report CHC2015-033 prepared for Ministry for the Environment. NIWA, Christchurch.</w:t>
      </w:r>
    </w:p>
    <w:p w14:paraId="306B32B1" w14:textId="77777777" w:rsidR="00B4734F" w:rsidRPr="00B4734F" w:rsidRDefault="00B4734F" w:rsidP="00166A7F">
      <w:pPr>
        <w:pStyle w:val="References"/>
        <w:rPr>
          <w:noProof/>
        </w:rPr>
      </w:pPr>
      <w:r w:rsidRPr="00B4734F">
        <w:rPr>
          <w:noProof/>
        </w:rPr>
        <w:t xml:space="preserve">Larned, S.T., Whitehead, A.L., Snelder, T.H., Fraser, C., Yang, J. (2018) </w:t>
      </w:r>
      <w:r w:rsidRPr="00B4734F">
        <w:rPr>
          <w:i/>
          <w:iCs/>
          <w:noProof/>
        </w:rPr>
        <w:t>Water quality state and trends in New Zealand rivers: Analyses of national data ending in 2017</w:t>
      </w:r>
      <w:r w:rsidRPr="00B4734F">
        <w:rPr>
          <w:noProof/>
        </w:rPr>
        <w:t>. NIWA Client Report 2018347CH prepared for the Ministry for the Environment. NIWA, Christchurch.</w:t>
      </w:r>
    </w:p>
    <w:p w14:paraId="1B8484BF" w14:textId="77777777" w:rsidR="00B4734F" w:rsidRPr="00B4734F" w:rsidRDefault="00B4734F" w:rsidP="00166A7F">
      <w:pPr>
        <w:pStyle w:val="References"/>
        <w:rPr>
          <w:noProof/>
        </w:rPr>
      </w:pPr>
      <w:r w:rsidRPr="00B4734F">
        <w:rPr>
          <w:noProof/>
        </w:rPr>
        <w:t xml:space="preserve">McBride, G.B. (2005) </w:t>
      </w:r>
      <w:r w:rsidRPr="00B4734F">
        <w:rPr>
          <w:i/>
          <w:iCs/>
          <w:noProof/>
        </w:rPr>
        <w:t>Using Statistical Methods for Water Quality Management: Issues, Problems and Solutions (Vol. 19)</w:t>
      </w:r>
      <w:r w:rsidRPr="00B4734F">
        <w:rPr>
          <w:noProof/>
        </w:rPr>
        <w:t>. John Wiley &amp; Sons.</w:t>
      </w:r>
    </w:p>
    <w:p w14:paraId="45E56210" w14:textId="77777777" w:rsidR="00B4734F" w:rsidRPr="00B4734F" w:rsidRDefault="00B4734F" w:rsidP="00166A7F">
      <w:pPr>
        <w:pStyle w:val="References"/>
        <w:rPr>
          <w:noProof/>
        </w:rPr>
      </w:pPr>
      <w:r w:rsidRPr="00B4734F">
        <w:rPr>
          <w:noProof/>
        </w:rPr>
        <w:t xml:space="preserve">McDowell, R.W., Snelder, T.H., Cox, N., Booker, D.J., Wilcock, R.J. (2013) Establishment of reference or baseline conditions of chemical indicators in New Zealand streams and rivers relative to present conditions. </w:t>
      </w:r>
      <w:r w:rsidRPr="00B4734F">
        <w:rPr>
          <w:i/>
          <w:iCs/>
          <w:noProof/>
        </w:rPr>
        <w:t>Marine and Freshwater Research</w:t>
      </w:r>
      <w:r w:rsidRPr="00B4734F">
        <w:rPr>
          <w:noProof/>
        </w:rPr>
        <w:t>, 64: 387.</w:t>
      </w:r>
    </w:p>
    <w:p w14:paraId="0BEFCF04" w14:textId="77777777" w:rsidR="00B4734F" w:rsidRPr="00B4734F" w:rsidRDefault="00B4734F" w:rsidP="00166A7F">
      <w:pPr>
        <w:pStyle w:val="References"/>
        <w:rPr>
          <w:noProof/>
        </w:rPr>
      </w:pPr>
      <w:r w:rsidRPr="00B4734F">
        <w:rPr>
          <w:noProof/>
        </w:rPr>
        <w:t xml:space="preserve">McMillan, H.K., Hreinsson, E.Ö., Clark, M.P., Singh, S.K., Zammit, C., Uddstrom, M.J. (2013) Operational hydrological data assimilation with the recursive ensemble Kalman filter. </w:t>
      </w:r>
      <w:r w:rsidRPr="00B4734F">
        <w:rPr>
          <w:i/>
          <w:iCs/>
          <w:noProof/>
        </w:rPr>
        <w:t>Hydrology and Earth System Sciences</w:t>
      </w:r>
      <w:r w:rsidRPr="00B4734F">
        <w:rPr>
          <w:noProof/>
        </w:rPr>
        <w:t>, 17: 21–38.</w:t>
      </w:r>
    </w:p>
    <w:p w14:paraId="09E57FB5" w14:textId="77777777" w:rsidR="00B4734F" w:rsidRPr="00B4734F" w:rsidRDefault="00B4734F" w:rsidP="00166A7F">
      <w:pPr>
        <w:pStyle w:val="References"/>
        <w:rPr>
          <w:noProof/>
        </w:rPr>
      </w:pPr>
      <w:r w:rsidRPr="00B4734F">
        <w:rPr>
          <w:noProof/>
        </w:rPr>
        <w:t xml:space="preserve">Ministry for the Environment (1994) </w:t>
      </w:r>
      <w:r w:rsidRPr="00B4734F">
        <w:rPr>
          <w:i/>
          <w:iCs/>
          <w:noProof/>
        </w:rPr>
        <w:t>Guidelines for the management of the colour and clarity of water</w:t>
      </w:r>
      <w:r w:rsidRPr="00B4734F">
        <w:rPr>
          <w:noProof/>
        </w:rPr>
        <w:t>. Water Quality Guidelines 2. Ministry for the Environment, Wellington.</w:t>
      </w:r>
    </w:p>
    <w:p w14:paraId="4460FF85" w14:textId="77777777" w:rsidR="00B4734F" w:rsidRPr="00B4734F" w:rsidRDefault="00B4734F" w:rsidP="00166A7F">
      <w:pPr>
        <w:pStyle w:val="References"/>
        <w:rPr>
          <w:noProof/>
        </w:rPr>
      </w:pPr>
      <w:r w:rsidRPr="00B4734F">
        <w:rPr>
          <w:noProof/>
        </w:rPr>
        <w:t xml:space="preserve">New Zealand Government (2020) </w:t>
      </w:r>
      <w:r w:rsidRPr="00B4734F">
        <w:rPr>
          <w:i/>
          <w:iCs/>
          <w:noProof/>
        </w:rPr>
        <w:t>National Policy Statement for Freshwater Management 2020</w:t>
      </w:r>
      <w:r w:rsidRPr="00B4734F">
        <w:rPr>
          <w:noProof/>
        </w:rPr>
        <w:t>. Ministry for the Environment, Wellington.</w:t>
      </w:r>
    </w:p>
    <w:p w14:paraId="58377711" w14:textId="77777777" w:rsidR="00B4734F" w:rsidRPr="00B4734F" w:rsidRDefault="00B4734F" w:rsidP="00166A7F">
      <w:pPr>
        <w:pStyle w:val="References"/>
        <w:rPr>
          <w:noProof/>
        </w:rPr>
      </w:pPr>
      <w:r w:rsidRPr="00B4734F">
        <w:rPr>
          <w:noProof/>
        </w:rPr>
        <w:t xml:space="preserve">Patton, C.J., Kryskalla, J.R. (2003) </w:t>
      </w:r>
      <w:r w:rsidRPr="00B4734F">
        <w:rPr>
          <w:i/>
          <w:iCs/>
          <w:noProof/>
        </w:rPr>
        <w:t>Evaluation of alkaline persulfate digestion as an alternative to Kjeldahl digestion for determination of total and dissolved nitrogen and phosphorus in water</w:t>
      </w:r>
      <w:r w:rsidRPr="00B4734F">
        <w:rPr>
          <w:noProof/>
        </w:rPr>
        <w:t>. Resources Investigations Report 3-4174.</w:t>
      </w:r>
    </w:p>
    <w:p w14:paraId="62DFBAA3" w14:textId="77777777" w:rsidR="00B4734F" w:rsidRPr="00B4734F" w:rsidRDefault="00B4734F" w:rsidP="00166A7F">
      <w:pPr>
        <w:pStyle w:val="References"/>
        <w:rPr>
          <w:noProof/>
        </w:rPr>
      </w:pPr>
      <w:r w:rsidRPr="00B4734F">
        <w:rPr>
          <w:noProof/>
        </w:rPr>
        <w:t xml:space="preserve">Smith, D.G., McBride, G.B., Bryers, G.G., Wisse, J., Mink, D.F.J. (1996) Trends in New Zealand’s National River Water Quality Network. </w:t>
      </w:r>
      <w:r w:rsidRPr="00B4734F">
        <w:rPr>
          <w:i/>
          <w:iCs/>
          <w:noProof/>
        </w:rPr>
        <w:t>New Zealand Journal of Marine and Freshwater Research</w:t>
      </w:r>
      <w:r w:rsidRPr="00B4734F">
        <w:rPr>
          <w:noProof/>
        </w:rPr>
        <w:t>, 30: 485–500.</w:t>
      </w:r>
    </w:p>
    <w:p w14:paraId="3C07FBE5" w14:textId="77777777" w:rsidR="00B4734F" w:rsidRPr="00B4734F" w:rsidRDefault="00B4734F" w:rsidP="00166A7F">
      <w:pPr>
        <w:pStyle w:val="References"/>
        <w:rPr>
          <w:noProof/>
        </w:rPr>
      </w:pPr>
      <w:r w:rsidRPr="00B4734F">
        <w:rPr>
          <w:noProof/>
        </w:rPr>
        <w:t xml:space="preserve">Snelder, T.H., Biggs, B.J.F. (2002) Multiscale River Environment Classification for Water Resources Management. </w:t>
      </w:r>
      <w:r w:rsidRPr="00B4734F">
        <w:rPr>
          <w:i/>
          <w:iCs/>
          <w:noProof/>
        </w:rPr>
        <w:t>Journal of the American Water Resources Association</w:t>
      </w:r>
      <w:r w:rsidRPr="00B4734F">
        <w:rPr>
          <w:noProof/>
        </w:rPr>
        <w:t>, 38: 1225–1239.</w:t>
      </w:r>
    </w:p>
    <w:p w14:paraId="195763A0" w14:textId="77777777" w:rsidR="00B4734F" w:rsidRPr="00B4734F" w:rsidRDefault="00B4734F" w:rsidP="00166A7F">
      <w:pPr>
        <w:pStyle w:val="References"/>
        <w:rPr>
          <w:noProof/>
        </w:rPr>
      </w:pPr>
      <w:r w:rsidRPr="00B4734F">
        <w:rPr>
          <w:noProof/>
        </w:rPr>
        <w:t xml:space="preserve">Snelder, T.H., Fraser, C., Larned, S.T., Whitehead, A.L. (2021) </w:t>
      </w:r>
      <w:r w:rsidRPr="00B4734F">
        <w:rPr>
          <w:i/>
          <w:iCs/>
          <w:noProof/>
        </w:rPr>
        <w:t>Guidance for the analysis of temporal trends in environmental data</w:t>
      </w:r>
      <w:r w:rsidRPr="00B4734F">
        <w:rPr>
          <w:noProof/>
        </w:rPr>
        <w:t>. NIWA Client Report 2021017WN prepared for Envirolink (MBIE). NIWA, Christchurch.</w:t>
      </w:r>
    </w:p>
    <w:p w14:paraId="4895A606" w14:textId="77777777" w:rsidR="00B4734F" w:rsidRPr="00B4734F" w:rsidRDefault="00B4734F" w:rsidP="00166A7F">
      <w:pPr>
        <w:pStyle w:val="References"/>
        <w:rPr>
          <w:noProof/>
        </w:rPr>
      </w:pPr>
      <w:r w:rsidRPr="00B4734F">
        <w:rPr>
          <w:noProof/>
        </w:rPr>
        <w:t xml:space="preserve">Snelder, T.H., Larned, S.T., McDowell, R.W. (2018) Anthropogenic increases of catchment nitrogen and phosphorus loads in New Zealand. </w:t>
      </w:r>
      <w:r w:rsidRPr="00B4734F">
        <w:rPr>
          <w:i/>
          <w:iCs/>
          <w:noProof/>
        </w:rPr>
        <w:t>New Zealand Journal of Marine and Freshwater Research</w:t>
      </w:r>
      <w:r w:rsidRPr="00B4734F">
        <w:rPr>
          <w:noProof/>
        </w:rPr>
        <w:t>, 52: 336–361.</w:t>
      </w:r>
    </w:p>
    <w:p w14:paraId="300F1729" w14:textId="77777777" w:rsidR="00B4734F" w:rsidRPr="00B4734F" w:rsidRDefault="00B4734F" w:rsidP="00166A7F">
      <w:pPr>
        <w:pStyle w:val="References"/>
        <w:rPr>
          <w:noProof/>
        </w:rPr>
      </w:pPr>
      <w:r w:rsidRPr="00B4734F">
        <w:rPr>
          <w:noProof/>
        </w:rPr>
        <w:t xml:space="preserve">Stark, J.D., Maxted, J.R. (2007) </w:t>
      </w:r>
      <w:r w:rsidRPr="00B4734F">
        <w:rPr>
          <w:i/>
          <w:iCs/>
          <w:noProof/>
        </w:rPr>
        <w:t>A user guide for the Macroinvertebrate Community Index</w:t>
      </w:r>
      <w:r w:rsidRPr="00B4734F">
        <w:rPr>
          <w:noProof/>
        </w:rPr>
        <w:t>. Cawthron Report 1166. Cawthron Institute, Nelson.</w:t>
      </w:r>
    </w:p>
    <w:p w14:paraId="4DF857B6" w14:textId="77777777" w:rsidR="00B4734F" w:rsidRPr="00B4734F" w:rsidRDefault="00B4734F" w:rsidP="00166A7F">
      <w:pPr>
        <w:pStyle w:val="References"/>
        <w:rPr>
          <w:noProof/>
        </w:rPr>
      </w:pPr>
      <w:r w:rsidRPr="00B4734F">
        <w:rPr>
          <w:noProof/>
        </w:rPr>
        <w:lastRenderedPageBreak/>
        <w:t xml:space="preserve">Stocker, T., Qin, D.Q., Plattner, G.K. (2014) </w:t>
      </w:r>
      <w:r w:rsidRPr="00B4734F">
        <w:rPr>
          <w:i/>
          <w:iCs/>
          <w:noProof/>
        </w:rPr>
        <w:t>Climate Change 2013: The Physical Science Basis: Working Group I Contribution to the Fifth Assessment Report of the Intergovernmental Panel on Climate Change</w:t>
      </w:r>
      <w:r w:rsidRPr="00B4734F">
        <w:rPr>
          <w:noProof/>
        </w:rPr>
        <w:t>. Cambridge University Press.</w:t>
      </w:r>
    </w:p>
    <w:p w14:paraId="4B49B676" w14:textId="77777777" w:rsidR="00B4734F" w:rsidRPr="00B4734F" w:rsidRDefault="00B4734F" w:rsidP="00166A7F">
      <w:pPr>
        <w:pStyle w:val="References"/>
        <w:rPr>
          <w:noProof/>
        </w:rPr>
      </w:pPr>
      <w:r w:rsidRPr="00B4734F">
        <w:rPr>
          <w:noProof/>
        </w:rPr>
        <w:t xml:space="preserve">Unwin, M.J., Larned, S.T. (2013) </w:t>
      </w:r>
      <w:r w:rsidRPr="00B4734F">
        <w:rPr>
          <w:i/>
          <w:iCs/>
          <w:noProof/>
        </w:rPr>
        <w:t>Statistical models, indicators and trend analyses for reporting national-scale river water quality</w:t>
      </w:r>
      <w:r w:rsidRPr="00B4734F">
        <w:rPr>
          <w:noProof/>
        </w:rPr>
        <w:t>. NIWA client CHC2013-033 report prepared for the Ministry for the Environment. NIWA, Christchurch.</w:t>
      </w:r>
    </w:p>
    <w:p w14:paraId="7FF0790B" w14:textId="5B5CDD93" w:rsidR="00E65B84" w:rsidRPr="00BD36A9" w:rsidRDefault="00B4734F" w:rsidP="00166A7F">
      <w:pPr>
        <w:pStyle w:val="References"/>
      </w:pPr>
      <w:r w:rsidRPr="00B4734F">
        <w:rPr>
          <w:noProof/>
        </w:rPr>
        <w:t xml:space="preserve">Unwin, M.J., Snelder, T.H., Booker, D.J., Ballantine, D., Lessard, J. (2010) </w:t>
      </w:r>
      <w:r w:rsidRPr="00B4734F">
        <w:rPr>
          <w:i/>
          <w:iCs/>
          <w:noProof/>
        </w:rPr>
        <w:t>Predicting water quality in New Zealand rivers from catchment-scale physical, hydrological and land cover descriptors using Random Forest models</w:t>
      </w:r>
      <w:r w:rsidRPr="00B4734F">
        <w:rPr>
          <w:noProof/>
        </w:rPr>
        <w:t>. NIWA Client Report CHC2010-037. NIWA, Christchurch.</w:t>
      </w:r>
    </w:p>
    <w:sectPr w:rsidR="00E65B84" w:rsidRPr="00BD36A9" w:rsidSect="00452969">
      <w:pgSz w:w="11906" w:h="16838" w:code="9"/>
      <w:pgMar w:top="1701" w:right="1418" w:bottom="1134" w:left="1418" w:header="425" w:footer="42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BC37FA" w14:textId="77777777" w:rsidR="006102CF" w:rsidRDefault="006102CF">
      <w:r>
        <w:separator/>
      </w:r>
    </w:p>
  </w:endnote>
  <w:endnote w:type="continuationSeparator" w:id="0">
    <w:p w14:paraId="20C6E590" w14:textId="77777777" w:rsidR="006102CF" w:rsidRDefault="006102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dvOT1ef757c0">
    <w:altName w:val="Cambria"/>
    <w:panose1 w:val="00000000000000000000"/>
    <w:charset w:val="00"/>
    <w:family w:val="roman"/>
    <w:notTrueType/>
    <w:pitch w:val="default"/>
    <w:sig w:usb0="00000003" w:usb1="00000000" w:usb2="00000000" w:usb3="00000000" w:csb0="00000001" w:csb1="00000000"/>
  </w:font>
  <w:font w:name="AdvOT1ef757c0+fb">
    <w:altName w:val="Calibri"/>
    <w:panose1 w:val="00000000000000000000"/>
    <w:charset w:val="00"/>
    <w:family w:val="auto"/>
    <w:notTrueType/>
    <w:pitch w:val="default"/>
    <w:sig w:usb0="00000003" w:usb1="00000000" w:usb2="00000000" w:usb3="00000000" w:csb0="00000001" w:csb1="00000000"/>
  </w:font>
  <w:font w:name="ArialMT">
    <w:altName w:val="Arial"/>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B934E" w14:textId="67B44505" w:rsidR="005A78FC" w:rsidRDefault="005A78FC" w:rsidP="00AD1F5C">
    <w:pPr>
      <w:pStyle w:val="zCopyright"/>
    </w:pPr>
    <w:r>
      <w:rPr>
        <w:rFonts w:cs="Arial"/>
      </w:rPr>
      <w:t>©</w:t>
    </w:r>
    <w:r>
      <w:t xml:space="preserve"> All rights reserved. This publication may not be reproduced or copied in any form without the permission of the copyright owner(s). Such permission is only to be given in accordance with the terms of the client’s contract with NIWA. This copyright extends to all forms of copying and any storage of material in any kind of </w:t>
    </w:r>
    <w:smartTag w:uri="urn:schemas-microsoft-com:office:smarttags" w:element="PersonName">
      <w:r>
        <w:t>info</w:t>
      </w:r>
    </w:smartTag>
    <w:r>
      <w:t>rmation retrieval system.</w:t>
    </w:r>
  </w:p>
  <w:p w14:paraId="181532A0" w14:textId="4CCBF1CF" w:rsidR="005A78FC" w:rsidRDefault="005A78FC" w:rsidP="00AD1F5C">
    <w:pPr>
      <w:pStyle w:val="zCopyright"/>
    </w:pPr>
    <w:r>
      <w:t>Whilst NIWA has used all reasonable endeavours to ensure that the information contained in this document is accurate, NIWA does not give any express or implied warranty as to the completeness of the information contained herein, or that it will be suitable for any purpose(s) other than those specifically contemplated during the Project or agreed by NIWA and the Client.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D4C60" w14:textId="77777777" w:rsidR="005A78FC" w:rsidRDefault="005A78F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D25B3" w14:textId="2335FD37" w:rsidR="005A78FC" w:rsidRPr="00F15A5F" w:rsidRDefault="005A78FC" w:rsidP="00505582">
    <w:pPr>
      <w:rPr>
        <w:sz w:val="16"/>
        <w:szCs w:val="16"/>
      </w:rPr>
    </w:pPr>
    <w:r>
      <w:rPr>
        <w:noProof/>
        <w:sz w:val="2"/>
        <w:szCs w:val="2"/>
      </w:rPr>
      <w:drawing>
        <wp:inline distT="0" distB="0" distL="0" distR="0" wp14:anchorId="5D865D39" wp14:editId="06B336EA">
          <wp:extent cx="1508400" cy="90000"/>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IWA_Tagline_Blue.png"/>
                  <pic:cNvPicPr/>
                </pic:nvPicPr>
                <pic:blipFill>
                  <a:blip r:embed="rId1">
                    <a:extLst>
                      <a:ext uri="{28A0092B-C50C-407E-A947-70E740481C1C}">
                        <a14:useLocalDpi xmlns:a14="http://schemas.microsoft.com/office/drawing/2010/main" val="0"/>
                      </a:ext>
                    </a:extLst>
                  </a:blip>
                  <a:stretch>
                    <a:fillRect/>
                  </a:stretch>
                </pic:blipFill>
                <pic:spPr>
                  <a:xfrm>
                    <a:off x="0" y="0"/>
                    <a:ext cx="1508400" cy="90000"/>
                  </a:xfrm>
                  <a:prstGeom prst="rect">
                    <a:avLst/>
                  </a:prstGeom>
                </pic:spPr>
              </pic:pic>
            </a:graphicData>
          </a:graphic>
        </wp:inline>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EC05D" w14:textId="1EE91EB1" w:rsidR="005A78FC" w:rsidRPr="00E33213" w:rsidRDefault="005A78FC" w:rsidP="00327D55">
    <w:pPr>
      <w:pStyle w:val="zFooterEvenPortrait"/>
    </w:pPr>
    <w:r w:rsidRPr="004D75B3">
      <w:rPr>
        <w:rStyle w:val="PageNumber"/>
      </w:rPr>
      <w:tab/>
    </w:r>
    <w:fldSimple w:instr=" SUBJECT   \* MERGEFORMAT ">
      <w:r>
        <w:t>Water quality state and trends in New Zealand Rivers</w:t>
      </w:r>
    </w:fldSimple>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877AD" w14:textId="1047E1DA" w:rsidR="005A78FC" w:rsidRPr="00F825BD" w:rsidRDefault="00000000" w:rsidP="00F825BD">
    <w:pPr>
      <w:pStyle w:val="zFooterOddPortrait"/>
    </w:pPr>
    <w:fldSimple w:instr=" SUBJECT   \* MERGEFORMAT ">
      <w:r w:rsidR="005A78FC">
        <w:t>Water quality state and trends in New Zealand Rivers</w:t>
      </w:r>
    </w:fldSimple>
    <w:r w:rsidR="005A78FC">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76E1B" w14:textId="700E1C8D" w:rsidR="005A78FC" w:rsidRDefault="00000000" w:rsidP="00F71E54">
    <w:pPr>
      <w:pStyle w:val="zFooterOddPortrait"/>
      <w:rPr>
        <w:rStyle w:val="PageNumber"/>
      </w:rPr>
    </w:pPr>
    <w:fldSimple w:instr=" SUBJECT   \* MERGEFORMAT ">
      <w:r w:rsidR="005A78FC">
        <w:t>Water quality state and trends in New Zealand Rivers</w:t>
      </w:r>
    </w:fldSimple>
    <w:r w:rsidR="005A78FC">
      <w:t xml:space="preserve"> </w:t>
    </w:r>
  </w:p>
  <w:p w14:paraId="3A47B73C" w14:textId="1226CF64" w:rsidR="005A78FC" w:rsidRPr="00F71E54" w:rsidRDefault="005A78FC" w:rsidP="00F71E54">
    <w:pPr>
      <w:pStyle w:val="zFooterOddPortrai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FF360" w14:textId="4C71D6A9" w:rsidR="005A78FC" w:rsidRPr="00E33213" w:rsidRDefault="005A78FC" w:rsidP="00327D55">
    <w:pPr>
      <w:pStyle w:val="zFooterEvenPortrait"/>
    </w:pPr>
    <w:r>
      <w:fldChar w:fldCharType="begin"/>
    </w:r>
    <w:r>
      <w:instrText xml:space="preserve"> PAGE </w:instrText>
    </w:r>
    <w:r>
      <w:fldChar w:fldCharType="separate"/>
    </w:r>
    <w:r>
      <w:rPr>
        <w:noProof/>
      </w:rPr>
      <w:t>8</w:t>
    </w:r>
    <w:r>
      <w:rPr>
        <w:noProof/>
      </w:rPr>
      <w:fldChar w:fldCharType="end"/>
    </w:r>
    <w:r w:rsidRPr="004D75B3">
      <w:rPr>
        <w:rStyle w:val="PageNumber"/>
      </w:rPr>
      <w:tab/>
    </w:r>
    <w:fldSimple w:instr=" SUBJECT   \* MERGEFORMAT ">
      <w:r>
        <w:t>Water quality state and trends in New Zealand Rivers</w:t>
      </w:r>
    </w:fldSimple>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3E097" w14:textId="5EA7BB75" w:rsidR="005A78FC" w:rsidRPr="00F825BD" w:rsidRDefault="00000000" w:rsidP="00F825BD">
    <w:pPr>
      <w:pStyle w:val="zFooterOddPortrait"/>
    </w:pPr>
    <w:fldSimple w:instr=" SUBJECT   \* MERGEFORMAT ">
      <w:r w:rsidR="005A78FC">
        <w:t>Water quality state and trends in New Zealand Rivers</w:t>
      </w:r>
    </w:fldSimple>
    <w:r w:rsidR="005A78FC">
      <w:t xml:space="preserve"> </w:t>
    </w:r>
    <w:r w:rsidR="005A78FC">
      <w:tab/>
    </w:r>
    <w:r w:rsidR="005A78FC">
      <w:fldChar w:fldCharType="begin"/>
    </w:r>
    <w:r w:rsidR="005A78FC">
      <w:instrText xml:space="preserve"> PAGE </w:instrText>
    </w:r>
    <w:r w:rsidR="005A78FC">
      <w:fldChar w:fldCharType="separate"/>
    </w:r>
    <w:r w:rsidR="005A78FC">
      <w:rPr>
        <w:noProof/>
      </w:rPr>
      <w:t>9</w:t>
    </w:r>
    <w:r w:rsidR="005A78FC">
      <w:rPr>
        <w:noProof/>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611C0" w14:textId="2492C195" w:rsidR="005A78FC" w:rsidRPr="00B908E2" w:rsidRDefault="005A78FC" w:rsidP="00B908E2">
    <w:pPr>
      <w:pStyle w:val="zFooterOddPortrait"/>
      <w:rPr>
        <w:noProof/>
      </w:rPr>
    </w:pPr>
    <w:r>
      <w:rPr>
        <w:noProof/>
      </w:rPr>
      <w:fldChar w:fldCharType="begin"/>
    </w:r>
    <w:r>
      <w:rPr>
        <w:noProof/>
      </w:rPr>
      <w:instrText xml:space="preserve"> SUBJECT   \* MERGEFORMAT </w:instrText>
    </w:r>
    <w:r>
      <w:rPr>
        <w:noProof/>
      </w:rPr>
      <w:fldChar w:fldCharType="separate"/>
    </w:r>
    <w:r>
      <w:rPr>
        <w:noProof/>
      </w:rPr>
      <w:t>Water quality state and trends in New Zealand Rivers</w:t>
    </w:r>
    <w:r>
      <w:rPr>
        <w:noProof/>
      </w:rPr>
      <w:fldChar w:fldCharType="end"/>
    </w:r>
    <w:r>
      <w:rPr>
        <w:noProof/>
      </w:rPr>
      <w:t xml:space="preserve"> </w:t>
    </w:r>
    <w:r>
      <w:rPr>
        <w:noProof/>
      </w:rPr>
      <w:tab/>
    </w:r>
    <w:r>
      <w:rPr>
        <w:noProof/>
      </w:rPr>
      <w:fldChar w:fldCharType="begin"/>
    </w:r>
    <w:r>
      <w:rPr>
        <w:noProof/>
      </w:rPr>
      <w:instrText xml:space="preserve"> PAGE </w:instrText>
    </w:r>
    <w:r>
      <w:rPr>
        <w:noProof/>
      </w:rPr>
      <w:fldChar w:fldCharType="separate"/>
    </w:r>
    <w:r>
      <w:rPr>
        <w:noProof/>
      </w:rPr>
      <w:t>9</w:t>
    </w:r>
    <w:r>
      <w:rPr>
        <w:noProof/>
      </w:rPr>
      <w:fldChar w:fldCharType="end"/>
    </w:r>
  </w:p>
  <w:p w14:paraId="6FE3DA26" w14:textId="11A0BB74" w:rsidR="005A78FC" w:rsidRPr="00F71E54" w:rsidRDefault="005A78FC" w:rsidP="00B908E2">
    <w:pPr>
      <w:pStyle w:val="zFooterOddPortrai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1998F9" w14:textId="77777777" w:rsidR="006102CF" w:rsidRDefault="006102CF">
      <w:r>
        <w:separator/>
      </w:r>
    </w:p>
  </w:footnote>
  <w:footnote w:type="continuationSeparator" w:id="0">
    <w:p w14:paraId="456E5F41" w14:textId="77777777" w:rsidR="006102CF" w:rsidRDefault="006102CF">
      <w:r>
        <w:continuationSeparator/>
      </w:r>
    </w:p>
  </w:footnote>
  <w:footnote w:id="1">
    <w:p w14:paraId="24F849F8" w14:textId="7B9D1595" w:rsidR="005A78FC" w:rsidRDefault="005A78FC" w:rsidP="00ED306F">
      <w:pPr>
        <w:pStyle w:val="FootnoteText"/>
      </w:pPr>
      <w:r>
        <w:rPr>
          <w:rStyle w:val="FootnoteReference"/>
        </w:rPr>
        <w:footnoteRef/>
      </w:r>
      <w:r>
        <w:t xml:space="preserve"> </w:t>
      </w:r>
      <w:r w:rsidRPr="00D643D8">
        <w:t>https://lris.scinfo.org.nz/layer/104400-lcdb-v50-land-cover-database-version-50-mainland-new-zealand/</w:t>
      </w:r>
    </w:p>
  </w:footnote>
  <w:footnote w:id="2">
    <w:p w14:paraId="7F2816FC" w14:textId="49F9E76D" w:rsidR="005A78FC" w:rsidRDefault="005A78FC" w:rsidP="00B940C3">
      <w:pPr>
        <w:pStyle w:val="FootnoteText"/>
      </w:pPr>
      <w:r w:rsidRPr="00C92EFF">
        <w:rPr>
          <w:rStyle w:val="FootnoteReference"/>
        </w:rPr>
        <w:footnoteRef/>
      </w:r>
      <w:r>
        <w:t xml:space="preserve"> (</w:t>
      </w:r>
      <w:hyperlink r:id="rId1" w:history="1">
        <w:r w:rsidRPr="00E142E2">
          <w:rPr>
            <w:rStyle w:val="Hyperlink"/>
          </w:rPr>
          <w:t>http://www.mfe.govt.nz/publications/water/microbiological-quality-jun03/hazen-calculator.html</w:t>
        </w:r>
      </w:hyperlink>
      <w:r>
        <w:t>) Note that there are many possible ways to calculate percentiles. The Hazen method produces middle-of-the-road results, whereas the method used in Excel does not (McBride 2005, chapter 8).</w:t>
      </w:r>
    </w:p>
  </w:footnote>
  <w:footnote w:id="3">
    <w:p w14:paraId="4006BC48" w14:textId="77777777" w:rsidR="005A78FC" w:rsidRPr="00A73F36" w:rsidRDefault="005A78FC" w:rsidP="00B940C3">
      <w:pPr>
        <w:pStyle w:val="FootnoteText"/>
        <w:rPr>
          <w:lang w:val="en-US"/>
        </w:rPr>
      </w:pPr>
      <w:r w:rsidRPr="00EC4E33">
        <w:rPr>
          <w:rStyle w:val="FootnoteReference"/>
        </w:rPr>
        <w:footnoteRef/>
      </w:r>
      <w:r>
        <w:t xml:space="preserve"> </w:t>
      </w:r>
      <w:r w:rsidRPr="005B6422">
        <w:rPr>
          <w:lang w:val="en-US"/>
        </w:rPr>
        <w:t>Note th</w:t>
      </w:r>
      <w:r>
        <w:rPr>
          <w:lang w:val="en-US"/>
        </w:rPr>
        <w:t>at</w:t>
      </w:r>
      <w:r w:rsidRPr="005B6422">
        <w:rPr>
          <w:lang w:val="en-US"/>
        </w:rPr>
        <w:t xml:space="preserve"> +/- 1.96</w:t>
      </w:r>
      <w:r>
        <w:rPr>
          <w:lang w:val="en-US"/>
        </w:rPr>
        <w:t xml:space="preserve"> are</w:t>
      </w:r>
      <w:r w:rsidRPr="00980DD6">
        <w:rPr>
          <w:lang w:val="en-US"/>
        </w:rPr>
        <w:t xml:space="preserve"> approximately the </w:t>
      </w:r>
      <w:r>
        <w:rPr>
          <w:lang w:val="en-US"/>
        </w:rPr>
        <w:t>2.5</w:t>
      </w:r>
      <w:r w:rsidRPr="00A73F36">
        <w:rPr>
          <w:vertAlign w:val="superscript"/>
          <w:lang w:val="en-US"/>
        </w:rPr>
        <w:t>th</w:t>
      </w:r>
      <w:r>
        <w:rPr>
          <w:lang w:val="en-US"/>
        </w:rPr>
        <w:t xml:space="preserve"> and </w:t>
      </w:r>
      <w:r w:rsidRPr="00980DD6">
        <w:rPr>
          <w:lang w:val="en-US"/>
        </w:rPr>
        <w:t>97.5</w:t>
      </w:r>
      <w:r w:rsidRPr="00A73F36">
        <w:rPr>
          <w:vertAlign w:val="superscript"/>
          <w:lang w:val="en-US"/>
        </w:rPr>
        <w:t>th</w:t>
      </w:r>
      <w:r w:rsidRPr="00980DD6">
        <w:rPr>
          <w:lang w:val="en-US"/>
        </w:rPr>
        <w:t xml:space="preserve"> percentile of a standard normal distribution</w:t>
      </w:r>
      <w:r w:rsidRPr="005B6422">
        <w:rPr>
          <w:lang w:val="en-US"/>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7A160" w14:textId="79EC4F12" w:rsidR="005A78FC" w:rsidRDefault="005A78F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7F1CE" w14:textId="6798CB03" w:rsidR="005A78FC" w:rsidRDefault="005A78F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021A1" w14:textId="79A26F67" w:rsidR="005A78FC" w:rsidRDefault="005A78FC" w:rsidP="009C394C">
    <w:pPr>
      <w:pStyle w:val="Header"/>
      <w:jc w:val="right"/>
      <w:rPr>
        <w:noProof/>
        <w:lang w:eastAsia="en-NZ"/>
      </w:rPr>
    </w:pPr>
    <w:r>
      <w:rPr>
        <w:noProof/>
        <w:lang w:eastAsia="en-NZ"/>
      </w:rPr>
      <w:drawing>
        <wp:inline distT="0" distB="0" distL="0" distR="0" wp14:anchorId="246E0EED" wp14:editId="2D3F4FAC">
          <wp:extent cx="2592000" cy="954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IWA_CMYK_Hor.jpg"/>
                  <pic:cNvPicPr/>
                </pic:nvPicPr>
                <pic:blipFill>
                  <a:blip r:embed="rId1">
                    <a:extLst>
                      <a:ext uri="{28A0092B-C50C-407E-A947-70E740481C1C}">
                        <a14:useLocalDpi xmlns:a14="http://schemas.microsoft.com/office/drawing/2010/main" val="0"/>
                      </a:ext>
                    </a:extLst>
                  </a:blip>
                  <a:stretch>
                    <a:fillRect/>
                  </a:stretch>
                </pic:blipFill>
                <pic:spPr>
                  <a:xfrm>
                    <a:off x="0" y="0"/>
                    <a:ext cx="2592000" cy="954000"/>
                  </a:xfrm>
                  <a:prstGeom prst="rect">
                    <a:avLst/>
                  </a:prstGeom>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0C483" w14:textId="4882F43E" w:rsidR="005A78FC" w:rsidRPr="00AE29E8" w:rsidRDefault="005A78FC" w:rsidP="00AE29E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BDA476" w14:textId="62C9FC98" w:rsidR="005A78FC" w:rsidRPr="00AE29E8" w:rsidRDefault="005A78FC" w:rsidP="00AE29E8">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4F103" w14:textId="62E0BD45" w:rsidR="005A78FC" w:rsidRPr="00AE29E8" w:rsidRDefault="005A78FC" w:rsidP="00AE29E8">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FF90F" w14:textId="62253584" w:rsidR="005A78FC" w:rsidRPr="00AE29E8" w:rsidRDefault="005A78FC" w:rsidP="00AE29E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41A35"/>
    <w:multiLevelType w:val="hybridMultilevel"/>
    <w:tmpl w:val="12CEB9FE"/>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0C472DAD"/>
    <w:multiLevelType w:val="hybridMultilevel"/>
    <w:tmpl w:val="F162CA74"/>
    <w:lvl w:ilvl="0" w:tplc="14090011">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0DB502C2"/>
    <w:multiLevelType w:val="hybridMultilevel"/>
    <w:tmpl w:val="7158A264"/>
    <w:lvl w:ilvl="0" w:tplc="F9F85342">
      <w:start w:val="1"/>
      <w:numFmt w:val="bullet"/>
      <w:pStyle w:val="zInstructionsBullet"/>
      <w:lvlText w:val="▪"/>
      <w:lvlJc w:val="left"/>
      <w:pPr>
        <w:tabs>
          <w:tab w:val="num" w:pos="709"/>
        </w:tabs>
        <w:ind w:left="709" w:hanging="425"/>
      </w:pPr>
      <w:rPr>
        <w:rFonts w:ascii="Arial" w:hAnsi="Arial" w:hint="default"/>
        <w:color w:val="FF0000"/>
        <w:sz w:val="2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DBE6475"/>
    <w:multiLevelType w:val="hybridMultilevel"/>
    <w:tmpl w:val="460E07E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1A305368"/>
    <w:multiLevelType w:val="multilevel"/>
    <w:tmpl w:val="284675BE"/>
    <w:lvl w:ilvl="0">
      <w:start w:val="1"/>
      <w:numFmt w:val="bullet"/>
      <w:pStyle w:val="BulletLevel1"/>
      <w:lvlText w:val=""/>
      <w:lvlJc w:val="left"/>
      <w:pPr>
        <w:tabs>
          <w:tab w:val="num" w:pos="1276"/>
        </w:tabs>
        <w:ind w:left="1276" w:hanging="425"/>
      </w:pPr>
      <w:rPr>
        <w:rFonts w:ascii="Wingdings" w:hAnsi="Wingdings" w:hint="default"/>
      </w:rPr>
    </w:lvl>
    <w:lvl w:ilvl="1">
      <w:start w:val="1"/>
      <w:numFmt w:val="bullet"/>
      <w:pStyle w:val="BulletLevel2"/>
      <w:lvlText w:val="−"/>
      <w:lvlJc w:val="left"/>
      <w:pPr>
        <w:tabs>
          <w:tab w:val="num" w:pos="1701"/>
        </w:tabs>
        <w:ind w:left="1701" w:hanging="425"/>
      </w:pPr>
      <w:rPr>
        <w:rFonts w:ascii="Verdana" w:hAnsi="Verdana" w:hint="default"/>
        <w:b/>
        <w:i w:val="0"/>
      </w:rPr>
    </w:lvl>
    <w:lvl w:ilvl="2">
      <w:start w:val="1"/>
      <w:numFmt w:val="none"/>
      <w:lvlRestart w:val="0"/>
      <w:lvlText w:val=""/>
      <w:lvlJc w:val="left"/>
      <w:pPr>
        <w:tabs>
          <w:tab w:val="num" w:pos="851"/>
        </w:tabs>
        <w:ind w:left="851" w:firstLine="0"/>
      </w:pPr>
      <w:rPr>
        <w:rFonts w:hint="default"/>
      </w:rPr>
    </w:lvl>
    <w:lvl w:ilvl="3">
      <w:start w:val="1"/>
      <w:numFmt w:val="none"/>
      <w:lvlRestart w:val="0"/>
      <w:lvlText w:val=""/>
      <w:lvlJc w:val="left"/>
      <w:pPr>
        <w:tabs>
          <w:tab w:val="num" w:pos="851"/>
        </w:tabs>
        <w:ind w:left="851" w:firstLine="0"/>
      </w:pPr>
      <w:rPr>
        <w:rFonts w:hint="default"/>
      </w:rPr>
    </w:lvl>
    <w:lvl w:ilvl="4">
      <w:start w:val="1"/>
      <w:numFmt w:val="none"/>
      <w:lvlRestart w:val="0"/>
      <w:lvlText w:val=""/>
      <w:lvlJc w:val="left"/>
      <w:pPr>
        <w:tabs>
          <w:tab w:val="num" w:pos="851"/>
        </w:tabs>
        <w:ind w:left="851" w:firstLine="0"/>
      </w:pPr>
      <w:rPr>
        <w:rFonts w:hint="default"/>
      </w:rPr>
    </w:lvl>
    <w:lvl w:ilvl="5">
      <w:start w:val="1"/>
      <w:numFmt w:val="none"/>
      <w:lvlRestart w:val="0"/>
      <w:lvlText w:val=""/>
      <w:lvlJc w:val="left"/>
      <w:pPr>
        <w:tabs>
          <w:tab w:val="num" w:pos="851"/>
        </w:tabs>
        <w:ind w:left="851" w:firstLine="0"/>
      </w:pPr>
      <w:rPr>
        <w:rFonts w:hint="default"/>
      </w:rPr>
    </w:lvl>
    <w:lvl w:ilvl="6">
      <w:start w:val="1"/>
      <w:numFmt w:val="none"/>
      <w:lvlRestart w:val="0"/>
      <w:lvlText w:val=""/>
      <w:lvlJc w:val="left"/>
      <w:pPr>
        <w:tabs>
          <w:tab w:val="num" w:pos="851"/>
        </w:tabs>
        <w:ind w:left="851" w:firstLine="0"/>
      </w:pPr>
      <w:rPr>
        <w:rFonts w:hint="default"/>
      </w:rPr>
    </w:lvl>
    <w:lvl w:ilvl="7">
      <w:start w:val="1"/>
      <w:numFmt w:val="none"/>
      <w:lvlRestart w:val="0"/>
      <w:lvlText w:val=""/>
      <w:lvlJc w:val="left"/>
      <w:pPr>
        <w:tabs>
          <w:tab w:val="num" w:pos="851"/>
        </w:tabs>
        <w:ind w:left="851" w:firstLine="0"/>
      </w:pPr>
      <w:rPr>
        <w:rFonts w:hint="default"/>
      </w:rPr>
    </w:lvl>
    <w:lvl w:ilvl="8">
      <w:start w:val="1"/>
      <w:numFmt w:val="none"/>
      <w:lvlRestart w:val="0"/>
      <w:lvlText w:val=""/>
      <w:lvlJc w:val="left"/>
      <w:pPr>
        <w:tabs>
          <w:tab w:val="num" w:pos="851"/>
        </w:tabs>
        <w:ind w:left="851" w:firstLine="0"/>
      </w:pPr>
      <w:rPr>
        <w:rFonts w:hint="default"/>
      </w:rPr>
    </w:lvl>
  </w:abstractNum>
  <w:abstractNum w:abstractNumId="5" w15:restartNumberingAfterBreak="0">
    <w:nsid w:val="1E8878D3"/>
    <w:multiLevelType w:val="multilevel"/>
    <w:tmpl w:val="41EEB926"/>
    <w:lvl w:ilvl="0">
      <w:start w:val="1"/>
      <w:numFmt w:val="decimal"/>
      <w:pStyle w:val="Heading1"/>
      <w:lvlText w:val="%1"/>
      <w:lvlJc w:val="left"/>
      <w:pPr>
        <w:tabs>
          <w:tab w:val="num" w:pos="709"/>
        </w:tabs>
        <w:ind w:left="709" w:hanging="709"/>
      </w:pPr>
      <w:rPr>
        <w:rFonts w:hint="default"/>
        <w:b w:val="0"/>
        <w:i w:val="0"/>
        <w:color w:val="0038A8"/>
        <w:sz w:val="32"/>
        <w:szCs w:val="21"/>
      </w:rPr>
    </w:lvl>
    <w:lvl w:ilvl="1">
      <w:start w:val="1"/>
      <w:numFmt w:val="decimal"/>
      <w:pStyle w:val="Heading2"/>
      <w:lvlText w:val="%1.%2"/>
      <w:lvlJc w:val="left"/>
      <w:pPr>
        <w:tabs>
          <w:tab w:val="num" w:pos="709"/>
        </w:tabs>
        <w:ind w:left="709" w:hanging="709"/>
      </w:pPr>
      <w:rPr>
        <w:rFonts w:hint="default"/>
        <w:b w:val="0"/>
        <w:i w:val="0"/>
        <w:sz w:val="28"/>
        <w:szCs w:val="20"/>
      </w:rPr>
    </w:lvl>
    <w:lvl w:ilvl="2">
      <w:start w:val="1"/>
      <w:numFmt w:val="decimal"/>
      <w:pStyle w:val="Heading3"/>
      <w:lvlText w:val="%1.%2.%3"/>
      <w:lvlJc w:val="left"/>
      <w:pPr>
        <w:tabs>
          <w:tab w:val="num" w:pos="4537"/>
        </w:tabs>
        <w:ind w:left="4537" w:hanging="709"/>
      </w:pPr>
      <w:rPr>
        <w:rFonts w:hint="default"/>
        <w:b w:val="0"/>
        <w:i w:val="0"/>
        <w:sz w:val="24"/>
        <w:szCs w:val="20"/>
      </w:rPr>
    </w:lvl>
    <w:lvl w:ilvl="3">
      <w:start w:val="1"/>
      <w:numFmt w:val="none"/>
      <w:lvlText w:val=""/>
      <w:lvlJc w:val="left"/>
      <w:pPr>
        <w:tabs>
          <w:tab w:val="num" w:pos="0"/>
        </w:tabs>
        <w:ind w:left="0" w:firstLine="0"/>
      </w:pPr>
      <w:rPr>
        <w:rFonts w:hint="default"/>
        <w:sz w:val="22"/>
        <w:szCs w:val="20"/>
      </w:rPr>
    </w:lvl>
    <w:lvl w:ilvl="4">
      <w:start w:val="1"/>
      <w:numFmt w:val="none"/>
      <w:lvlText w:val=""/>
      <w:lvlJc w:val="left"/>
      <w:pPr>
        <w:tabs>
          <w:tab w:val="num" w:pos="0"/>
        </w:tabs>
        <w:ind w:left="0" w:firstLine="0"/>
      </w:pPr>
      <w:rPr>
        <w:rFonts w:hint="default"/>
        <w:sz w:val="22"/>
        <w:szCs w:val="20"/>
      </w:rPr>
    </w:lvl>
    <w:lvl w:ilvl="5">
      <w:start w:val="1"/>
      <w:numFmt w:val="none"/>
      <w:lvlText w:val=""/>
      <w:lvlJc w:val="left"/>
      <w:pPr>
        <w:tabs>
          <w:tab w:val="num" w:pos="0"/>
        </w:tabs>
        <w:ind w:left="0" w:firstLine="0"/>
      </w:pPr>
      <w:rPr>
        <w:rFonts w:hint="default"/>
      </w:rPr>
    </w:lvl>
    <w:lvl w:ilvl="6">
      <w:start w:val="1"/>
      <w:numFmt w:val="none"/>
      <w:lvlText w:val=""/>
      <w:lvlJc w:val="left"/>
      <w:pPr>
        <w:tabs>
          <w:tab w:val="num" w:pos="0"/>
        </w:tabs>
        <w:ind w:left="0" w:firstLine="0"/>
      </w:pPr>
      <w:rPr>
        <w:rFonts w:hint="default"/>
      </w:rPr>
    </w:lvl>
    <w:lvl w:ilvl="7">
      <w:start w:val="1"/>
      <w:numFmt w:val="none"/>
      <w:lvlText w:val=""/>
      <w:lvlJc w:val="left"/>
      <w:pPr>
        <w:tabs>
          <w:tab w:val="num" w:pos="0"/>
        </w:tabs>
        <w:ind w:left="0" w:firstLine="0"/>
      </w:pPr>
      <w:rPr>
        <w:rFonts w:hint="default"/>
      </w:rPr>
    </w:lvl>
    <w:lvl w:ilvl="8">
      <w:start w:val="1"/>
      <w:numFmt w:val="none"/>
      <w:lvlText w:val=""/>
      <w:lvlJc w:val="left"/>
      <w:pPr>
        <w:tabs>
          <w:tab w:val="num" w:pos="0"/>
        </w:tabs>
        <w:ind w:left="0" w:firstLine="0"/>
      </w:pPr>
      <w:rPr>
        <w:rFonts w:hint="default"/>
      </w:rPr>
    </w:lvl>
  </w:abstractNum>
  <w:abstractNum w:abstractNumId="6" w15:restartNumberingAfterBreak="0">
    <w:nsid w:val="21EA41BC"/>
    <w:multiLevelType w:val="hybridMultilevel"/>
    <w:tmpl w:val="0BCC000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24643BC9"/>
    <w:multiLevelType w:val="multilevel"/>
    <w:tmpl w:val="65B4433C"/>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none"/>
      <w:lvlText w:val=""/>
      <w:lvlJc w:val="left"/>
      <w:pPr>
        <w:tabs>
          <w:tab w:val="num" w:pos="0"/>
        </w:tabs>
        <w:ind w:left="0" w:firstLine="0"/>
      </w:pPr>
      <w:rPr>
        <w:rFonts w:hint="default"/>
      </w:rPr>
    </w:lvl>
    <w:lvl w:ilvl="4">
      <w:start w:val="1"/>
      <w:numFmt w:val="none"/>
      <w:lvlText w:val=""/>
      <w:lvlJc w:val="left"/>
      <w:pPr>
        <w:tabs>
          <w:tab w:val="num" w:pos="0"/>
        </w:tabs>
        <w:ind w:left="0" w:firstLine="0"/>
      </w:pPr>
      <w:rPr>
        <w:rFonts w:hint="default"/>
      </w:rPr>
    </w:lvl>
    <w:lvl w:ilvl="5">
      <w:start w:val="1"/>
      <w:numFmt w:val="none"/>
      <w:lvlText w:val=""/>
      <w:lvlJc w:val="left"/>
      <w:pPr>
        <w:tabs>
          <w:tab w:val="num" w:pos="0"/>
        </w:tabs>
        <w:ind w:left="0" w:firstLine="0"/>
      </w:pPr>
      <w:rPr>
        <w:rFonts w:hint="default"/>
      </w:rPr>
    </w:lvl>
    <w:lvl w:ilvl="6">
      <w:start w:val="1"/>
      <w:numFmt w:val="none"/>
      <w:lvlText w:val=""/>
      <w:lvlJc w:val="left"/>
      <w:pPr>
        <w:tabs>
          <w:tab w:val="num" w:pos="0"/>
        </w:tabs>
        <w:ind w:left="0" w:firstLine="0"/>
      </w:pPr>
      <w:rPr>
        <w:rFonts w:hint="default"/>
      </w:rPr>
    </w:lvl>
    <w:lvl w:ilvl="7">
      <w:start w:val="1"/>
      <w:numFmt w:val="none"/>
      <w:lvlText w:val=""/>
      <w:lvlJc w:val="left"/>
      <w:pPr>
        <w:tabs>
          <w:tab w:val="num" w:pos="0"/>
        </w:tabs>
        <w:ind w:left="0" w:firstLine="0"/>
      </w:pPr>
      <w:rPr>
        <w:rFonts w:hint="default"/>
      </w:rPr>
    </w:lvl>
    <w:lvl w:ilvl="8">
      <w:start w:val="1"/>
      <w:numFmt w:val="none"/>
      <w:lvlText w:val=""/>
      <w:lvlJc w:val="left"/>
      <w:pPr>
        <w:tabs>
          <w:tab w:val="num" w:pos="0"/>
        </w:tabs>
        <w:ind w:left="0" w:firstLine="0"/>
      </w:pPr>
      <w:rPr>
        <w:rFonts w:hint="default"/>
      </w:rPr>
    </w:lvl>
  </w:abstractNum>
  <w:abstractNum w:abstractNumId="8" w15:restartNumberingAfterBreak="0">
    <w:nsid w:val="32C916BE"/>
    <w:multiLevelType w:val="hybridMultilevel"/>
    <w:tmpl w:val="E724F2D6"/>
    <w:lvl w:ilvl="0" w:tplc="BC0A3A36">
      <w:start w:val="1"/>
      <w:numFmt w:val="bullet"/>
      <w:pStyle w:val="NIWAChecklistBullet"/>
      <w:lvlText w:val="□"/>
      <w:lvlJc w:val="left"/>
      <w:pPr>
        <w:tabs>
          <w:tab w:val="num" w:pos="720"/>
        </w:tabs>
        <w:ind w:left="720" w:hanging="360"/>
      </w:pPr>
      <w:rPr>
        <w:rFonts w:ascii="Courier New" w:hAnsi="Courier New" w:hint="default"/>
        <w:sz w:val="28"/>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91214F1"/>
    <w:multiLevelType w:val="hybridMultilevel"/>
    <w:tmpl w:val="B7D017F0"/>
    <w:lvl w:ilvl="0" w:tplc="FAB6D25C">
      <w:start w:val="1"/>
      <w:numFmt w:val="upperLetter"/>
      <w:pStyle w:val="Heading7"/>
      <w:lvlText w:val="Appendix %1"/>
      <w:lvlJc w:val="left"/>
      <w:pPr>
        <w:tabs>
          <w:tab w:val="num" w:pos="1985"/>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492B4454"/>
    <w:multiLevelType w:val="hybridMultilevel"/>
    <w:tmpl w:val="05E2EEDE"/>
    <w:lvl w:ilvl="0" w:tplc="541640E6">
      <w:start w:val="1"/>
      <w:numFmt w:val="decimal"/>
      <w:lvlText w:val="Appendix %1."/>
      <w:lvlJc w:val="left"/>
      <w:pPr>
        <w:tabs>
          <w:tab w:val="num" w:pos="1701"/>
        </w:tabs>
        <w:ind w:left="0" w:firstLine="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 w15:restartNumberingAfterBreak="0">
    <w:nsid w:val="493D72D7"/>
    <w:multiLevelType w:val="multilevel"/>
    <w:tmpl w:val="BA5038F0"/>
    <w:lvl w:ilvl="0">
      <w:start w:val="1"/>
      <w:numFmt w:val="decimal"/>
      <w:lvlRestart w:val="0"/>
      <w:pStyle w:val="TableTextNumbering"/>
      <w:lvlText w:val="%1."/>
      <w:lvlJc w:val="left"/>
      <w:pPr>
        <w:tabs>
          <w:tab w:val="num" w:pos="357"/>
        </w:tabs>
        <w:ind w:left="357" w:hanging="357"/>
      </w:pPr>
      <w:rPr>
        <w:rFonts w:ascii="Arial" w:hAnsi="Arial" w:cs="Arial" w:hint="default"/>
        <w:sz w:val="20"/>
        <w:szCs w:val="22"/>
      </w:rPr>
    </w:lvl>
    <w:lvl w:ilvl="1">
      <w:start w:val="1"/>
      <w:numFmt w:val="decimal"/>
      <w:lvlText w:val="%1.%2"/>
      <w:lvlJc w:val="left"/>
      <w:pPr>
        <w:tabs>
          <w:tab w:val="num" w:pos="578"/>
        </w:tabs>
        <w:ind w:left="578" w:hanging="578"/>
      </w:pPr>
      <w:rPr>
        <w:rFonts w:ascii="Arial Narrow" w:hAnsi="Arial Narrow" w:hint="default"/>
        <w:sz w:val="22"/>
      </w:rPr>
    </w:lvl>
    <w:lvl w:ilvl="2">
      <w:start w:val="1"/>
      <w:numFmt w:val="decimal"/>
      <w:lvlText w:val="%1.%2.%3"/>
      <w:lvlJc w:val="left"/>
      <w:pPr>
        <w:tabs>
          <w:tab w:val="num" w:pos="720"/>
        </w:tabs>
        <w:ind w:left="720" w:hanging="720"/>
      </w:pPr>
      <w:rPr>
        <w:rFonts w:ascii="Arial Narrow" w:hAnsi="Arial Narrow" w:hint="default"/>
        <w:sz w:val="22"/>
      </w:rPr>
    </w:lvl>
    <w:lvl w:ilvl="3">
      <w:start w:val="1"/>
      <w:numFmt w:val="decimal"/>
      <w:lvlText w:val="%1.%2.%3.%4"/>
      <w:lvlJc w:val="left"/>
      <w:pPr>
        <w:tabs>
          <w:tab w:val="num" w:pos="862"/>
        </w:tabs>
        <w:ind w:left="862" w:hanging="862"/>
      </w:pPr>
      <w:rPr>
        <w:rFonts w:ascii="Arial Narrow" w:hAnsi="Arial Narrow" w:hint="default"/>
        <w:sz w:val="22"/>
      </w:rPr>
    </w:lvl>
    <w:lvl w:ilvl="4">
      <w:start w:val="1"/>
      <w:numFmt w:val="decimal"/>
      <w:lvlText w:val="%1.%2.%3.%4.%5"/>
      <w:lvlJc w:val="left"/>
      <w:pPr>
        <w:tabs>
          <w:tab w:val="num" w:pos="1009"/>
        </w:tabs>
        <w:ind w:left="1009" w:hanging="1009"/>
      </w:pPr>
      <w:rPr>
        <w:rFonts w:ascii="Arial Narrow" w:hAnsi="Arial Narrow" w:hint="default"/>
        <w:sz w:val="22"/>
      </w:rPr>
    </w:lvl>
    <w:lvl w:ilvl="5">
      <w:start w:val="1"/>
      <w:numFmt w:val="decimal"/>
      <w:lvlText w:val="%1.%2.%3.%4.%5.%6"/>
      <w:lvlJc w:val="left"/>
      <w:pPr>
        <w:tabs>
          <w:tab w:val="num" w:pos="1151"/>
        </w:tabs>
        <w:ind w:left="1151" w:hanging="1151"/>
      </w:pPr>
      <w:rPr>
        <w:rFonts w:ascii="Arial Narrow" w:hAnsi="Arial Narrow" w:hint="default"/>
        <w:sz w:val="22"/>
      </w:rPr>
    </w:lvl>
    <w:lvl w:ilvl="6">
      <w:start w:val="1"/>
      <w:numFmt w:val="decimal"/>
      <w:lvlText w:val="%1.%2.%3.%4.%5.%6.%7"/>
      <w:lvlJc w:val="left"/>
      <w:pPr>
        <w:tabs>
          <w:tab w:val="num" w:pos="1298"/>
        </w:tabs>
        <w:ind w:left="1298" w:hanging="1298"/>
      </w:pPr>
      <w:rPr>
        <w:rFonts w:ascii="Arial Narrow" w:hAnsi="Arial Narrow" w:hint="default"/>
        <w:sz w:val="22"/>
      </w:rPr>
    </w:lvl>
    <w:lvl w:ilvl="7">
      <w:start w:val="1"/>
      <w:numFmt w:val="decimal"/>
      <w:lvlText w:val="%1.%2.%3.%4.%5.%6.%7.%8"/>
      <w:lvlJc w:val="left"/>
      <w:pPr>
        <w:tabs>
          <w:tab w:val="num" w:pos="1440"/>
        </w:tabs>
        <w:ind w:left="1440" w:hanging="1440"/>
      </w:pPr>
      <w:rPr>
        <w:rFonts w:ascii="Arial Narrow" w:hAnsi="Arial Narrow" w:hint="default"/>
        <w:sz w:val="22"/>
      </w:rPr>
    </w:lvl>
    <w:lvl w:ilvl="8">
      <w:start w:val="1"/>
      <w:numFmt w:val="decimal"/>
      <w:lvlText w:val="%1.%2.%3.%4.%5.%6.%7.%8.%9"/>
      <w:lvlJc w:val="left"/>
      <w:pPr>
        <w:tabs>
          <w:tab w:val="num" w:pos="1582"/>
        </w:tabs>
        <w:ind w:left="1582" w:hanging="1582"/>
      </w:pPr>
      <w:rPr>
        <w:rFonts w:ascii="Arial Narrow" w:hAnsi="Arial Narrow" w:hint="default"/>
        <w:sz w:val="22"/>
      </w:rPr>
    </w:lvl>
  </w:abstractNum>
  <w:abstractNum w:abstractNumId="12" w15:restartNumberingAfterBreak="0">
    <w:nsid w:val="4C43754F"/>
    <w:multiLevelType w:val="hybridMultilevel"/>
    <w:tmpl w:val="433EF83E"/>
    <w:lvl w:ilvl="0" w:tplc="306C2670">
      <w:start w:val="1"/>
      <w:numFmt w:val="bullet"/>
      <w:pStyle w:val="TableTextBullets"/>
      <w:lvlText w:val=""/>
      <w:lvlJc w:val="left"/>
      <w:pPr>
        <w:tabs>
          <w:tab w:val="num" w:pos="357"/>
        </w:tabs>
        <w:ind w:left="357" w:hanging="357"/>
      </w:pPr>
      <w:rPr>
        <w:rFonts w:ascii="Symbol" w:hAnsi="Symbol" w:hint="default"/>
      </w:rPr>
    </w:lvl>
    <w:lvl w:ilvl="1" w:tplc="0C9E6F08" w:tentative="1">
      <w:start w:val="1"/>
      <w:numFmt w:val="bullet"/>
      <w:lvlText w:val="o"/>
      <w:lvlJc w:val="left"/>
      <w:pPr>
        <w:tabs>
          <w:tab w:val="num" w:pos="1440"/>
        </w:tabs>
        <w:ind w:left="1440" w:hanging="360"/>
      </w:pPr>
      <w:rPr>
        <w:rFonts w:ascii="Courier New" w:hAnsi="Courier New" w:cs="Courier New" w:hint="default"/>
      </w:rPr>
    </w:lvl>
    <w:lvl w:ilvl="2" w:tplc="F85EB4C2" w:tentative="1">
      <w:start w:val="1"/>
      <w:numFmt w:val="bullet"/>
      <w:lvlText w:val=""/>
      <w:lvlJc w:val="left"/>
      <w:pPr>
        <w:tabs>
          <w:tab w:val="num" w:pos="2160"/>
        </w:tabs>
        <w:ind w:left="2160" w:hanging="360"/>
      </w:pPr>
      <w:rPr>
        <w:rFonts w:ascii="Wingdings" w:hAnsi="Wingdings" w:hint="default"/>
      </w:rPr>
    </w:lvl>
    <w:lvl w:ilvl="3" w:tplc="03CC1A3C" w:tentative="1">
      <w:start w:val="1"/>
      <w:numFmt w:val="bullet"/>
      <w:lvlText w:val=""/>
      <w:lvlJc w:val="left"/>
      <w:pPr>
        <w:tabs>
          <w:tab w:val="num" w:pos="2880"/>
        </w:tabs>
        <w:ind w:left="2880" w:hanging="360"/>
      </w:pPr>
      <w:rPr>
        <w:rFonts w:ascii="Symbol" w:hAnsi="Symbol" w:hint="default"/>
      </w:rPr>
    </w:lvl>
    <w:lvl w:ilvl="4" w:tplc="BADE4F9C" w:tentative="1">
      <w:start w:val="1"/>
      <w:numFmt w:val="bullet"/>
      <w:lvlText w:val="o"/>
      <w:lvlJc w:val="left"/>
      <w:pPr>
        <w:tabs>
          <w:tab w:val="num" w:pos="3600"/>
        </w:tabs>
        <w:ind w:left="3600" w:hanging="360"/>
      </w:pPr>
      <w:rPr>
        <w:rFonts w:ascii="Courier New" w:hAnsi="Courier New" w:cs="Courier New" w:hint="default"/>
      </w:rPr>
    </w:lvl>
    <w:lvl w:ilvl="5" w:tplc="66B6B338" w:tentative="1">
      <w:start w:val="1"/>
      <w:numFmt w:val="bullet"/>
      <w:lvlText w:val=""/>
      <w:lvlJc w:val="left"/>
      <w:pPr>
        <w:tabs>
          <w:tab w:val="num" w:pos="4320"/>
        </w:tabs>
        <w:ind w:left="4320" w:hanging="360"/>
      </w:pPr>
      <w:rPr>
        <w:rFonts w:ascii="Wingdings" w:hAnsi="Wingdings" w:hint="default"/>
      </w:rPr>
    </w:lvl>
    <w:lvl w:ilvl="6" w:tplc="D95A0124" w:tentative="1">
      <w:start w:val="1"/>
      <w:numFmt w:val="bullet"/>
      <w:lvlText w:val=""/>
      <w:lvlJc w:val="left"/>
      <w:pPr>
        <w:tabs>
          <w:tab w:val="num" w:pos="5040"/>
        </w:tabs>
        <w:ind w:left="5040" w:hanging="360"/>
      </w:pPr>
      <w:rPr>
        <w:rFonts w:ascii="Symbol" w:hAnsi="Symbol" w:hint="default"/>
      </w:rPr>
    </w:lvl>
    <w:lvl w:ilvl="7" w:tplc="2146D924" w:tentative="1">
      <w:start w:val="1"/>
      <w:numFmt w:val="bullet"/>
      <w:lvlText w:val="o"/>
      <w:lvlJc w:val="left"/>
      <w:pPr>
        <w:tabs>
          <w:tab w:val="num" w:pos="5760"/>
        </w:tabs>
        <w:ind w:left="5760" w:hanging="360"/>
      </w:pPr>
      <w:rPr>
        <w:rFonts w:ascii="Courier New" w:hAnsi="Courier New" w:cs="Courier New" w:hint="default"/>
      </w:rPr>
    </w:lvl>
    <w:lvl w:ilvl="8" w:tplc="E07A5404"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95B3BAF"/>
    <w:multiLevelType w:val="hybridMultilevel"/>
    <w:tmpl w:val="E416BC7C"/>
    <w:lvl w:ilvl="0" w:tplc="4A44A8DE">
      <w:start w:val="1"/>
      <w:numFmt w:val="upperLetter"/>
      <w:pStyle w:val="Alphalist"/>
      <w:lvlText w:val="%1."/>
      <w:lvlJc w:val="left"/>
      <w:pPr>
        <w:tabs>
          <w:tab w:val="num" w:pos="1276"/>
        </w:tabs>
        <w:ind w:left="1276" w:hanging="425"/>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4" w15:restartNumberingAfterBreak="0">
    <w:nsid w:val="5C8D5A32"/>
    <w:multiLevelType w:val="multilevel"/>
    <w:tmpl w:val="E6281638"/>
    <w:lvl w:ilvl="0">
      <w:start w:val="1"/>
      <w:numFmt w:val="decimal"/>
      <w:pStyle w:val="Numberedpara-Level1"/>
      <w:lvlText w:val="%1."/>
      <w:lvlJc w:val="left"/>
      <w:pPr>
        <w:tabs>
          <w:tab w:val="num" w:pos="567"/>
        </w:tabs>
        <w:ind w:left="567" w:hanging="567"/>
      </w:pPr>
      <w:rPr>
        <w:rFonts w:hint="default"/>
      </w:rPr>
    </w:lvl>
    <w:lvl w:ilvl="1">
      <w:start w:val="1"/>
      <w:numFmt w:val="decimal"/>
      <w:pStyle w:val="Numberedpara-Level2"/>
      <w:lvlText w:val="%1.%2"/>
      <w:lvlJc w:val="left"/>
      <w:pPr>
        <w:tabs>
          <w:tab w:val="num" w:pos="567"/>
        </w:tabs>
        <w:ind w:left="567" w:hanging="567"/>
      </w:pPr>
      <w:rPr>
        <w:rFonts w:hint="default"/>
        <w:b w:val="0"/>
        <w:i w:val="0"/>
      </w:rPr>
    </w:lvl>
    <w:lvl w:ilvl="2">
      <w:start w:val="1"/>
      <w:numFmt w:val="lowerRoman"/>
      <w:pStyle w:val="Numberedpara-Level3"/>
      <w:lvlText w:val="%3."/>
      <w:lvlJc w:val="left"/>
      <w:pPr>
        <w:tabs>
          <w:tab w:val="num" w:pos="1134"/>
        </w:tabs>
        <w:ind w:left="1134" w:hanging="567"/>
      </w:pPr>
      <w:rPr>
        <w:rFonts w:hint="default"/>
      </w:rPr>
    </w:lvl>
    <w:lvl w:ilvl="3">
      <w:start w:val="1"/>
      <w:numFmt w:val="none"/>
      <w:lvlText w:val=""/>
      <w:lvlJc w:val="left"/>
      <w:pPr>
        <w:tabs>
          <w:tab w:val="num" w:pos="0"/>
        </w:tabs>
        <w:ind w:left="0" w:firstLine="0"/>
      </w:pPr>
      <w:rPr>
        <w:rFonts w:hint="default"/>
      </w:rPr>
    </w:lvl>
    <w:lvl w:ilvl="4">
      <w:start w:val="1"/>
      <w:numFmt w:val="none"/>
      <w:lvlText w:val=""/>
      <w:lvlJc w:val="left"/>
      <w:pPr>
        <w:tabs>
          <w:tab w:val="num" w:pos="0"/>
        </w:tabs>
        <w:ind w:left="0" w:firstLine="0"/>
      </w:pPr>
      <w:rPr>
        <w:rFonts w:hint="default"/>
      </w:rPr>
    </w:lvl>
    <w:lvl w:ilvl="5">
      <w:start w:val="1"/>
      <w:numFmt w:val="none"/>
      <w:lvlText w:val=""/>
      <w:lvlJc w:val="left"/>
      <w:pPr>
        <w:tabs>
          <w:tab w:val="num" w:pos="0"/>
        </w:tabs>
        <w:ind w:left="0" w:firstLine="0"/>
      </w:pPr>
      <w:rPr>
        <w:rFonts w:hint="default"/>
      </w:rPr>
    </w:lvl>
    <w:lvl w:ilvl="6">
      <w:start w:val="1"/>
      <w:numFmt w:val="none"/>
      <w:lvlText w:val=""/>
      <w:lvlJc w:val="left"/>
      <w:pPr>
        <w:tabs>
          <w:tab w:val="num" w:pos="0"/>
        </w:tabs>
        <w:ind w:left="0" w:firstLine="0"/>
      </w:pPr>
      <w:rPr>
        <w:rFonts w:hint="default"/>
      </w:rPr>
    </w:lvl>
    <w:lvl w:ilvl="7">
      <w:start w:val="1"/>
      <w:numFmt w:val="none"/>
      <w:lvlText w:val=""/>
      <w:lvlJc w:val="left"/>
      <w:pPr>
        <w:tabs>
          <w:tab w:val="num" w:pos="0"/>
        </w:tabs>
        <w:ind w:left="0" w:firstLine="0"/>
      </w:pPr>
      <w:rPr>
        <w:rFonts w:hint="default"/>
      </w:rPr>
    </w:lvl>
    <w:lvl w:ilvl="8">
      <w:start w:val="1"/>
      <w:numFmt w:val="none"/>
      <w:lvlText w:val=""/>
      <w:lvlJc w:val="left"/>
      <w:pPr>
        <w:tabs>
          <w:tab w:val="num" w:pos="0"/>
        </w:tabs>
        <w:ind w:left="0" w:firstLine="0"/>
      </w:pPr>
      <w:rPr>
        <w:rFonts w:hint="default"/>
      </w:rPr>
    </w:lvl>
  </w:abstractNum>
  <w:abstractNum w:abstractNumId="15" w15:restartNumberingAfterBreak="0">
    <w:nsid w:val="6EF8773A"/>
    <w:multiLevelType w:val="multilevel"/>
    <w:tmpl w:val="D0B68004"/>
    <w:lvl w:ilvl="0">
      <w:start w:val="1"/>
      <w:numFmt w:val="decimal"/>
      <w:pStyle w:val="Numberedlist"/>
      <w:lvlText w:val="%1."/>
      <w:lvlJc w:val="left"/>
      <w:pPr>
        <w:tabs>
          <w:tab w:val="num" w:pos="1276"/>
        </w:tabs>
        <w:ind w:left="1276" w:hanging="425"/>
      </w:pPr>
      <w:rPr>
        <w:rFonts w:hint="default"/>
      </w:rPr>
    </w:lvl>
    <w:lvl w:ilvl="1">
      <w:start w:val="1"/>
      <w:numFmt w:val="decimal"/>
      <w:isLgl/>
      <w:lvlText w:val="%1.%2"/>
      <w:lvlJc w:val="left"/>
      <w:pPr>
        <w:tabs>
          <w:tab w:val="num" w:pos="1985"/>
        </w:tabs>
        <w:ind w:left="1985" w:hanging="709"/>
      </w:pPr>
      <w:rPr>
        <w:rFonts w:hint="default"/>
      </w:rPr>
    </w:lvl>
    <w:lvl w:ilvl="2">
      <w:start w:val="1"/>
      <w:numFmt w:val="decimal"/>
      <w:isLgl/>
      <w:lvlText w:val="%1.%2.%3"/>
      <w:lvlJc w:val="left"/>
      <w:pPr>
        <w:tabs>
          <w:tab w:val="num" w:pos="2693"/>
        </w:tabs>
        <w:ind w:left="2693" w:hanging="708"/>
      </w:pPr>
      <w:rPr>
        <w:rFonts w:hint="default"/>
      </w:rPr>
    </w:lvl>
    <w:lvl w:ilvl="3">
      <w:start w:val="1"/>
      <w:numFmt w:val="none"/>
      <w:isLgl/>
      <w:lvlText w:val=""/>
      <w:lvlJc w:val="left"/>
      <w:pPr>
        <w:tabs>
          <w:tab w:val="num" w:pos="0"/>
        </w:tabs>
        <w:ind w:left="0" w:firstLine="0"/>
      </w:pPr>
      <w:rPr>
        <w:rFonts w:hint="default"/>
      </w:rPr>
    </w:lvl>
    <w:lvl w:ilvl="4">
      <w:start w:val="1"/>
      <w:numFmt w:val="none"/>
      <w:isLgl/>
      <w:lvlText w:val=""/>
      <w:lvlJc w:val="left"/>
      <w:pPr>
        <w:tabs>
          <w:tab w:val="num" w:pos="0"/>
        </w:tabs>
        <w:ind w:left="0" w:firstLine="0"/>
      </w:pPr>
      <w:rPr>
        <w:rFonts w:hint="default"/>
      </w:rPr>
    </w:lvl>
    <w:lvl w:ilvl="5">
      <w:start w:val="1"/>
      <w:numFmt w:val="none"/>
      <w:isLgl/>
      <w:lvlText w:val=""/>
      <w:lvlJc w:val="left"/>
      <w:pPr>
        <w:tabs>
          <w:tab w:val="num" w:pos="0"/>
        </w:tabs>
        <w:ind w:left="0" w:firstLine="0"/>
      </w:pPr>
      <w:rPr>
        <w:rFonts w:hint="default"/>
      </w:rPr>
    </w:lvl>
    <w:lvl w:ilvl="6">
      <w:start w:val="1"/>
      <w:numFmt w:val="none"/>
      <w:isLgl/>
      <w:lvlText w:val=""/>
      <w:lvlJc w:val="left"/>
      <w:pPr>
        <w:tabs>
          <w:tab w:val="num" w:pos="0"/>
        </w:tabs>
        <w:ind w:left="0" w:firstLine="0"/>
      </w:pPr>
      <w:rPr>
        <w:rFonts w:hint="default"/>
      </w:rPr>
    </w:lvl>
    <w:lvl w:ilvl="7">
      <w:start w:val="1"/>
      <w:numFmt w:val="none"/>
      <w:isLgl/>
      <w:lvlText w:val=""/>
      <w:lvlJc w:val="left"/>
      <w:pPr>
        <w:tabs>
          <w:tab w:val="num" w:pos="0"/>
        </w:tabs>
        <w:ind w:left="0" w:firstLine="0"/>
      </w:pPr>
      <w:rPr>
        <w:rFonts w:hint="default"/>
      </w:rPr>
    </w:lvl>
    <w:lvl w:ilvl="8">
      <w:start w:val="1"/>
      <w:numFmt w:val="none"/>
      <w:isLgl/>
      <w:lvlText w:val=""/>
      <w:lvlJc w:val="left"/>
      <w:pPr>
        <w:tabs>
          <w:tab w:val="num" w:pos="0"/>
        </w:tabs>
        <w:ind w:left="0" w:firstLine="0"/>
      </w:pPr>
      <w:rPr>
        <w:rFonts w:hint="default"/>
      </w:rPr>
    </w:lvl>
  </w:abstractNum>
  <w:abstractNum w:abstractNumId="16" w15:restartNumberingAfterBreak="0">
    <w:nsid w:val="70F358EC"/>
    <w:multiLevelType w:val="hybridMultilevel"/>
    <w:tmpl w:val="4056B65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16cid:durableId="1839615963">
    <w:abstractNumId w:val="14"/>
  </w:num>
  <w:num w:numId="2" w16cid:durableId="2104059778">
    <w:abstractNumId w:val="13"/>
  </w:num>
  <w:num w:numId="3" w16cid:durableId="1924532950">
    <w:abstractNumId w:val="15"/>
  </w:num>
  <w:num w:numId="4" w16cid:durableId="2109964261">
    <w:abstractNumId w:val="4"/>
  </w:num>
  <w:num w:numId="5" w16cid:durableId="878057140">
    <w:abstractNumId w:val="2"/>
  </w:num>
  <w:num w:numId="6" w16cid:durableId="1528445803">
    <w:abstractNumId w:val="8"/>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763600252">
    <w:abstractNumId w:val="9"/>
  </w:num>
  <w:num w:numId="8" w16cid:durableId="1131939820">
    <w:abstractNumId w:val="5"/>
  </w:num>
  <w:num w:numId="9" w16cid:durableId="588929814">
    <w:abstractNumId w:val="12"/>
  </w:num>
  <w:num w:numId="10" w16cid:durableId="672610102">
    <w:abstractNumId w:val="11"/>
  </w:num>
  <w:num w:numId="11" w16cid:durableId="14150114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354379169">
    <w:abstractNumId w:val="3"/>
  </w:num>
  <w:num w:numId="13" w16cid:durableId="684554919">
    <w:abstractNumId w:val="6"/>
  </w:num>
  <w:num w:numId="14" w16cid:durableId="1364018654">
    <w:abstractNumId w:val="16"/>
  </w:num>
  <w:num w:numId="15" w16cid:durableId="323633976">
    <w:abstractNumId w:val="0"/>
  </w:num>
  <w:num w:numId="16" w16cid:durableId="683363346">
    <w:abstractNumId w:val="10"/>
  </w:num>
  <w:num w:numId="17" w16cid:durableId="1050045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877278863">
    <w:abstractNumId w:val="7"/>
  </w:num>
  <w:num w:numId="19" w16cid:durableId="780953045">
    <w:abstractNumId w:val="1"/>
  </w:num>
  <w:num w:numId="20" w16cid:durableId="199467964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mirrorMargins/>
  <w:proofState w:spelling="clean" w:grammar="clean"/>
  <w:attachedTemplate r:id="rId1"/>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567"/>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hapterNumberingFigure" w:val="-1"/>
    <w:docVar w:name="ChapterNumberingTable" w:val="-1"/>
    <w:docVar w:name="ClientID" w:val="525"/>
    <w:docVar w:name="CoverPic" w:val="False"/>
    <w:docVar w:name="DocumentStatus" w:val="CHANGED"/>
    <w:docVar w:name="HeaderText" w:val=" "/>
    <w:docVar w:name="NIWA_Address" w:val=" "/>
    <w:docVar w:name="NIWAContactPhone" w:val="+64-3-343 7854"/>
    <w:docVar w:name="NIWATemplate" w:val="NIWA Client Report"/>
    <w:docVar w:name="ProjectNo" w:val=" "/>
    <w:docVar w:name="ReportNo" w:val=" "/>
    <w:docVar w:name="rptAuthorInfo" w:val=" "/>
    <w:docVar w:name="rptClient" w:val=" "/>
    <w:docVar w:name="rptDate" w:val="October 2021"/>
    <w:docVar w:name="rptLocation" w:val="3"/>
    <w:docVar w:name="rptProjectNumber" w:val=" "/>
    <w:docVar w:name="rptReportNumber" w:val=" "/>
    <w:docVar w:name="rptSubtitle" w:val=" "/>
    <w:docVar w:name="rptTitle" w:val=" "/>
    <w:docVar w:name="ShowHeaderText" w:val="False"/>
    <w:docVar w:name="ShowSaveDate" w:val="False"/>
  </w:docVars>
  <w:rsids>
    <w:rsidRoot w:val="00ED306F"/>
    <w:rsid w:val="00000684"/>
    <w:rsid w:val="0000152A"/>
    <w:rsid w:val="00002216"/>
    <w:rsid w:val="00002733"/>
    <w:rsid w:val="00003AD6"/>
    <w:rsid w:val="00004D93"/>
    <w:rsid w:val="00006CC5"/>
    <w:rsid w:val="00006E3D"/>
    <w:rsid w:val="00010FB8"/>
    <w:rsid w:val="0001133E"/>
    <w:rsid w:val="00012528"/>
    <w:rsid w:val="00014F6B"/>
    <w:rsid w:val="000151AE"/>
    <w:rsid w:val="00015AE2"/>
    <w:rsid w:val="0001730F"/>
    <w:rsid w:val="00020CE9"/>
    <w:rsid w:val="0002144E"/>
    <w:rsid w:val="000219BA"/>
    <w:rsid w:val="000219F4"/>
    <w:rsid w:val="00023CC5"/>
    <w:rsid w:val="00025B93"/>
    <w:rsid w:val="00030FA6"/>
    <w:rsid w:val="00032652"/>
    <w:rsid w:val="00032E57"/>
    <w:rsid w:val="000351E7"/>
    <w:rsid w:val="00036227"/>
    <w:rsid w:val="0004382C"/>
    <w:rsid w:val="00045EEC"/>
    <w:rsid w:val="000507F6"/>
    <w:rsid w:val="00052031"/>
    <w:rsid w:val="00053691"/>
    <w:rsid w:val="000575D1"/>
    <w:rsid w:val="00057DB0"/>
    <w:rsid w:val="00061673"/>
    <w:rsid w:val="00062489"/>
    <w:rsid w:val="00063BA0"/>
    <w:rsid w:val="00070E75"/>
    <w:rsid w:val="00073352"/>
    <w:rsid w:val="000755BE"/>
    <w:rsid w:val="00080B9D"/>
    <w:rsid w:val="00084BFF"/>
    <w:rsid w:val="00084C8B"/>
    <w:rsid w:val="000867B1"/>
    <w:rsid w:val="0008687F"/>
    <w:rsid w:val="0009185A"/>
    <w:rsid w:val="00093121"/>
    <w:rsid w:val="000960AB"/>
    <w:rsid w:val="00096A52"/>
    <w:rsid w:val="00096CA6"/>
    <w:rsid w:val="00096E96"/>
    <w:rsid w:val="000A134C"/>
    <w:rsid w:val="000A2322"/>
    <w:rsid w:val="000A3344"/>
    <w:rsid w:val="000A4B13"/>
    <w:rsid w:val="000A580D"/>
    <w:rsid w:val="000A59CE"/>
    <w:rsid w:val="000A7044"/>
    <w:rsid w:val="000A7E3E"/>
    <w:rsid w:val="000B0360"/>
    <w:rsid w:val="000B209F"/>
    <w:rsid w:val="000B5276"/>
    <w:rsid w:val="000B7138"/>
    <w:rsid w:val="000B7B7C"/>
    <w:rsid w:val="000B7FB4"/>
    <w:rsid w:val="000C0170"/>
    <w:rsid w:val="000C0374"/>
    <w:rsid w:val="000C079E"/>
    <w:rsid w:val="000C0E33"/>
    <w:rsid w:val="000C148D"/>
    <w:rsid w:val="000C1EC0"/>
    <w:rsid w:val="000C4D97"/>
    <w:rsid w:val="000D02B3"/>
    <w:rsid w:val="000D26F8"/>
    <w:rsid w:val="000D2D67"/>
    <w:rsid w:val="000E17BA"/>
    <w:rsid w:val="000E2AFA"/>
    <w:rsid w:val="000E43AC"/>
    <w:rsid w:val="000F2960"/>
    <w:rsid w:val="000F6728"/>
    <w:rsid w:val="00102762"/>
    <w:rsid w:val="0010406F"/>
    <w:rsid w:val="00106541"/>
    <w:rsid w:val="001079FA"/>
    <w:rsid w:val="00107E1C"/>
    <w:rsid w:val="00110E05"/>
    <w:rsid w:val="00112834"/>
    <w:rsid w:val="00112D22"/>
    <w:rsid w:val="001179CE"/>
    <w:rsid w:val="001215A4"/>
    <w:rsid w:val="001221B1"/>
    <w:rsid w:val="00123DD8"/>
    <w:rsid w:val="00125A43"/>
    <w:rsid w:val="00126941"/>
    <w:rsid w:val="0013056E"/>
    <w:rsid w:val="00131EBC"/>
    <w:rsid w:val="00131EC4"/>
    <w:rsid w:val="00132933"/>
    <w:rsid w:val="00133226"/>
    <w:rsid w:val="001333C0"/>
    <w:rsid w:val="001336CE"/>
    <w:rsid w:val="001338B8"/>
    <w:rsid w:val="00136D02"/>
    <w:rsid w:val="00137211"/>
    <w:rsid w:val="00143E73"/>
    <w:rsid w:val="00146F5B"/>
    <w:rsid w:val="0015274B"/>
    <w:rsid w:val="00154B6D"/>
    <w:rsid w:val="00154BAE"/>
    <w:rsid w:val="00155181"/>
    <w:rsid w:val="001552AB"/>
    <w:rsid w:val="001568FB"/>
    <w:rsid w:val="00157696"/>
    <w:rsid w:val="001604FC"/>
    <w:rsid w:val="00160FD2"/>
    <w:rsid w:val="001628A4"/>
    <w:rsid w:val="00163114"/>
    <w:rsid w:val="0016676F"/>
    <w:rsid w:val="00166A7F"/>
    <w:rsid w:val="00170F01"/>
    <w:rsid w:val="00175C6C"/>
    <w:rsid w:val="00182446"/>
    <w:rsid w:val="00182B59"/>
    <w:rsid w:val="001911A4"/>
    <w:rsid w:val="0019432D"/>
    <w:rsid w:val="001951F7"/>
    <w:rsid w:val="0019528A"/>
    <w:rsid w:val="00196594"/>
    <w:rsid w:val="00196731"/>
    <w:rsid w:val="00197625"/>
    <w:rsid w:val="001A3014"/>
    <w:rsid w:val="001A3BC5"/>
    <w:rsid w:val="001A3D8B"/>
    <w:rsid w:val="001B01CA"/>
    <w:rsid w:val="001B1BE6"/>
    <w:rsid w:val="001B1EEC"/>
    <w:rsid w:val="001B236B"/>
    <w:rsid w:val="001B331D"/>
    <w:rsid w:val="001B3E8C"/>
    <w:rsid w:val="001B4C0E"/>
    <w:rsid w:val="001B7F52"/>
    <w:rsid w:val="001C02A2"/>
    <w:rsid w:val="001C03A8"/>
    <w:rsid w:val="001C1637"/>
    <w:rsid w:val="001C2B72"/>
    <w:rsid w:val="001C387F"/>
    <w:rsid w:val="001C5ED0"/>
    <w:rsid w:val="001C719F"/>
    <w:rsid w:val="001D0341"/>
    <w:rsid w:val="001D0834"/>
    <w:rsid w:val="001D2159"/>
    <w:rsid w:val="001D2FCA"/>
    <w:rsid w:val="001D5109"/>
    <w:rsid w:val="001D7FB3"/>
    <w:rsid w:val="001E226B"/>
    <w:rsid w:val="001E35B7"/>
    <w:rsid w:val="001E5131"/>
    <w:rsid w:val="001E55DC"/>
    <w:rsid w:val="001F05A6"/>
    <w:rsid w:val="001F57B1"/>
    <w:rsid w:val="001F5BF2"/>
    <w:rsid w:val="00202387"/>
    <w:rsid w:val="002036EF"/>
    <w:rsid w:val="0020457E"/>
    <w:rsid w:val="00204851"/>
    <w:rsid w:val="002048E4"/>
    <w:rsid w:val="00207307"/>
    <w:rsid w:val="002100D7"/>
    <w:rsid w:val="0021199F"/>
    <w:rsid w:val="00214A94"/>
    <w:rsid w:val="00215AE5"/>
    <w:rsid w:val="002176DD"/>
    <w:rsid w:val="00221960"/>
    <w:rsid w:val="00221B51"/>
    <w:rsid w:val="002222F6"/>
    <w:rsid w:val="0022491D"/>
    <w:rsid w:val="00225216"/>
    <w:rsid w:val="00225654"/>
    <w:rsid w:val="002268B4"/>
    <w:rsid w:val="00232074"/>
    <w:rsid w:val="00237882"/>
    <w:rsid w:val="00237B7F"/>
    <w:rsid w:val="00244083"/>
    <w:rsid w:val="00244C5B"/>
    <w:rsid w:val="002452D2"/>
    <w:rsid w:val="00246F58"/>
    <w:rsid w:val="00246FC1"/>
    <w:rsid w:val="002528FC"/>
    <w:rsid w:val="002541BC"/>
    <w:rsid w:val="0025557A"/>
    <w:rsid w:val="0025714E"/>
    <w:rsid w:val="0026013F"/>
    <w:rsid w:val="00261A7C"/>
    <w:rsid w:val="00262861"/>
    <w:rsid w:val="00263140"/>
    <w:rsid w:val="002658CC"/>
    <w:rsid w:val="00267453"/>
    <w:rsid w:val="0026793B"/>
    <w:rsid w:val="00272326"/>
    <w:rsid w:val="00274CC9"/>
    <w:rsid w:val="00275169"/>
    <w:rsid w:val="00275862"/>
    <w:rsid w:val="00276281"/>
    <w:rsid w:val="00277AEE"/>
    <w:rsid w:val="002856D8"/>
    <w:rsid w:val="002917BD"/>
    <w:rsid w:val="002933D0"/>
    <w:rsid w:val="00294EB7"/>
    <w:rsid w:val="00295C15"/>
    <w:rsid w:val="00296570"/>
    <w:rsid w:val="002A3D2A"/>
    <w:rsid w:val="002A57A3"/>
    <w:rsid w:val="002B0482"/>
    <w:rsid w:val="002B0936"/>
    <w:rsid w:val="002B1304"/>
    <w:rsid w:val="002B1D13"/>
    <w:rsid w:val="002B5268"/>
    <w:rsid w:val="002B70FD"/>
    <w:rsid w:val="002C11B9"/>
    <w:rsid w:val="002C1A1C"/>
    <w:rsid w:val="002C2656"/>
    <w:rsid w:val="002C527C"/>
    <w:rsid w:val="002C6167"/>
    <w:rsid w:val="002D1278"/>
    <w:rsid w:val="002D222E"/>
    <w:rsid w:val="002D682A"/>
    <w:rsid w:val="002D7842"/>
    <w:rsid w:val="002E0BC5"/>
    <w:rsid w:val="002E2E2D"/>
    <w:rsid w:val="002E38F2"/>
    <w:rsid w:val="002E5C8E"/>
    <w:rsid w:val="002E5F39"/>
    <w:rsid w:val="002E64ED"/>
    <w:rsid w:val="002E6D3E"/>
    <w:rsid w:val="002F1E27"/>
    <w:rsid w:val="002F2CE8"/>
    <w:rsid w:val="002F3749"/>
    <w:rsid w:val="002F55D2"/>
    <w:rsid w:val="002F730C"/>
    <w:rsid w:val="002F7747"/>
    <w:rsid w:val="00300897"/>
    <w:rsid w:val="0030278A"/>
    <w:rsid w:val="00303974"/>
    <w:rsid w:val="00304AC6"/>
    <w:rsid w:val="00305F67"/>
    <w:rsid w:val="00306B8A"/>
    <w:rsid w:val="00310483"/>
    <w:rsid w:val="00310B08"/>
    <w:rsid w:val="00311E0B"/>
    <w:rsid w:val="0031254F"/>
    <w:rsid w:val="003130A7"/>
    <w:rsid w:val="003143D7"/>
    <w:rsid w:val="00323D5B"/>
    <w:rsid w:val="003257FD"/>
    <w:rsid w:val="00325F15"/>
    <w:rsid w:val="00327014"/>
    <w:rsid w:val="00327D55"/>
    <w:rsid w:val="00330251"/>
    <w:rsid w:val="00330BF7"/>
    <w:rsid w:val="00331132"/>
    <w:rsid w:val="0033176F"/>
    <w:rsid w:val="00331C16"/>
    <w:rsid w:val="00332E63"/>
    <w:rsid w:val="00340396"/>
    <w:rsid w:val="003408DA"/>
    <w:rsid w:val="0034605E"/>
    <w:rsid w:val="003474AC"/>
    <w:rsid w:val="00352E84"/>
    <w:rsid w:val="00354837"/>
    <w:rsid w:val="00360CD6"/>
    <w:rsid w:val="00360F0A"/>
    <w:rsid w:val="00361133"/>
    <w:rsid w:val="00362DB2"/>
    <w:rsid w:val="003630B2"/>
    <w:rsid w:val="0036535B"/>
    <w:rsid w:val="0036574A"/>
    <w:rsid w:val="003676C3"/>
    <w:rsid w:val="003707D8"/>
    <w:rsid w:val="00374699"/>
    <w:rsid w:val="003755F2"/>
    <w:rsid w:val="00376AE5"/>
    <w:rsid w:val="00376B5A"/>
    <w:rsid w:val="00377BC1"/>
    <w:rsid w:val="003803AB"/>
    <w:rsid w:val="00380FEE"/>
    <w:rsid w:val="0038156D"/>
    <w:rsid w:val="00381CF5"/>
    <w:rsid w:val="003878B4"/>
    <w:rsid w:val="00391C8B"/>
    <w:rsid w:val="00392EB3"/>
    <w:rsid w:val="00393E9E"/>
    <w:rsid w:val="0039594F"/>
    <w:rsid w:val="003963D7"/>
    <w:rsid w:val="00397FD2"/>
    <w:rsid w:val="003A19E8"/>
    <w:rsid w:val="003A20DF"/>
    <w:rsid w:val="003A2939"/>
    <w:rsid w:val="003A3B64"/>
    <w:rsid w:val="003A4E47"/>
    <w:rsid w:val="003A5201"/>
    <w:rsid w:val="003A6470"/>
    <w:rsid w:val="003A6B3F"/>
    <w:rsid w:val="003A7EC7"/>
    <w:rsid w:val="003B04A1"/>
    <w:rsid w:val="003B43EA"/>
    <w:rsid w:val="003B543A"/>
    <w:rsid w:val="003B56CC"/>
    <w:rsid w:val="003B6128"/>
    <w:rsid w:val="003C0165"/>
    <w:rsid w:val="003C14B4"/>
    <w:rsid w:val="003C199C"/>
    <w:rsid w:val="003C1D7C"/>
    <w:rsid w:val="003C3C16"/>
    <w:rsid w:val="003C40DF"/>
    <w:rsid w:val="003C599A"/>
    <w:rsid w:val="003C6259"/>
    <w:rsid w:val="003C6963"/>
    <w:rsid w:val="003D0E4A"/>
    <w:rsid w:val="003D32B2"/>
    <w:rsid w:val="003D36B0"/>
    <w:rsid w:val="003D48F6"/>
    <w:rsid w:val="003E19F7"/>
    <w:rsid w:val="003E3A96"/>
    <w:rsid w:val="003E43AD"/>
    <w:rsid w:val="003E58D3"/>
    <w:rsid w:val="003E77BD"/>
    <w:rsid w:val="003F50C7"/>
    <w:rsid w:val="00401809"/>
    <w:rsid w:val="004026CD"/>
    <w:rsid w:val="00404147"/>
    <w:rsid w:val="00405D66"/>
    <w:rsid w:val="00406A47"/>
    <w:rsid w:val="004074D2"/>
    <w:rsid w:val="00407F4F"/>
    <w:rsid w:val="0041250E"/>
    <w:rsid w:val="00413F17"/>
    <w:rsid w:val="00414094"/>
    <w:rsid w:val="00415823"/>
    <w:rsid w:val="0041586E"/>
    <w:rsid w:val="004168FB"/>
    <w:rsid w:val="004208EA"/>
    <w:rsid w:val="00422C43"/>
    <w:rsid w:val="00425180"/>
    <w:rsid w:val="004267D8"/>
    <w:rsid w:val="004273D0"/>
    <w:rsid w:val="00427AA1"/>
    <w:rsid w:val="0043130B"/>
    <w:rsid w:val="00433FF7"/>
    <w:rsid w:val="004359FE"/>
    <w:rsid w:val="00437D02"/>
    <w:rsid w:val="00440C81"/>
    <w:rsid w:val="0044172F"/>
    <w:rsid w:val="0044210D"/>
    <w:rsid w:val="00442ED0"/>
    <w:rsid w:val="00444115"/>
    <w:rsid w:val="00447FCE"/>
    <w:rsid w:val="004503A1"/>
    <w:rsid w:val="00452969"/>
    <w:rsid w:val="0045511C"/>
    <w:rsid w:val="004569C8"/>
    <w:rsid w:val="004576AC"/>
    <w:rsid w:val="004607FB"/>
    <w:rsid w:val="00460A1D"/>
    <w:rsid w:val="00462B89"/>
    <w:rsid w:val="004630A4"/>
    <w:rsid w:val="0046409B"/>
    <w:rsid w:val="00466152"/>
    <w:rsid w:val="00467784"/>
    <w:rsid w:val="00467EE4"/>
    <w:rsid w:val="00470C00"/>
    <w:rsid w:val="00470FCE"/>
    <w:rsid w:val="00473277"/>
    <w:rsid w:val="004739BB"/>
    <w:rsid w:val="0047511F"/>
    <w:rsid w:val="0047626B"/>
    <w:rsid w:val="0048054E"/>
    <w:rsid w:val="00482D07"/>
    <w:rsid w:val="0048545A"/>
    <w:rsid w:val="00487355"/>
    <w:rsid w:val="00490E6C"/>
    <w:rsid w:val="00493AF6"/>
    <w:rsid w:val="00496410"/>
    <w:rsid w:val="00497237"/>
    <w:rsid w:val="0049733B"/>
    <w:rsid w:val="004976F6"/>
    <w:rsid w:val="004A294C"/>
    <w:rsid w:val="004A302C"/>
    <w:rsid w:val="004A4085"/>
    <w:rsid w:val="004A49B7"/>
    <w:rsid w:val="004A5E5E"/>
    <w:rsid w:val="004B07FC"/>
    <w:rsid w:val="004B1756"/>
    <w:rsid w:val="004B1D10"/>
    <w:rsid w:val="004B36E4"/>
    <w:rsid w:val="004B6A86"/>
    <w:rsid w:val="004B7E3C"/>
    <w:rsid w:val="004C033F"/>
    <w:rsid w:val="004C3EE2"/>
    <w:rsid w:val="004C4833"/>
    <w:rsid w:val="004C4884"/>
    <w:rsid w:val="004C4AFD"/>
    <w:rsid w:val="004D02FE"/>
    <w:rsid w:val="004D38C0"/>
    <w:rsid w:val="004D5927"/>
    <w:rsid w:val="004D5C3A"/>
    <w:rsid w:val="004D6DB4"/>
    <w:rsid w:val="004E18AE"/>
    <w:rsid w:val="004E2F9B"/>
    <w:rsid w:val="004E37BD"/>
    <w:rsid w:val="004E4A7E"/>
    <w:rsid w:val="004E6731"/>
    <w:rsid w:val="004E6F33"/>
    <w:rsid w:val="004F05DC"/>
    <w:rsid w:val="004F0A2F"/>
    <w:rsid w:val="004F263F"/>
    <w:rsid w:val="004F5A66"/>
    <w:rsid w:val="004F6F76"/>
    <w:rsid w:val="004F750F"/>
    <w:rsid w:val="00503BDD"/>
    <w:rsid w:val="00505582"/>
    <w:rsid w:val="00506111"/>
    <w:rsid w:val="00512157"/>
    <w:rsid w:val="00512A4D"/>
    <w:rsid w:val="0051469A"/>
    <w:rsid w:val="0051566B"/>
    <w:rsid w:val="005156D3"/>
    <w:rsid w:val="00515F08"/>
    <w:rsid w:val="00516944"/>
    <w:rsid w:val="005205A1"/>
    <w:rsid w:val="005213C0"/>
    <w:rsid w:val="00521703"/>
    <w:rsid w:val="005259FC"/>
    <w:rsid w:val="00526AFD"/>
    <w:rsid w:val="005270F0"/>
    <w:rsid w:val="0052723E"/>
    <w:rsid w:val="00527977"/>
    <w:rsid w:val="00533008"/>
    <w:rsid w:val="0053312D"/>
    <w:rsid w:val="005349D7"/>
    <w:rsid w:val="00535138"/>
    <w:rsid w:val="00536E1B"/>
    <w:rsid w:val="00540164"/>
    <w:rsid w:val="0054292E"/>
    <w:rsid w:val="005456D9"/>
    <w:rsid w:val="00546103"/>
    <w:rsid w:val="005474F3"/>
    <w:rsid w:val="00551FA1"/>
    <w:rsid w:val="00552A9D"/>
    <w:rsid w:val="00553C73"/>
    <w:rsid w:val="0055681B"/>
    <w:rsid w:val="00557AA6"/>
    <w:rsid w:val="005616EB"/>
    <w:rsid w:val="0056179E"/>
    <w:rsid w:val="005625B8"/>
    <w:rsid w:val="005642A0"/>
    <w:rsid w:val="00570758"/>
    <w:rsid w:val="0057177E"/>
    <w:rsid w:val="00575367"/>
    <w:rsid w:val="005755FB"/>
    <w:rsid w:val="00576E35"/>
    <w:rsid w:val="005808F7"/>
    <w:rsid w:val="00580E6A"/>
    <w:rsid w:val="0058375C"/>
    <w:rsid w:val="00583DB7"/>
    <w:rsid w:val="00583DD0"/>
    <w:rsid w:val="00583FAF"/>
    <w:rsid w:val="00584180"/>
    <w:rsid w:val="00585260"/>
    <w:rsid w:val="00585BC3"/>
    <w:rsid w:val="00586AAD"/>
    <w:rsid w:val="00587469"/>
    <w:rsid w:val="0059079D"/>
    <w:rsid w:val="0059284C"/>
    <w:rsid w:val="00593D0F"/>
    <w:rsid w:val="00593FBA"/>
    <w:rsid w:val="005940CB"/>
    <w:rsid w:val="005A1E85"/>
    <w:rsid w:val="005A38A6"/>
    <w:rsid w:val="005A3E03"/>
    <w:rsid w:val="005A5F12"/>
    <w:rsid w:val="005A78E6"/>
    <w:rsid w:val="005A78FC"/>
    <w:rsid w:val="005B00CD"/>
    <w:rsid w:val="005B1C8B"/>
    <w:rsid w:val="005B1F99"/>
    <w:rsid w:val="005B24D0"/>
    <w:rsid w:val="005B28A2"/>
    <w:rsid w:val="005B4417"/>
    <w:rsid w:val="005B5A55"/>
    <w:rsid w:val="005B7C7F"/>
    <w:rsid w:val="005C1A37"/>
    <w:rsid w:val="005C35BB"/>
    <w:rsid w:val="005C38F8"/>
    <w:rsid w:val="005C42E0"/>
    <w:rsid w:val="005C4BCC"/>
    <w:rsid w:val="005C56F7"/>
    <w:rsid w:val="005C60A8"/>
    <w:rsid w:val="005C79D2"/>
    <w:rsid w:val="005C7E0F"/>
    <w:rsid w:val="005D3380"/>
    <w:rsid w:val="005D6018"/>
    <w:rsid w:val="005D674C"/>
    <w:rsid w:val="005D7E43"/>
    <w:rsid w:val="005D7ECA"/>
    <w:rsid w:val="005E074C"/>
    <w:rsid w:val="005E2381"/>
    <w:rsid w:val="005E2D7A"/>
    <w:rsid w:val="005E4294"/>
    <w:rsid w:val="005E4B94"/>
    <w:rsid w:val="005E4BE0"/>
    <w:rsid w:val="005E6454"/>
    <w:rsid w:val="005E69F7"/>
    <w:rsid w:val="005E6CC5"/>
    <w:rsid w:val="005E7F9F"/>
    <w:rsid w:val="005F1D15"/>
    <w:rsid w:val="005F3677"/>
    <w:rsid w:val="005F3957"/>
    <w:rsid w:val="005F3DA6"/>
    <w:rsid w:val="005F5A34"/>
    <w:rsid w:val="005F6254"/>
    <w:rsid w:val="005F667E"/>
    <w:rsid w:val="00604E39"/>
    <w:rsid w:val="006053A9"/>
    <w:rsid w:val="00607A95"/>
    <w:rsid w:val="00607D06"/>
    <w:rsid w:val="006102CF"/>
    <w:rsid w:val="00610D55"/>
    <w:rsid w:val="0061239B"/>
    <w:rsid w:val="00613230"/>
    <w:rsid w:val="00615096"/>
    <w:rsid w:val="006151A9"/>
    <w:rsid w:val="00615953"/>
    <w:rsid w:val="00615CCC"/>
    <w:rsid w:val="0061613E"/>
    <w:rsid w:val="00620564"/>
    <w:rsid w:val="00621936"/>
    <w:rsid w:val="006226A3"/>
    <w:rsid w:val="00623168"/>
    <w:rsid w:val="006237D2"/>
    <w:rsid w:val="0062424E"/>
    <w:rsid w:val="00630AA7"/>
    <w:rsid w:val="0063139E"/>
    <w:rsid w:val="00632859"/>
    <w:rsid w:val="0063549A"/>
    <w:rsid w:val="00641E49"/>
    <w:rsid w:val="0064371B"/>
    <w:rsid w:val="0064493D"/>
    <w:rsid w:val="006464B9"/>
    <w:rsid w:val="00652BCA"/>
    <w:rsid w:val="006576F3"/>
    <w:rsid w:val="00660580"/>
    <w:rsid w:val="00660E1D"/>
    <w:rsid w:val="00661279"/>
    <w:rsid w:val="00661517"/>
    <w:rsid w:val="00664035"/>
    <w:rsid w:val="006740B4"/>
    <w:rsid w:val="00675B4E"/>
    <w:rsid w:val="0067614F"/>
    <w:rsid w:val="006762F0"/>
    <w:rsid w:val="0067753F"/>
    <w:rsid w:val="00684A5F"/>
    <w:rsid w:val="00684E5B"/>
    <w:rsid w:val="006865F0"/>
    <w:rsid w:val="00687B32"/>
    <w:rsid w:val="00690628"/>
    <w:rsid w:val="00690DC4"/>
    <w:rsid w:val="006914A6"/>
    <w:rsid w:val="006914BD"/>
    <w:rsid w:val="00691A9F"/>
    <w:rsid w:val="00691D86"/>
    <w:rsid w:val="006921CC"/>
    <w:rsid w:val="00695083"/>
    <w:rsid w:val="00697244"/>
    <w:rsid w:val="006A00F0"/>
    <w:rsid w:val="006A0DD7"/>
    <w:rsid w:val="006A1679"/>
    <w:rsid w:val="006A2FD3"/>
    <w:rsid w:val="006A3694"/>
    <w:rsid w:val="006A518D"/>
    <w:rsid w:val="006A5777"/>
    <w:rsid w:val="006A5F77"/>
    <w:rsid w:val="006B2B62"/>
    <w:rsid w:val="006B2F4C"/>
    <w:rsid w:val="006B732A"/>
    <w:rsid w:val="006C32E4"/>
    <w:rsid w:val="006C4CC0"/>
    <w:rsid w:val="006D22AE"/>
    <w:rsid w:val="006D31BC"/>
    <w:rsid w:val="006D4A88"/>
    <w:rsid w:val="006D6FD3"/>
    <w:rsid w:val="006D7270"/>
    <w:rsid w:val="006E317C"/>
    <w:rsid w:val="006E3912"/>
    <w:rsid w:val="006E6935"/>
    <w:rsid w:val="006E6AD7"/>
    <w:rsid w:val="006E7B89"/>
    <w:rsid w:val="006F1966"/>
    <w:rsid w:val="006F376D"/>
    <w:rsid w:val="006F5778"/>
    <w:rsid w:val="0070005A"/>
    <w:rsid w:val="0070056F"/>
    <w:rsid w:val="00700C56"/>
    <w:rsid w:val="00701020"/>
    <w:rsid w:val="00704396"/>
    <w:rsid w:val="007043BA"/>
    <w:rsid w:val="00706924"/>
    <w:rsid w:val="00706CA8"/>
    <w:rsid w:val="007111DD"/>
    <w:rsid w:val="00714FB6"/>
    <w:rsid w:val="0071552B"/>
    <w:rsid w:val="00716232"/>
    <w:rsid w:val="0071797F"/>
    <w:rsid w:val="007214E3"/>
    <w:rsid w:val="00721983"/>
    <w:rsid w:val="00722AAA"/>
    <w:rsid w:val="00723220"/>
    <w:rsid w:val="0072353B"/>
    <w:rsid w:val="00724BD1"/>
    <w:rsid w:val="00731B41"/>
    <w:rsid w:val="00732AF6"/>
    <w:rsid w:val="00735784"/>
    <w:rsid w:val="0074160B"/>
    <w:rsid w:val="00743E9A"/>
    <w:rsid w:val="00745AEC"/>
    <w:rsid w:val="0074666F"/>
    <w:rsid w:val="0075015B"/>
    <w:rsid w:val="0075091C"/>
    <w:rsid w:val="00750C54"/>
    <w:rsid w:val="00750FE6"/>
    <w:rsid w:val="007516E7"/>
    <w:rsid w:val="007526E5"/>
    <w:rsid w:val="00754EF3"/>
    <w:rsid w:val="007563C7"/>
    <w:rsid w:val="0075692A"/>
    <w:rsid w:val="00757680"/>
    <w:rsid w:val="0076636E"/>
    <w:rsid w:val="007709A1"/>
    <w:rsid w:val="00771176"/>
    <w:rsid w:val="0077182B"/>
    <w:rsid w:val="0077196D"/>
    <w:rsid w:val="00771C9B"/>
    <w:rsid w:val="00777DF8"/>
    <w:rsid w:val="0078101B"/>
    <w:rsid w:val="00781E6D"/>
    <w:rsid w:val="00782E07"/>
    <w:rsid w:val="00782F8A"/>
    <w:rsid w:val="00783357"/>
    <w:rsid w:val="0078569B"/>
    <w:rsid w:val="00787418"/>
    <w:rsid w:val="00790922"/>
    <w:rsid w:val="00791576"/>
    <w:rsid w:val="00791DCE"/>
    <w:rsid w:val="00792BEC"/>
    <w:rsid w:val="007969D6"/>
    <w:rsid w:val="00797F94"/>
    <w:rsid w:val="007A1501"/>
    <w:rsid w:val="007A247A"/>
    <w:rsid w:val="007A410B"/>
    <w:rsid w:val="007A4368"/>
    <w:rsid w:val="007A6D51"/>
    <w:rsid w:val="007A7379"/>
    <w:rsid w:val="007B0FA7"/>
    <w:rsid w:val="007B2767"/>
    <w:rsid w:val="007B29F9"/>
    <w:rsid w:val="007B6E7E"/>
    <w:rsid w:val="007B7CB4"/>
    <w:rsid w:val="007C1E08"/>
    <w:rsid w:val="007C2567"/>
    <w:rsid w:val="007C49B0"/>
    <w:rsid w:val="007C4F82"/>
    <w:rsid w:val="007D0788"/>
    <w:rsid w:val="007D1384"/>
    <w:rsid w:val="007D1EBE"/>
    <w:rsid w:val="007D275C"/>
    <w:rsid w:val="007D2E77"/>
    <w:rsid w:val="007D43AE"/>
    <w:rsid w:val="007D57B9"/>
    <w:rsid w:val="007E07B3"/>
    <w:rsid w:val="007E1A4F"/>
    <w:rsid w:val="007E4BB6"/>
    <w:rsid w:val="007E51D7"/>
    <w:rsid w:val="007E5E7B"/>
    <w:rsid w:val="007E7C36"/>
    <w:rsid w:val="007F011E"/>
    <w:rsid w:val="007F0832"/>
    <w:rsid w:val="007F3EED"/>
    <w:rsid w:val="007F7735"/>
    <w:rsid w:val="0080114D"/>
    <w:rsid w:val="00801A51"/>
    <w:rsid w:val="00803BE0"/>
    <w:rsid w:val="00803FA0"/>
    <w:rsid w:val="00804228"/>
    <w:rsid w:val="0080505B"/>
    <w:rsid w:val="0080690C"/>
    <w:rsid w:val="00806AE4"/>
    <w:rsid w:val="0081098F"/>
    <w:rsid w:val="00810C75"/>
    <w:rsid w:val="00811F93"/>
    <w:rsid w:val="00812297"/>
    <w:rsid w:val="00814C65"/>
    <w:rsid w:val="00814EF0"/>
    <w:rsid w:val="00815F20"/>
    <w:rsid w:val="0081683B"/>
    <w:rsid w:val="00816DB8"/>
    <w:rsid w:val="0081719E"/>
    <w:rsid w:val="00817F85"/>
    <w:rsid w:val="00820DD9"/>
    <w:rsid w:val="008227F9"/>
    <w:rsid w:val="00823827"/>
    <w:rsid w:val="0082558F"/>
    <w:rsid w:val="008257F0"/>
    <w:rsid w:val="00825B08"/>
    <w:rsid w:val="0082743A"/>
    <w:rsid w:val="00827CC8"/>
    <w:rsid w:val="008314BB"/>
    <w:rsid w:val="00832290"/>
    <w:rsid w:val="008331EF"/>
    <w:rsid w:val="00833537"/>
    <w:rsid w:val="008343BD"/>
    <w:rsid w:val="0083446F"/>
    <w:rsid w:val="00836126"/>
    <w:rsid w:val="00843FF8"/>
    <w:rsid w:val="00846D2E"/>
    <w:rsid w:val="00847BF3"/>
    <w:rsid w:val="008511AD"/>
    <w:rsid w:val="008531FD"/>
    <w:rsid w:val="00853344"/>
    <w:rsid w:val="00853D4C"/>
    <w:rsid w:val="00854146"/>
    <w:rsid w:val="008545BD"/>
    <w:rsid w:val="00855D28"/>
    <w:rsid w:val="00861417"/>
    <w:rsid w:val="0086329C"/>
    <w:rsid w:val="008702B4"/>
    <w:rsid w:val="00870B71"/>
    <w:rsid w:val="00871A87"/>
    <w:rsid w:val="00871EDE"/>
    <w:rsid w:val="0087242D"/>
    <w:rsid w:val="00872B0E"/>
    <w:rsid w:val="00877A72"/>
    <w:rsid w:val="00877E47"/>
    <w:rsid w:val="0088044D"/>
    <w:rsid w:val="00882087"/>
    <w:rsid w:val="00885DA3"/>
    <w:rsid w:val="00885E0F"/>
    <w:rsid w:val="008871B3"/>
    <w:rsid w:val="008923C8"/>
    <w:rsid w:val="0089754D"/>
    <w:rsid w:val="008A13F0"/>
    <w:rsid w:val="008A400F"/>
    <w:rsid w:val="008A40B3"/>
    <w:rsid w:val="008A6B47"/>
    <w:rsid w:val="008A7464"/>
    <w:rsid w:val="008A7AB9"/>
    <w:rsid w:val="008B4D15"/>
    <w:rsid w:val="008B5187"/>
    <w:rsid w:val="008B6749"/>
    <w:rsid w:val="008C04B9"/>
    <w:rsid w:val="008C2F76"/>
    <w:rsid w:val="008D0939"/>
    <w:rsid w:val="008D18CA"/>
    <w:rsid w:val="008D3CF2"/>
    <w:rsid w:val="008D3DE1"/>
    <w:rsid w:val="008D73A9"/>
    <w:rsid w:val="008D7409"/>
    <w:rsid w:val="008E3F7D"/>
    <w:rsid w:val="008E5042"/>
    <w:rsid w:val="008E68EF"/>
    <w:rsid w:val="008E7081"/>
    <w:rsid w:val="008F07EC"/>
    <w:rsid w:val="008F08F3"/>
    <w:rsid w:val="008F1D8B"/>
    <w:rsid w:val="008F3958"/>
    <w:rsid w:val="008F53AC"/>
    <w:rsid w:val="008F5653"/>
    <w:rsid w:val="008F622D"/>
    <w:rsid w:val="0090213D"/>
    <w:rsid w:val="0090431A"/>
    <w:rsid w:val="00905033"/>
    <w:rsid w:val="00906C28"/>
    <w:rsid w:val="00907057"/>
    <w:rsid w:val="00907730"/>
    <w:rsid w:val="009112D2"/>
    <w:rsid w:val="009113AA"/>
    <w:rsid w:val="00911E84"/>
    <w:rsid w:val="0091333A"/>
    <w:rsid w:val="00915A92"/>
    <w:rsid w:val="00916ADD"/>
    <w:rsid w:val="00920E77"/>
    <w:rsid w:val="00922121"/>
    <w:rsid w:val="00925336"/>
    <w:rsid w:val="009268AE"/>
    <w:rsid w:val="00927A52"/>
    <w:rsid w:val="0093050D"/>
    <w:rsid w:val="00930F86"/>
    <w:rsid w:val="009338A9"/>
    <w:rsid w:val="00940CAC"/>
    <w:rsid w:val="00942E3B"/>
    <w:rsid w:val="0094402A"/>
    <w:rsid w:val="0094596E"/>
    <w:rsid w:val="0095040F"/>
    <w:rsid w:val="00950ACB"/>
    <w:rsid w:val="00950C79"/>
    <w:rsid w:val="00953671"/>
    <w:rsid w:val="00956DA8"/>
    <w:rsid w:val="0096164B"/>
    <w:rsid w:val="0096279C"/>
    <w:rsid w:val="00964C3D"/>
    <w:rsid w:val="0096530D"/>
    <w:rsid w:val="00965B7E"/>
    <w:rsid w:val="00965B9F"/>
    <w:rsid w:val="00966231"/>
    <w:rsid w:val="00967854"/>
    <w:rsid w:val="0097328E"/>
    <w:rsid w:val="00977E28"/>
    <w:rsid w:val="009841D5"/>
    <w:rsid w:val="00985620"/>
    <w:rsid w:val="009856B5"/>
    <w:rsid w:val="00987B85"/>
    <w:rsid w:val="009913DD"/>
    <w:rsid w:val="009920AD"/>
    <w:rsid w:val="0099273F"/>
    <w:rsid w:val="00995B73"/>
    <w:rsid w:val="009979AA"/>
    <w:rsid w:val="009A4B4D"/>
    <w:rsid w:val="009A6007"/>
    <w:rsid w:val="009B0F06"/>
    <w:rsid w:val="009B7F71"/>
    <w:rsid w:val="009C015E"/>
    <w:rsid w:val="009C062C"/>
    <w:rsid w:val="009C09F4"/>
    <w:rsid w:val="009C26D7"/>
    <w:rsid w:val="009C394C"/>
    <w:rsid w:val="009C4804"/>
    <w:rsid w:val="009C4E19"/>
    <w:rsid w:val="009C4EA3"/>
    <w:rsid w:val="009C5A57"/>
    <w:rsid w:val="009C62EF"/>
    <w:rsid w:val="009C7A84"/>
    <w:rsid w:val="009D2EC4"/>
    <w:rsid w:val="009D54A4"/>
    <w:rsid w:val="009D616A"/>
    <w:rsid w:val="009E0CAC"/>
    <w:rsid w:val="009E2507"/>
    <w:rsid w:val="009E346B"/>
    <w:rsid w:val="009E3E00"/>
    <w:rsid w:val="009E3F0C"/>
    <w:rsid w:val="009E400F"/>
    <w:rsid w:val="009E4520"/>
    <w:rsid w:val="009F0953"/>
    <w:rsid w:val="009F0E46"/>
    <w:rsid w:val="009F1AFE"/>
    <w:rsid w:val="009F2685"/>
    <w:rsid w:val="009F33FD"/>
    <w:rsid w:val="009F434C"/>
    <w:rsid w:val="009F50B2"/>
    <w:rsid w:val="009F5C37"/>
    <w:rsid w:val="009F6E40"/>
    <w:rsid w:val="009F7628"/>
    <w:rsid w:val="009F7748"/>
    <w:rsid w:val="00A013E3"/>
    <w:rsid w:val="00A042CF"/>
    <w:rsid w:val="00A06D14"/>
    <w:rsid w:val="00A1061B"/>
    <w:rsid w:val="00A1080E"/>
    <w:rsid w:val="00A10C01"/>
    <w:rsid w:val="00A10D99"/>
    <w:rsid w:val="00A111AE"/>
    <w:rsid w:val="00A15159"/>
    <w:rsid w:val="00A157E8"/>
    <w:rsid w:val="00A172F6"/>
    <w:rsid w:val="00A177AF"/>
    <w:rsid w:val="00A17995"/>
    <w:rsid w:val="00A179E1"/>
    <w:rsid w:val="00A17F7D"/>
    <w:rsid w:val="00A20B58"/>
    <w:rsid w:val="00A25399"/>
    <w:rsid w:val="00A26036"/>
    <w:rsid w:val="00A262D6"/>
    <w:rsid w:val="00A27679"/>
    <w:rsid w:val="00A313C6"/>
    <w:rsid w:val="00A331BE"/>
    <w:rsid w:val="00A3537C"/>
    <w:rsid w:val="00A35AB9"/>
    <w:rsid w:val="00A36429"/>
    <w:rsid w:val="00A36CC2"/>
    <w:rsid w:val="00A37523"/>
    <w:rsid w:val="00A40339"/>
    <w:rsid w:val="00A4576C"/>
    <w:rsid w:val="00A512F1"/>
    <w:rsid w:val="00A53CFF"/>
    <w:rsid w:val="00A60A7D"/>
    <w:rsid w:val="00A62188"/>
    <w:rsid w:val="00A63251"/>
    <w:rsid w:val="00A63725"/>
    <w:rsid w:val="00A63B1B"/>
    <w:rsid w:val="00A6756E"/>
    <w:rsid w:val="00A705AE"/>
    <w:rsid w:val="00A714D5"/>
    <w:rsid w:val="00A7403D"/>
    <w:rsid w:val="00A75AD1"/>
    <w:rsid w:val="00A83114"/>
    <w:rsid w:val="00A91C67"/>
    <w:rsid w:val="00A92570"/>
    <w:rsid w:val="00A93D36"/>
    <w:rsid w:val="00A945F0"/>
    <w:rsid w:val="00A94A6C"/>
    <w:rsid w:val="00A95F1C"/>
    <w:rsid w:val="00A966FD"/>
    <w:rsid w:val="00A96B6C"/>
    <w:rsid w:val="00AA2E03"/>
    <w:rsid w:val="00AA33C1"/>
    <w:rsid w:val="00AA522C"/>
    <w:rsid w:val="00AA6BB9"/>
    <w:rsid w:val="00AB2879"/>
    <w:rsid w:val="00AB3514"/>
    <w:rsid w:val="00AC16CC"/>
    <w:rsid w:val="00AC1F0B"/>
    <w:rsid w:val="00AC1F32"/>
    <w:rsid w:val="00AC30C8"/>
    <w:rsid w:val="00AC3C49"/>
    <w:rsid w:val="00AC6877"/>
    <w:rsid w:val="00AC7594"/>
    <w:rsid w:val="00AD1B36"/>
    <w:rsid w:val="00AD1F5C"/>
    <w:rsid w:val="00AD2119"/>
    <w:rsid w:val="00AD24C5"/>
    <w:rsid w:val="00AD4D41"/>
    <w:rsid w:val="00AD6AB5"/>
    <w:rsid w:val="00AE0781"/>
    <w:rsid w:val="00AE1416"/>
    <w:rsid w:val="00AE282A"/>
    <w:rsid w:val="00AE29E8"/>
    <w:rsid w:val="00AE3256"/>
    <w:rsid w:val="00AE3D55"/>
    <w:rsid w:val="00AE4441"/>
    <w:rsid w:val="00AE4708"/>
    <w:rsid w:val="00AE4D25"/>
    <w:rsid w:val="00AE5E27"/>
    <w:rsid w:val="00AF1581"/>
    <w:rsid w:val="00AF21D9"/>
    <w:rsid w:val="00AF2E2C"/>
    <w:rsid w:val="00AF3490"/>
    <w:rsid w:val="00AF7BC7"/>
    <w:rsid w:val="00B002E6"/>
    <w:rsid w:val="00B004BD"/>
    <w:rsid w:val="00B01821"/>
    <w:rsid w:val="00B032AA"/>
    <w:rsid w:val="00B039E7"/>
    <w:rsid w:val="00B0432D"/>
    <w:rsid w:val="00B0749B"/>
    <w:rsid w:val="00B07934"/>
    <w:rsid w:val="00B10056"/>
    <w:rsid w:val="00B1255C"/>
    <w:rsid w:val="00B16ABA"/>
    <w:rsid w:val="00B203BF"/>
    <w:rsid w:val="00B20EF8"/>
    <w:rsid w:val="00B21052"/>
    <w:rsid w:val="00B22ED5"/>
    <w:rsid w:val="00B233D9"/>
    <w:rsid w:val="00B31D72"/>
    <w:rsid w:val="00B32BDD"/>
    <w:rsid w:val="00B33693"/>
    <w:rsid w:val="00B3413C"/>
    <w:rsid w:val="00B34AD3"/>
    <w:rsid w:val="00B35DF5"/>
    <w:rsid w:val="00B35F32"/>
    <w:rsid w:val="00B370F9"/>
    <w:rsid w:val="00B40303"/>
    <w:rsid w:val="00B411E4"/>
    <w:rsid w:val="00B41674"/>
    <w:rsid w:val="00B41AC9"/>
    <w:rsid w:val="00B42734"/>
    <w:rsid w:val="00B427F4"/>
    <w:rsid w:val="00B4346B"/>
    <w:rsid w:val="00B440E7"/>
    <w:rsid w:val="00B44F91"/>
    <w:rsid w:val="00B464AA"/>
    <w:rsid w:val="00B46DD3"/>
    <w:rsid w:val="00B4734F"/>
    <w:rsid w:val="00B521C4"/>
    <w:rsid w:val="00B53DDD"/>
    <w:rsid w:val="00B547D2"/>
    <w:rsid w:val="00B55273"/>
    <w:rsid w:val="00B55A0F"/>
    <w:rsid w:val="00B55AC7"/>
    <w:rsid w:val="00B57F51"/>
    <w:rsid w:val="00B646FA"/>
    <w:rsid w:val="00B655C0"/>
    <w:rsid w:val="00B66BBE"/>
    <w:rsid w:val="00B67EB8"/>
    <w:rsid w:val="00B736C5"/>
    <w:rsid w:val="00B74C91"/>
    <w:rsid w:val="00B76127"/>
    <w:rsid w:val="00B815AC"/>
    <w:rsid w:val="00B81C85"/>
    <w:rsid w:val="00B8224A"/>
    <w:rsid w:val="00B83C18"/>
    <w:rsid w:val="00B84E95"/>
    <w:rsid w:val="00B859A1"/>
    <w:rsid w:val="00B87155"/>
    <w:rsid w:val="00B8780C"/>
    <w:rsid w:val="00B908E2"/>
    <w:rsid w:val="00B91CAB"/>
    <w:rsid w:val="00B940C3"/>
    <w:rsid w:val="00B9571A"/>
    <w:rsid w:val="00B95FEA"/>
    <w:rsid w:val="00B976BD"/>
    <w:rsid w:val="00BA0199"/>
    <w:rsid w:val="00BA2CF6"/>
    <w:rsid w:val="00BA7C86"/>
    <w:rsid w:val="00BB01D9"/>
    <w:rsid w:val="00BB5DF6"/>
    <w:rsid w:val="00BB6946"/>
    <w:rsid w:val="00BC01D5"/>
    <w:rsid w:val="00BC09B2"/>
    <w:rsid w:val="00BC2BD3"/>
    <w:rsid w:val="00BC4963"/>
    <w:rsid w:val="00BC6FC9"/>
    <w:rsid w:val="00BD08F4"/>
    <w:rsid w:val="00BD2133"/>
    <w:rsid w:val="00BD2B7E"/>
    <w:rsid w:val="00BD2F24"/>
    <w:rsid w:val="00BD36A9"/>
    <w:rsid w:val="00BD4338"/>
    <w:rsid w:val="00BD6B2B"/>
    <w:rsid w:val="00BD6E23"/>
    <w:rsid w:val="00BE22C0"/>
    <w:rsid w:val="00BE576A"/>
    <w:rsid w:val="00BE6214"/>
    <w:rsid w:val="00BE7127"/>
    <w:rsid w:val="00BE7583"/>
    <w:rsid w:val="00BE7780"/>
    <w:rsid w:val="00BE7E8E"/>
    <w:rsid w:val="00BF0426"/>
    <w:rsid w:val="00BF3A92"/>
    <w:rsid w:val="00BF49EB"/>
    <w:rsid w:val="00BF4A96"/>
    <w:rsid w:val="00BF64C8"/>
    <w:rsid w:val="00BF6603"/>
    <w:rsid w:val="00C007C9"/>
    <w:rsid w:val="00C02B19"/>
    <w:rsid w:val="00C03A63"/>
    <w:rsid w:val="00C043E1"/>
    <w:rsid w:val="00C05944"/>
    <w:rsid w:val="00C07E42"/>
    <w:rsid w:val="00C12B18"/>
    <w:rsid w:val="00C14A9B"/>
    <w:rsid w:val="00C150AE"/>
    <w:rsid w:val="00C150FF"/>
    <w:rsid w:val="00C16A21"/>
    <w:rsid w:val="00C17005"/>
    <w:rsid w:val="00C205D5"/>
    <w:rsid w:val="00C244E1"/>
    <w:rsid w:val="00C26FC6"/>
    <w:rsid w:val="00C30AF6"/>
    <w:rsid w:val="00C32668"/>
    <w:rsid w:val="00C33060"/>
    <w:rsid w:val="00C33D6D"/>
    <w:rsid w:val="00C3455A"/>
    <w:rsid w:val="00C34FAE"/>
    <w:rsid w:val="00C35AA6"/>
    <w:rsid w:val="00C4102F"/>
    <w:rsid w:val="00C417FD"/>
    <w:rsid w:val="00C41F90"/>
    <w:rsid w:val="00C43352"/>
    <w:rsid w:val="00C44916"/>
    <w:rsid w:val="00C4563D"/>
    <w:rsid w:val="00C47D1E"/>
    <w:rsid w:val="00C504FB"/>
    <w:rsid w:val="00C5156C"/>
    <w:rsid w:val="00C532DD"/>
    <w:rsid w:val="00C53FE9"/>
    <w:rsid w:val="00C54065"/>
    <w:rsid w:val="00C5551A"/>
    <w:rsid w:val="00C575EA"/>
    <w:rsid w:val="00C57614"/>
    <w:rsid w:val="00C578B9"/>
    <w:rsid w:val="00C64524"/>
    <w:rsid w:val="00C64A96"/>
    <w:rsid w:val="00C64FF2"/>
    <w:rsid w:val="00C65763"/>
    <w:rsid w:val="00C67424"/>
    <w:rsid w:val="00C67AE8"/>
    <w:rsid w:val="00C7004A"/>
    <w:rsid w:val="00C71488"/>
    <w:rsid w:val="00C71D22"/>
    <w:rsid w:val="00C72149"/>
    <w:rsid w:val="00C727A3"/>
    <w:rsid w:val="00C744A8"/>
    <w:rsid w:val="00C7563F"/>
    <w:rsid w:val="00C80965"/>
    <w:rsid w:val="00C80D32"/>
    <w:rsid w:val="00C8132B"/>
    <w:rsid w:val="00C82ABB"/>
    <w:rsid w:val="00C845A5"/>
    <w:rsid w:val="00C8514D"/>
    <w:rsid w:val="00C85348"/>
    <w:rsid w:val="00C85A7E"/>
    <w:rsid w:val="00C85F04"/>
    <w:rsid w:val="00C865CF"/>
    <w:rsid w:val="00C87E96"/>
    <w:rsid w:val="00C91D4D"/>
    <w:rsid w:val="00C92F06"/>
    <w:rsid w:val="00C9645A"/>
    <w:rsid w:val="00C96B27"/>
    <w:rsid w:val="00C973D8"/>
    <w:rsid w:val="00C97C24"/>
    <w:rsid w:val="00CA4616"/>
    <w:rsid w:val="00CA4DD4"/>
    <w:rsid w:val="00CA6938"/>
    <w:rsid w:val="00CB0082"/>
    <w:rsid w:val="00CB08F8"/>
    <w:rsid w:val="00CB0992"/>
    <w:rsid w:val="00CB3595"/>
    <w:rsid w:val="00CB4D88"/>
    <w:rsid w:val="00CB4E8A"/>
    <w:rsid w:val="00CB6AA7"/>
    <w:rsid w:val="00CB7389"/>
    <w:rsid w:val="00CC1571"/>
    <w:rsid w:val="00CC675E"/>
    <w:rsid w:val="00CD0447"/>
    <w:rsid w:val="00CD0AA5"/>
    <w:rsid w:val="00CD11A1"/>
    <w:rsid w:val="00CD162A"/>
    <w:rsid w:val="00CD1C65"/>
    <w:rsid w:val="00CD1D09"/>
    <w:rsid w:val="00CD1E7E"/>
    <w:rsid w:val="00CD207D"/>
    <w:rsid w:val="00CD4239"/>
    <w:rsid w:val="00CD6AFE"/>
    <w:rsid w:val="00CD6C35"/>
    <w:rsid w:val="00CD744D"/>
    <w:rsid w:val="00CE0700"/>
    <w:rsid w:val="00CE0B81"/>
    <w:rsid w:val="00CE14C0"/>
    <w:rsid w:val="00CE30AB"/>
    <w:rsid w:val="00CE31B7"/>
    <w:rsid w:val="00CE3AAA"/>
    <w:rsid w:val="00CE473D"/>
    <w:rsid w:val="00CE5427"/>
    <w:rsid w:val="00CE556C"/>
    <w:rsid w:val="00CE6405"/>
    <w:rsid w:val="00CE6882"/>
    <w:rsid w:val="00CE6897"/>
    <w:rsid w:val="00CE6A81"/>
    <w:rsid w:val="00CE71B7"/>
    <w:rsid w:val="00CF047A"/>
    <w:rsid w:val="00CF21FC"/>
    <w:rsid w:val="00CF2CC6"/>
    <w:rsid w:val="00CF2F07"/>
    <w:rsid w:val="00CF4DD0"/>
    <w:rsid w:val="00CF51D5"/>
    <w:rsid w:val="00D00F4B"/>
    <w:rsid w:val="00D02516"/>
    <w:rsid w:val="00D04514"/>
    <w:rsid w:val="00D06656"/>
    <w:rsid w:val="00D11A9D"/>
    <w:rsid w:val="00D13059"/>
    <w:rsid w:val="00D13CB3"/>
    <w:rsid w:val="00D13EB2"/>
    <w:rsid w:val="00D17E76"/>
    <w:rsid w:val="00D2097B"/>
    <w:rsid w:val="00D21024"/>
    <w:rsid w:val="00D226D5"/>
    <w:rsid w:val="00D250E2"/>
    <w:rsid w:val="00D2751B"/>
    <w:rsid w:val="00D302E2"/>
    <w:rsid w:val="00D30B35"/>
    <w:rsid w:val="00D30CAC"/>
    <w:rsid w:val="00D313B5"/>
    <w:rsid w:val="00D33E50"/>
    <w:rsid w:val="00D34548"/>
    <w:rsid w:val="00D364FE"/>
    <w:rsid w:val="00D37497"/>
    <w:rsid w:val="00D37791"/>
    <w:rsid w:val="00D42136"/>
    <w:rsid w:val="00D44222"/>
    <w:rsid w:val="00D4586A"/>
    <w:rsid w:val="00D464C5"/>
    <w:rsid w:val="00D47A32"/>
    <w:rsid w:val="00D509B6"/>
    <w:rsid w:val="00D5221F"/>
    <w:rsid w:val="00D52685"/>
    <w:rsid w:val="00D5474E"/>
    <w:rsid w:val="00D5730C"/>
    <w:rsid w:val="00D57595"/>
    <w:rsid w:val="00D579A6"/>
    <w:rsid w:val="00D57E39"/>
    <w:rsid w:val="00D60FC8"/>
    <w:rsid w:val="00D61EBE"/>
    <w:rsid w:val="00D643D8"/>
    <w:rsid w:val="00D65125"/>
    <w:rsid w:val="00D656AF"/>
    <w:rsid w:val="00D708EC"/>
    <w:rsid w:val="00D73432"/>
    <w:rsid w:val="00D74BEF"/>
    <w:rsid w:val="00D75029"/>
    <w:rsid w:val="00D75A1B"/>
    <w:rsid w:val="00D75AE9"/>
    <w:rsid w:val="00D75AEC"/>
    <w:rsid w:val="00D767B7"/>
    <w:rsid w:val="00D77CBC"/>
    <w:rsid w:val="00D81138"/>
    <w:rsid w:val="00D812E8"/>
    <w:rsid w:val="00D86384"/>
    <w:rsid w:val="00D86AC6"/>
    <w:rsid w:val="00D87008"/>
    <w:rsid w:val="00D87BBF"/>
    <w:rsid w:val="00D92E7A"/>
    <w:rsid w:val="00D93D8F"/>
    <w:rsid w:val="00D96090"/>
    <w:rsid w:val="00D9689A"/>
    <w:rsid w:val="00DA16F0"/>
    <w:rsid w:val="00DA3620"/>
    <w:rsid w:val="00DA5E1C"/>
    <w:rsid w:val="00DA6499"/>
    <w:rsid w:val="00DA7198"/>
    <w:rsid w:val="00DB08F7"/>
    <w:rsid w:val="00DB1589"/>
    <w:rsid w:val="00DB1D5B"/>
    <w:rsid w:val="00DB2347"/>
    <w:rsid w:val="00DB3F50"/>
    <w:rsid w:val="00DB3F56"/>
    <w:rsid w:val="00DB5757"/>
    <w:rsid w:val="00DB5A1E"/>
    <w:rsid w:val="00DB643A"/>
    <w:rsid w:val="00DC2F50"/>
    <w:rsid w:val="00DC429D"/>
    <w:rsid w:val="00DC45B5"/>
    <w:rsid w:val="00DC4F12"/>
    <w:rsid w:val="00DC5E1B"/>
    <w:rsid w:val="00DC6040"/>
    <w:rsid w:val="00DC7D4E"/>
    <w:rsid w:val="00DC7E7C"/>
    <w:rsid w:val="00DD2BAD"/>
    <w:rsid w:val="00DD2F81"/>
    <w:rsid w:val="00DD315C"/>
    <w:rsid w:val="00DD717D"/>
    <w:rsid w:val="00DE1AE1"/>
    <w:rsid w:val="00DE6CCB"/>
    <w:rsid w:val="00DE792F"/>
    <w:rsid w:val="00DE7B68"/>
    <w:rsid w:val="00DE7FEA"/>
    <w:rsid w:val="00DF0D5E"/>
    <w:rsid w:val="00DF169E"/>
    <w:rsid w:val="00DF1F8D"/>
    <w:rsid w:val="00DF2699"/>
    <w:rsid w:val="00DF6E8E"/>
    <w:rsid w:val="00DF704C"/>
    <w:rsid w:val="00DF7100"/>
    <w:rsid w:val="00E0098C"/>
    <w:rsid w:val="00E026F0"/>
    <w:rsid w:val="00E02F71"/>
    <w:rsid w:val="00E04D29"/>
    <w:rsid w:val="00E06516"/>
    <w:rsid w:val="00E10003"/>
    <w:rsid w:val="00E12F10"/>
    <w:rsid w:val="00E136EB"/>
    <w:rsid w:val="00E17A4E"/>
    <w:rsid w:val="00E17CC3"/>
    <w:rsid w:val="00E2340F"/>
    <w:rsid w:val="00E24672"/>
    <w:rsid w:val="00E3115E"/>
    <w:rsid w:val="00E316B5"/>
    <w:rsid w:val="00E3176B"/>
    <w:rsid w:val="00E31E65"/>
    <w:rsid w:val="00E32940"/>
    <w:rsid w:val="00E330F5"/>
    <w:rsid w:val="00E33213"/>
    <w:rsid w:val="00E33452"/>
    <w:rsid w:val="00E36559"/>
    <w:rsid w:val="00E44E34"/>
    <w:rsid w:val="00E46F39"/>
    <w:rsid w:val="00E506AA"/>
    <w:rsid w:val="00E51C8D"/>
    <w:rsid w:val="00E52AB7"/>
    <w:rsid w:val="00E52CDE"/>
    <w:rsid w:val="00E53A2A"/>
    <w:rsid w:val="00E6189B"/>
    <w:rsid w:val="00E632BD"/>
    <w:rsid w:val="00E657E8"/>
    <w:rsid w:val="00E658F5"/>
    <w:rsid w:val="00E65B84"/>
    <w:rsid w:val="00E757E2"/>
    <w:rsid w:val="00E810F1"/>
    <w:rsid w:val="00E8122E"/>
    <w:rsid w:val="00E819F6"/>
    <w:rsid w:val="00E820EB"/>
    <w:rsid w:val="00E83404"/>
    <w:rsid w:val="00E91D1D"/>
    <w:rsid w:val="00E94B69"/>
    <w:rsid w:val="00E9594E"/>
    <w:rsid w:val="00E95F33"/>
    <w:rsid w:val="00EA0410"/>
    <w:rsid w:val="00EA0459"/>
    <w:rsid w:val="00EA0468"/>
    <w:rsid w:val="00EA1940"/>
    <w:rsid w:val="00EA2078"/>
    <w:rsid w:val="00EA2767"/>
    <w:rsid w:val="00EA3A47"/>
    <w:rsid w:val="00EA3CBE"/>
    <w:rsid w:val="00EA3E79"/>
    <w:rsid w:val="00EB1911"/>
    <w:rsid w:val="00EB19F8"/>
    <w:rsid w:val="00EB3055"/>
    <w:rsid w:val="00EB48F9"/>
    <w:rsid w:val="00EB4E29"/>
    <w:rsid w:val="00EB5046"/>
    <w:rsid w:val="00EB507B"/>
    <w:rsid w:val="00EC157D"/>
    <w:rsid w:val="00EC21AF"/>
    <w:rsid w:val="00EC3C05"/>
    <w:rsid w:val="00EC4C59"/>
    <w:rsid w:val="00EC63FA"/>
    <w:rsid w:val="00EC658C"/>
    <w:rsid w:val="00EC6827"/>
    <w:rsid w:val="00ED306F"/>
    <w:rsid w:val="00ED3535"/>
    <w:rsid w:val="00ED4995"/>
    <w:rsid w:val="00ED4A26"/>
    <w:rsid w:val="00ED5C0B"/>
    <w:rsid w:val="00ED6FCA"/>
    <w:rsid w:val="00ED7AE6"/>
    <w:rsid w:val="00EE1A90"/>
    <w:rsid w:val="00EE258E"/>
    <w:rsid w:val="00EE2AE6"/>
    <w:rsid w:val="00EE2BEC"/>
    <w:rsid w:val="00EE3F4E"/>
    <w:rsid w:val="00EE447B"/>
    <w:rsid w:val="00EF2A01"/>
    <w:rsid w:val="00EF47F9"/>
    <w:rsid w:val="00EF7587"/>
    <w:rsid w:val="00F00F38"/>
    <w:rsid w:val="00F011EE"/>
    <w:rsid w:val="00F0122D"/>
    <w:rsid w:val="00F02EE9"/>
    <w:rsid w:val="00F03196"/>
    <w:rsid w:val="00F036B8"/>
    <w:rsid w:val="00F06DE8"/>
    <w:rsid w:val="00F07C45"/>
    <w:rsid w:val="00F123BC"/>
    <w:rsid w:val="00F13A42"/>
    <w:rsid w:val="00F15A5F"/>
    <w:rsid w:val="00F167D6"/>
    <w:rsid w:val="00F171E4"/>
    <w:rsid w:val="00F21E26"/>
    <w:rsid w:val="00F24CAC"/>
    <w:rsid w:val="00F262EA"/>
    <w:rsid w:val="00F26448"/>
    <w:rsid w:val="00F27A3B"/>
    <w:rsid w:val="00F32AE0"/>
    <w:rsid w:val="00F40699"/>
    <w:rsid w:val="00F41ED4"/>
    <w:rsid w:val="00F4365A"/>
    <w:rsid w:val="00F451AC"/>
    <w:rsid w:val="00F46D37"/>
    <w:rsid w:val="00F5104C"/>
    <w:rsid w:val="00F54931"/>
    <w:rsid w:val="00F558C3"/>
    <w:rsid w:val="00F55CDA"/>
    <w:rsid w:val="00F55FBF"/>
    <w:rsid w:val="00F5601A"/>
    <w:rsid w:val="00F61BF3"/>
    <w:rsid w:val="00F63D05"/>
    <w:rsid w:val="00F6581A"/>
    <w:rsid w:val="00F6592C"/>
    <w:rsid w:val="00F65B2C"/>
    <w:rsid w:val="00F6670F"/>
    <w:rsid w:val="00F67255"/>
    <w:rsid w:val="00F71E54"/>
    <w:rsid w:val="00F7448B"/>
    <w:rsid w:val="00F75673"/>
    <w:rsid w:val="00F76F7B"/>
    <w:rsid w:val="00F80853"/>
    <w:rsid w:val="00F825BD"/>
    <w:rsid w:val="00F849DD"/>
    <w:rsid w:val="00F927B1"/>
    <w:rsid w:val="00F932AB"/>
    <w:rsid w:val="00F942D9"/>
    <w:rsid w:val="00F96F8A"/>
    <w:rsid w:val="00F97090"/>
    <w:rsid w:val="00FA0933"/>
    <w:rsid w:val="00FA09F9"/>
    <w:rsid w:val="00FA3046"/>
    <w:rsid w:val="00FA320D"/>
    <w:rsid w:val="00FA5490"/>
    <w:rsid w:val="00FA59CB"/>
    <w:rsid w:val="00FA7687"/>
    <w:rsid w:val="00FA76AC"/>
    <w:rsid w:val="00FB0D78"/>
    <w:rsid w:val="00FB3398"/>
    <w:rsid w:val="00FB6ADA"/>
    <w:rsid w:val="00FB71AF"/>
    <w:rsid w:val="00FC2A6D"/>
    <w:rsid w:val="00FC3BF2"/>
    <w:rsid w:val="00FC77C3"/>
    <w:rsid w:val="00FC7FF9"/>
    <w:rsid w:val="00FD09D7"/>
    <w:rsid w:val="00FD129D"/>
    <w:rsid w:val="00FD2BD0"/>
    <w:rsid w:val="00FD5FA5"/>
    <w:rsid w:val="00FD703B"/>
    <w:rsid w:val="00FE3405"/>
    <w:rsid w:val="00FE4C54"/>
    <w:rsid w:val="00FE5BCD"/>
    <w:rsid w:val="00FE5F1D"/>
    <w:rsid w:val="00FE7399"/>
    <w:rsid w:val="00FE7EB9"/>
    <w:rsid w:val="00FE7ECC"/>
    <w:rsid w:val="00FF0F18"/>
    <w:rsid w:val="00FF1696"/>
    <w:rsid w:val="00FF2318"/>
    <w:rsid w:val="00FF2C19"/>
    <w:rsid w:val="00FF694F"/>
    <w:rsid w:val="00FF7E87"/>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50"/>
    <o:shapelayout v:ext="edit">
      <o:idmap v:ext="edit" data="2"/>
    </o:shapelayout>
  </w:shapeDefaults>
  <w:decimalSymbol w:val="."/>
  <w:listSeparator w:val=","/>
  <w14:docId w14:val="75B6F6AD"/>
  <w15:docId w15:val="{470428CD-8D30-45F6-852B-E1F85B7882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NZ" w:eastAsia="en-NZ"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iPriority="39" w:unhideWhenUsed="1"/>
    <w:lsdException w:name="toc 6" w:semiHidden="1" w:unhideWhenUsed="1"/>
    <w:lsdException w:name="toc 7" w:semiHidden="1" w:uiPriority="39"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iPriority="99" w:unhideWhenUsed="1"/>
    <w:lsdException w:name="List" w:semiHidden="1" w:unhideWhenUsed="1"/>
    <w:lsdException w:name="List Bullet" w:semiHidden="1" w:unhideWhenUsed="1" w:qFormat="1"/>
    <w:lsdException w:name="List Number"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99" w:qFormat="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2"/>
    <w:qFormat/>
    <w:rsid w:val="00B908E2"/>
    <w:rPr>
      <w:rFonts w:ascii="Calibri" w:hAnsi="Calibri"/>
      <w:sz w:val="22"/>
      <w:szCs w:val="24"/>
      <w:lang w:eastAsia="en-GB"/>
    </w:rPr>
  </w:style>
  <w:style w:type="paragraph" w:styleId="Heading1">
    <w:name w:val="heading 1"/>
    <w:basedOn w:val="Normal"/>
    <w:next w:val="BodyText"/>
    <w:link w:val="Heading1Char"/>
    <w:qFormat/>
    <w:rsid w:val="00E17A4E"/>
    <w:pPr>
      <w:keepNext/>
      <w:numPr>
        <w:numId w:val="8"/>
      </w:numPr>
      <w:tabs>
        <w:tab w:val="left" w:pos="851"/>
      </w:tabs>
      <w:spacing w:before="240" w:after="60"/>
      <w:outlineLvl w:val="0"/>
    </w:pPr>
    <w:rPr>
      <w:rFonts w:cs="Arial"/>
      <w:bCs/>
      <w:color w:val="0038A8"/>
      <w:kern w:val="32"/>
      <w:sz w:val="32"/>
      <w:szCs w:val="32"/>
    </w:rPr>
  </w:style>
  <w:style w:type="paragraph" w:styleId="Heading2">
    <w:name w:val="heading 2"/>
    <w:basedOn w:val="Normal"/>
    <w:next w:val="BodyText"/>
    <w:link w:val="Heading2Char"/>
    <w:qFormat/>
    <w:rsid w:val="00E17A4E"/>
    <w:pPr>
      <w:keepNext/>
      <w:numPr>
        <w:ilvl w:val="1"/>
        <w:numId w:val="8"/>
      </w:numPr>
      <w:tabs>
        <w:tab w:val="left" w:pos="851"/>
      </w:tabs>
      <w:spacing w:before="240" w:after="60"/>
      <w:outlineLvl w:val="1"/>
    </w:pPr>
    <w:rPr>
      <w:rFonts w:cs="Arial"/>
      <w:bCs/>
      <w:iCs/>
      <w:color w:val="0038A8"/>
      <w:sz w:val="28"/>
      <w:szCs w:val="28"/>
    </w:rPr>
  </w:style>
  <w:style w:type="paragraph" w:styleId="Heading3">
    <w:name w:val="heading 3"/>
    <w:basedOn w:val="Normal"/>
    <w:next w:val="BodyText"/>
    <w:link w:val="Heading3Char"/>
    <w:qFormat/>
    <w:rsid w:val="00E17A4E"/>
    <w:pPr>
      <w:keepNext/>
      <w:numPr>
        <w:ilvl w:val="2"/>
        <w:numId w:val="8"/>
      </w:numPr>
      <w:tabs>
        <w:tab w:val="clear" w:pos="4537"/>
        <w:tab w:val="num" w:pos="709"/>
      </w:tabs>
      <w:spacing w:before="240" w:after="60"/>
      <w:ind w:left="709"/>
      <w:outlineLvl w:val="2"/>
    </w:pPr>
    <w:rPr>
      <w:rFonts w:cs="Arial"/>
      <w:bCs/>
      <w:color w:val="0038A8"/>
      <w:sz w:val="24"/>
      <w:szCs w:val="26"/>
    </w:rPr>
  </w:style>
  <w:style w:type="paragraph" w:styleId="Heading4">
    <w:name w:val="heading 4"/>
    <w:next w:val="BodyText"/>
    <w:link w:val="Heading4Char"/>
    <w:qFormat/>
    <w:rsid w:val="00E17A4E"/>
    <w:pPr>
      <w:keepNext/>
      <w:spacing w:before="240" w:after="60"/>
      <w:outlineLvl w:val="3"/>
    </w:pPr>
    <w:rPr>
      <w:rFonts w:ascii="Arial" w:hAnsi="Arial"/>
      <w:bCs/>
      <w:color w:val="0038A8"/>
      <w:sz w:val="32"/>
      <w:szCs w:val="28"/>
      <w:lang w:eastAsia="en-GB"/>
    </w:rPr>
  </w:style>
  <w:style w:type="paragraph" w:styleId="Heading5">
    <w:name w:val="heading 5"/>
    <w:next w:val="BodyText"/>
    <w:link w:val="Heading5Char"/>
    <w:qFormat/>
    <w:rsid w:val="00E17A4E"/>
    <w:pPr>
      <w:keepNext/>
      <w:spacing w:before="240" w:after="60"/>
      <w:outlineLvl w:val="4"/>
    </w:pPr>
    <w:rPr>
      <w:rFonts w:ascii="Calibri" w:hAnsi="Calibri"/>
      <w:bCs/>
      <w:iCs/>
      <w:color w:val="0038A8"/>
      <w:sz w:val="28"/>
      <w:szCs w:val="26"/>
      <w:lang w:eastAsia="en-GB"/>
    </w:rPr>
  </w:style>
  <w:style w:type="paragraph" w:styleId="Heading6">
    <w:name w:val="heading 6"/>
    <w:next w:val="BodyText"/>
    <w:link w:val="Heading6Char"/>
    <w:qFormat/>
    <w:rsid w:val="00E17A4E"/>
    <w:pPr>
      <w:keepNext/>
      <w:spacing w:before="240" w:after="60"/>
      <w:outlineLvl w:val="5"/>
    </w:pPr>
    <w:rPr>
      <w:rFonts w:ascii="Arial" w:hAnsi="Arial" w:cs="Arial"/>
      <w:color w:val="0038A8"/>
      <w:sz w:val="24"/>
      <w:szCs w:val="22"/>
      <w:lang w:eastAsia="en-GB"/>
    </w:rPr>
  </w:style>
  <w:style w:type="paragraph" w:styleId="Heading7">
    <w:name w:val="heading 7"/>
    <w:next w:val="Normal"/>
    <w:link w:val="Heading7Char"/>
    <w:qFormat/>
    <w:rsid w:val="00E17A4E"/>
    <w:pPr>
      <w:keepNext/>
      <w:pageBreakBefore/>
      <w:numPr>
        <w:numId w:val="7"/>
      </w:numPr>
      <w:spacing w:before="240" w:after="60" w:line="400" w:lineRule="atLeast"/>
      <w:outlineLvl w:val="6"/>
    </w:pPr>
    <w:rPr>
      <w:rFonts w:ascii="Calibri" w:hAnsi="Calibri"/>
      <w:color w:val="0038A8"/>
      <w:sz w:val="32"/>
      <w:lang w:eastAsia="en-GB"/>
    </w:rPr>
  </w:style>
  <w:style w:type="paragraph" w:styleId="Heading8">
    <w:name w:val="heading 8"/>
    <w:basedOn w:val="Normal"/>
    <w:next w:val="Normal"/>
    <w:link w:val="Heading8Char"/>
    <w:qFormat/>
    <w:rsid w:val="00871A87"/>
    <w:pPr>
      <w:spacing w:before="240" w:after="60"/>
      <w:outlineLvl w:val="7"/>
    </w:pPr>
    <w:rPr>
      <w:rFonts w:ascii="Times New Roman" w:hAnsi="Times New Roman"/>
      <w:i/>
      <w:iCs/>
      <w:sz w:val="24"/>
    </w:rPr>
  </w:style>
  <w:style w:type="paragraph" w:styleId="Heading9">
    <w:name w:val="heading 9"/>
    <w:basedOn w:val="Normal"/>
    <w:next w:val="Normal"/>
    <w:link w:val="Heading9Char"/>
    <w:semiHidden/>
    <w:qFormat/>
    <w:rsid w:val="00871A87"/>
    <w:p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3257FD"/>
    <w:pPr>
      <w:spacing w:after="180" w:line="288" w:lineRule="atLeast"/>
    </w:pPr>
  </w:style>
  <w:style w:type="character" w:customStyle="1" w:styleId="BodyTextChar">
    <w:name w:val="Body Text Char"/>
    <w:basedOn w:val="DefaultParagraphFont"/>
    <w:link w:val="BodyText"/>
    <w:rsid w:val="00170F01"/>
    <w:rPr>
      <w:rFonts w:ascii="Arial" w:hAnsi="Arial"/>
      <w:sz w:val="22"/>
      <w:szCs w:val="24"/>
      <w:lang w:eastAsia="en-GB"/>
    </w:rPr>
  </w:style>
  <w:style w:type="paragraph" w:styleId="BodyTextIndent">
    <w:name w:val="Body Text Indent"/>
    <w:basedOn w:val="Normal"/>
    <w:link w:val="BodyTextIndentChar"/>
    <w:semiHidden/>
    <w:rsid w:val="00871A87"/>
    <w:pPr>
      <w:spacing w:after="240" w:line="288" w:lineRule="auto"/>
      <w:ind w:left="851"/>
    </w:pPr>
  </w:style>
  <w:style w:type="character" w:styleId="FollowedHyperlink">
    <w:name w:val="FollowedHyperlink"/>
    <w:basedOn w:val="DefaultParagraphFont"/>
    <w:semiHidden/>
    <w:rsid w:val="00871A87"/>
    <w:rPr>
      <w:color w:val="800080"/>
      <w:u w:val="single"/>
    </w:rPr>
  </w:style>
  <w:style w:type="paragraph" w:styleId="Footer">
    <w:name w:val="footer"/>
    <w:basedOn w:val="Normal"/>
    <w:link w:val="FooterChar"/>
    <w:rsid w:val="00871A87"/>
    <w:pPr>
      <w:tabs>
        <w:tab w:val="center" w:pos="4153"/>
        <w:tab w:val="right" w:pos="8306"/>
      </w:tabs>
    </w:pPr>
    <w:rPr>
      <w:sz w:val="20"/>
    </w:rPr>
  </w:style>
  <w:style w:type="paragraph" w:styleId="Header">
    <w:name w:val="header"/>
    <w:basedOn w:val="Normal"/>
    <w:link w:val="HeaderChar"/>
    <w:rsid w:val="00871A87"/>
    <w:pPr>
      <w:tabs>
        <w:tab w:val="center" w:pos="4153"/>
        <w:tab w:val="right" w:pos="8306"/>
      </w:tabs>
    </w:pPr>
  </w:style>
  <w:style w:type="character" w:styleId="PageNumber">
    <w:name w:val="page number"/>
    <w:basedOn w:val="DefaultParagraphFont"/>
    <w:rsid w:val="00871A87"/>
  </w:style>
  <w:style w:type="paragraph" w:styleId="PlainText">
    <w:name w:val="Plain Text"/>
    <w:basedOn w:val="Normal"/>
    <w:semiHidden/>
    <w:rsid w:val="00871A87"/>
    <w:rPr>
      <w:rFonts w:ascii="Courier New" w:hAnsi="Courier New" w:cs="Courier New"/>
      <w:sz w:val="20"/>
      <w:szCs w:val="20"/>
    </w:rPr>
  </w:style>
  <w:style w:type="paragraph" w:customStyle="1" w:styleId="Numberedpara-Level1">
    <w:name w:val="Numbered para - Level 1"/>
    <w:basedOn w:val="BodyText"/>
    <w:semiHidden/>
    <w:rsid w:val="00D226D5"/>
    <w:pPr>
      <w:numPr>
        <w:numId w:val="1"/>
      </w:numPr>
    </w:pPr>
  </w:style>
  <w:style w:type="paragraph" w:customStyle="1" w:styleId="Numberedpara-Level2">
    <w:name w:val="Numbered para - Level 2"/>
    <w:basedOn w:val="BodyText"/>
    <w:semiHidden/>
    <w:rsid w:val="00D226D5"/>
    <w:pPr>
      <w:numPr>
        <w:ilvl w:val="1"/>
        <w:numId w:val="1"/>
      </w:numPr>
      <w:tabs>
        <w:tab w:val="clear" w:pos="567"/>
        <w:tab w:val="num" w:pos="0"/>
      </w:tabs>
      <w:ind w:left="0" w:firstLine="0"/>
    </w:pPr>
  </w:style>
  <w:style w:type="paragraph" w:customStyle="1" w:styleId="Numberedpara-Level3">
    <w:name w:val="Numbered para - Level 3"/>
    <w:basedOn w:val="BodyText"/>
    <w:semiHidden/>
    <w:rsid w:val="00D226D5"/>
    <w:pPr>
      <w:numPr>
        <w:ilvl w:val="2"/>
        <w:numId w:val="1"/>
      </w:numPr>
    </w:pPr>
  </w:style>
  <w:style w:type="paragraph" w:customStyle="1" w:styleId="BulletLevel1">
    <w:name w:val="Bullet Level 1"/>
    <w:basedOn w:val="BodyText"/>
    <w:uiPriority w:val="4"/>
    <w:qFormat/>
    <w:rsid w:val="00965B7E"/>
    <w:pPr>
      <w:numPr>
        <w:numId w:val="4"/>
      </w:numPr>
    </w:pPr>
  </w:style>
  <w:style w:type="paragraph" w:customStyle="1" w:styleId="BulletLevel2">
    <w:name w:val="Bullet Level 2"/>
    <w:basedOn w:val="BodyText"/>
    <w:uiPriority w:val="5"/>
    <w:qFormat/>
    <w:rsid w:val="00965B7E"/>
    <w:pPr>
      <w:numPr>
        <w:ilvl w:val="1"/>
        <w:numId w:val="4"/>
      </w:numPr>
    </w:pPr>
  </w:style>
  <w:style w:type="paragraph" w:customStyle="1" w:styleId="Quotations">
    <w:name w:val="Quotations"/>
    <w:basedOn w:val="BodyText"/>
    <w:uiPriority w:val="7"/>
    <w:qFormat/>
    <w:rsid w:val="00871A87"/>
    <w:pPr>
      <w:ind w:left="567"/>
      <w:jc w:val="both"/>
    </w:pPr>
    <w:rPr>
      <w:i/>
      <w:sz w:val="20"/>
    </w:rPr>
  </w:style>
  <w:style w:type="paragraph" w:customStyle="1" w:styleId="zInstructions">
    <w:name w:val="z_Instructions"/>
    <w:basedOn w:val="BodyText"/>
    <w:rsid w:val="000D26F8"/>
    <w:rPr>
      <w:i/>
      <w:color w:val="FF0000"/>
      <w:sz w:val="20"/>
    </w:rPr>
  </w:style>
  <w:style w:type="paragraph" w:customStyle="1" w:styleId="Numberedlist">
    <w:name w:val="Numbered list"/>
    <w:basedOn w:val="BodyText"/>
    <w:uiPriority w:val="6"/>
    <w:semiHidden/>
    <w:rsid w:val="002D7842"/>
    <w:pPr>
      <w:numPr>
        <w:numId w:val="3"/>
      </w:numPr>
    </w:pPr>
  </w:style>
  <w:style w:type="paragraph" w:customStyle="1" w:styleId="Alphalist">
    <w:name w:val="Alpha list"/>
    <w:basedOn w:val="BodyText"/>
    <w:semiHidden/>
    <w:rsid w:val="00C7563F"/>
    <w:pPr>
      <w:numPr>
        <w:numId w:val="2"/>
      </w:numPr>
      <w:tabs>
        <w:tab w:val="left" w:pos="992"/>
      </w:tabs>
    </w:pPr>
  </w:style>
  <w:style w:type="paragraph" w:styleId="BodyTextIndent3">
    <w:name w:val="Body Text Indent 3"/>
    <w:basedOn w:val="Normal"/>
    <w:semiHidden/>
    <w:rsid w:val="00871A87"/>
    <w:pPr>
      <w:spacing w:after="120"/>
      <w:ind w:left="283"/>
    </w:pPr>
    <w:rPr>
      <w:sz w:val="16"/>
      <w:szCs w:val="16"/>
    </w:rPr>
  </w:style>
  <w:style w:type="paragraph" w:styleId="Closing">
    <w:name w:val="Closing"/>
    <w:basedOn w:val="Normal"/>
    <w:semiHidden/>
    <w:rsid w:val="00871A87"/>
    <w:pPr>
      <w:ind w:left="4252"/>
    </w:pPr>
  </w:style>
  <w:style w:type="paragraph" w:styleId="Date">
    <w:name w:val="Date"/>
    <w:basedOn w:val="Normal"/>
    <w:next w:val="Normal"/>
    <w:semiHidden/>
    <w:rsid w:val="00871A87"/>
  </w:style>
  <w:style w:type="paragraph" w:styleId="EmailSignature">
    <w:name w:val="E-mail Signature"/>
    <w:basedOn w:val="Normal"/>
    <w:semiHidden/>
    <w:rsid w:val="00871A87"/>
  </w:style>
  <w:style w:type="character" w:styleId="Emphasis">
    <w:name w:val="Emphasis"/>
    <w:basedOn w:val="DefaultParagraphFont"/>
    <w:semiHidden/>
    <w:rsid w:val="00871A87"/>
    <w:rPr>
      <w:i/>
      <w:iCs/>
    </w:rPr>
  </w:style>
  <w:style w:type="paragraph" w:styleId="EnvelopeAddress">
    <w:name w:val="envelope address"/>
    <w:basedOn w:val="Normal"/>
    <w:semiHidden/>
    <w:rsid w:val="00871A87"/>
    <w:pPr>
      <w:framePr w:w="7920" w:h="1980" w:hRule="exact" w:hSpace="180" w:wrap="auto" w:hAnchor="page" w:xAlign="center" w:yAlign="bottom"/>
      <w:ind w:left="2880"/>
    </w:pPr>
    <w:rPr>
      <w:rFonts w:cs="Arial"/>
      <w:sz w:val="24"/>
    </w:rPr>
  </w:style>
  <w:style w:type="paragraph" w:styleId="EnvelopeReturn">
    <w:name w:val="envelope return"/>
    <w:basedOn w:val="Normal"/>
    <w:semiHidden/>
    <w:rsid w:val="00871A87"/>
    <w:rPr>
      <w:rFonts w:cs="Arial"/>
      <w:sz w:val="20"/>
      <w:szCs w:val="20"/>
    </w:rPr>
  </w:style>
  <w:style w:type="character" w:styleId="HTMLAcronym">
    <w:name w:val="HTML Acronym"/>
    <w:basedOn w:val="DefaultParagraphFont"/>
    <w:semiHidden/>
    <w:rsid w:val="00871A87"/>
  </w:style>
  <w:style w:type="paragraph" w:styleId="HTMLAddress">
    <w:name w:val="HTML Address"/>
    <w:basedOn w:val="Normal"/>
    <w:semiHidden/>
    <w:rsid w:val="00871A87"/>
    <w:rPr>
      <w:i/>
      <w:iCs/>
    </w:rPr>
  </w:style>
  <w:style w:type="character" w:styleId="HTMLCite">
    <w:name w:val="HTML Cite"/>
    <w:basedOn w:val="DefaultParagraphFont"/>
    <w:semiHidden/>
    <w:rsid w:val="00871A87"/>
    <w:rPr>
      <w:i/>
      <w:iCs/>
    </w:rPr>
  </w:style>
  <w:style w:type="character" w:styleId="HTMLCode">
    <w:name w:val="HTML Code"/>
    <w:basedOn w:val="DefaultParagraphFont"/>
    <w:semiHidden/>
    <w:rsid w:val="00871A87"/>
    <w:rPr>
      <w:rFonts w:ascii="Courier New" w:hAnsi="Courier New" w:cs="Courier New"/>
      <w:sz w:val="20"/>
      <w:szCs w:val="20"/>
    </w:rPr>
  </w:style>
  <w:style w:type="character" w:styleId="HTMLDefinition">
    <w:name w:val="HTML Definition"/>
    <w:basedOn w:val="DefaultParagraphFont"/>
    <w:semiHidden/>
    <w:rsid w:val="00871A87"/>
    <w:rPr>
      <w:i/>
      <w:iCs/>
    </w:rPr>
  </w:style>
  <w:style w:type="character" w:styleId="HTMLKeyboard">
    <w:name w:val="HTML Keyboard"/>
    <w:basedOn w:val="DefaultParagraphFont"/>
    <w:semiHidden/>
    <w:rsid w:val="00871A87"/>
    <w:rPr>
      <w:rFonts w:ascii="Courier New" w:hAnsi="Courier New" w:cs="Courier New"/>
      <w:sz w:val="20"/>
      <w:szCs w:val="20"/>
    </w:rPr>
  </w:style>
  <w:style w:type="paragraph" w:styleId="HTMLPreformatted">
    <w:name w:val="HTML Preformatted"/>
    <w:basedOn w:val="Normal"/>
    <w:semiHidden/>
    <w:rsid w:val="00871A87"/>
    <w:rPr>
      <w:rFonts w:ascii="Courier New" w:hAnsi="Courier New" w:cs="Courier New"/>
      <w:sz w:val="20"/>
      <w:szCs w:val="20"/>
    </w:rPr>
  </w:style>
  <w:style w:type="character" w:styleId="HTMLSample">
    <w:name w:val="HTML Sample"/>
    <w:basedOn w:val="DefaultParagraphFont"/>
    <w:semiHidden/>
    <w:rsid w:val="00871A87"/>
    <w:rPr>
      <w:rFonts w:ascii="Courier New" w:hAnsi="Courier New" w:cs="Courier New"/>
    </w:rPr>
  </w:style>
  <w:style w:type="character" w:styleId="HTMLTypewriter">
    <w:name w:val="HTML Typewriter"/>
    <w:basedOn w:val="DefaultParagraphFont"/>
    <w:semiHidden/>
    <w:rsid w:val="00871A87"/>
    <w:rPr>
      <w:rFonts w:ascii="Courier New" w:hAnsi="Courier New" w:cs="Courier New"/>
      <w:sz w:val="20"/>
      <w:szCs w:val="20"/>
    </w:rPr>
  </w:style>
  <w:style w:type="character" w:styleId="HTMLVariable">
    <w:name w:val="HTML Variable"/>
    <w:basedOn w:val="DefaultParagraphFont"/>
    <w:semiHidden/>
    <w:rsid w:val="00871A87"/>
    <w:rPr>
      <w:i/>
      <w:iCs/>
    </w:rPr>
  </w:style>
  <w:style w:type="character" w:styleId="Hyperlink">
    <w:name w:val="Hyperlink"/>
    <w:basedOn w:val="DefaultParagraphFont"/>
    <w:uiPriority w:val="99"/>
    <w:rsid w:val="00871A87"/>
    <w:rPr>
      <w:color w:val="0000FF"/>
      <w:u w:val="single"/>
    </w:rPr>
  </w:style>
  <w:style w:type="character" w:styleId="LineNumber">
    <w:name w:val="line number"/>
    <w:basedOn w:val="DefaultParagraphFont"/>
    <w:semiHidden/>
    <w:rsid w:val="00871A87"/>
  </w:style>
  <w:style w:type="paragraph" w:styleId="List">
    <w:name w:val="List"/>
    <w:basedOn w:val="Normal"/>
    <w:semiHidden/>
    <w:rsid w:val="00871A87"/>
    <w:pPr>
      <w:ind w:left="283" w:hanging="283"/>
    </w:pPr>
  </w:style>
  <w:style w:type="paragraph" w:styleId="List2">
    <w:name w:val="List 2"/>
    <w:basedOn w:val="Normal"/>
    <w:semiHidden/>
    <w:rsid w:val="00871A87"/>
    <w:pPr>
      <w:ind w:left="566" w:hanging="283"/>
    </w:pPr>
  </w:style>
  <w:style w:type="paragraph" w:styleId="List3">
    <w:name w:val="List 3"/>
    <w:basedOn w:val="Normal"/>
    <w:semiHidden/>
    <w:rsid w:val="00871A87"/>
    <w:pPr>
      <w:ind w:left="849" w:hanging="283"/>
    </w:pPr>
  </w:style>
  <w:style w:type="paragraph" w:styleId="List4">
    <w:name w:val="List 4"/>
    <w:basedOn w:val="Normal"/>
    <w:semiHidden/>
    <w:rsid w:val="00871A87"/>
    <w:pPr>
      <w:ind w:left="1132" w:hanging="283"/>
    </w:pPr>
  </w:style>
  <w:style w:type="paragraph" w:styleId="List5">
    <w:name w:val="List 5"/>
    <w:basedOn w:val="Normal"/>
    <w:semiHidden/>
    <w:rsid w:val="00871A87"/>
    <w:pPr>
      <w:ind w:left="1415" w:hanging="283"/>
    </w:pPr>
  </w:style>
  <w:style w:type="character" w:styleId="CommentReference">
    <w:name w:val="annotation reference"/>
    <w:basedOn w:val="DefaultParagraphFont"/>
    <w:semiHidden/>
    <w:rsid w:val="005F3677"/>
    <w:rPr>
      <w:sz w:val="16"/>
      <w:szCs w:val="16"/>
    </w:rPr>
  </w:style>
  <w:style w:type="paragraph" w:styleId="CommentText">
    <w:name w:val="annotation text"/>
    <w:basedOn w:val="Normal"/>
    <w:link w:val="CommentTextChar"/>
    <w:rsid w:val="005F3677"/>
    <w:rPr>
      <w:sz w:val="20"/>
      <w:szCs w:val="20"/>
    </w:rPr>
  </w:style>
  <w:style w:type="paragraph" w:styleId="ListBullet3">
    <w:name w:val="List Bullet 3"/>
    <w:basedOn w:val="Normal"/>
    <w:rsid w:val="00871A87"/>
  </w:style>
  <w:style w:type="paragraph" w:styleId="ListBullet4">
    <w:name w:val="List Bullet 4"/>
    <w:basedOn w:val="Normal"/>
    <w:rsid w:val="00871A87"/>
  </w:style>
  <w:style w:type="paragraph" w:styleId="ListBullet5">
    <w:name w:val="List Bullet 5"/>
    <w:basedOn w:val="Normal"/>
    <w:rsid w:val="00871A87"/>
  </w:style>
  <w:style w:type="paragraph" w:styleId="ListContinue">
    <w:name w:val="List Continue"/>
    <w:basedOn w:val="Normal"/>
    <w:semiHidden/>
    <w:rsid w:val="00871A87"/>
    <w:pPr>
      <w:spacing w:after="120"/>
      <w:ind w:left="283"/>
    </w:pPr>
  </w:style>
  <w:style w:type="paragraph" w:styleId="ListContinue2">
    <w:name w:val="List Continue 2"/>
    <w:basedOn w:val="Normal"/>
    <w:semiHidden/>
    <w:rsid w:val="00871A87"/>
    <w:pPr>
      <w:spacing w:after="120"/>
      <w:ind w:left="566"/>
    </w:pPr>
  </w:style>
  <w:style w:type="paragraph" w:styleId="ListContinue3">
    <w:name w:val="List Continue 3"/>
    <w:basedOn w:val="Normal"/>
    <w:semiHidden/>
    <w:rsid w:val="00871A87"/>
    <w:pPr>
      <w:spacing w:after="120"/>
      <w:ind w:left="849"/>
    </w:pPr>
  </w:style>
  <w:style w:type="paragraph" w:styleId="ListContinue4">
    <w:name w:val="List Continue 4"/>
    <w:basedOn w:val="Normal"/>
    <w:semiHidden/>
    <w:rsid w:val="00871A87"/>
    <w:pPr>
      <w:spacing w:after="120"/>
      <w:ind w:left="1132"/>
    </w:pPr>
  </w:style>
  <w:style w:type="paragraph" w:styleId="ListContinue5">
    <w:name w:val="List Continue 5"/>
    <w:basedOn w:val="Normal"/>
    <w:semiHidden/>
    <w:rsid w:val="00871A87"/>
    <w:pPr>
      <w:spacing w:after="120"/>
      <w:ind w:left="1415"/>
    </w:pPr>
  </w:style>
  <w:style w:type="paragraph" w:styleId="ListNumber">
    <w:name w:val="List Number"/>
    <w:basedOn w:val="Normal"/>
    <w:link w:val="ListNumberChar"/>
    <w:qFormat/>
    <w:rsid w:val="00871A87"/>
  </w:style>
  <w:style w:type="paragraph" w:styleId="ListNumber2">
    <w:name w:val="List Number 2"/>
    <w:basedOn w:val="Normal"/>
    <w:rsid w:val="00871A87"/>
  </w:style>
  <w:style w:type="paragraph" w:styleId="ListNumber3">
    <w:name w:val="List Number 3"/>
    <w:basedOn w:val="Normal"/>
    <w:rsid w:val="00871A87"/>
  </w:style>
  <w:style w:type="paragraph" w:styleId="ListNumber4">
    <w:name w:val="List Number 4"/>
    <w:basedOn w:val="Normal"/>
    <w:rsid w:val="00871A87"/>
  </w:style>
  <w:style w:type="paragraph" w:styleId="ListNumber5">
    <w:name w:val="List Number 5"/>
    <w:basedOn w:val="Normal"/>
    <w:rsid w:val="00871A87"/>
  </w:style>
  <w:style w:type="paragraph" w:styleId="MessageHeader">
    <w:name w:val="Message Header"/>
    <w:basedOn w:val="Normal"/>
    <w:semiHidden/>
    <w:rsid w:val="00871A87"/>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rPr>
  </w:style>
  <w:style w:type="paragraph" w:styleId="NormalWeb">
    <w:name w:val="Normal (Web)"/>
    <w:basedOn w:val="Normal"/>
    <w:uiPriority w:val="99"/>
    <w:semiHidden/>
    <w:rsid w:val="00871A87"/>
    <w:rPr>
      <w:rFonts w:ascii="Times New Roman" w:hAnsi="Times New Roman"/>
      <w:sz w:val="24"/>
    </w:rPr>
  </w:style>
  <w:style w:type="paragraph" w:styleId="NormalIndent">
    <w:name w:val="Normal Indent"/>
    <w:basedOn w:val="Normal"/>
    <w:semiHidden/>
    <w:rsid w:val="00871A87"/>
    <w:pPr>
      <w:ind w:left="567"/>
    </w:pPr>
  </w:style>
  <w:style w:type="paragraph" w:styleId="NoteHeading">
    <w:name w:val="Note Heading"/>
    <w:basedOn w:val="Normal"/>
    <w:next w:val="Normal"/>
    <w:semiHidden/>
    <w:rsid w:val="00871A87"/>
  </w:style>
  <w:style w:type="paragraph" w:styleId="Salutation">
    <w:name w:val="Salutation"/>
    <w:basedOn w:val="Normal"/>
    <w:next w:val="Normal"/>
    <w:semiHidden/>
    <w:rsid w:val="00871A87"/>
  </w:style>
  <w:style w:type="paragraph" w:styleId="Signature">
    <w:name w:val="Signature"/>
    <w:basedOn w:val="Normal"/>
    <w:semiHidden/>
    <w:rsid w:val="00871A87"/>
    <w:pPr>
      <w:ind w:left="4252"/>
    </w:pPr>
  </w:style>
  <w:style w:type="character" w:styleId="Strong">
    <w:name w:val="Strong"/>
    <w:basedOn w:val="DefaultParagraphFont"/>
    <w:semiHidden/>
    <w:rsid w:val="00871A87"/>
    <w:rPr>
      <w:b/>
      <w:bCs/>
    </w:rPr>
  </w:style>
  <w:style w:type="paragraph" w:styleId="Subtitle">
    <w:name w:val="Subtitle"/>
    <w:basedOn w:val="Normal"/>
    <w:link w:val="SubtitleChar"/>
    <w:uiPriority w:val="99"/>
    <w:qFormat/>
    <w:rsid w:val="00871A87"/>
    <w:pPr>
      <w:spacing w:after="60"/>
      <w:jc w:val="center"/>
      <w:outlineLvl w:val="1"/>
    </w:pPr>
    <w:rPr>
      <w:rFonts w:cs="Arial"/>
      <w:sz w:val="24"/>
    </w:rPr>
  </w:style>
  <w:style w:type="table" w:styleId="Table3Deffects1">
    <w:name w:val="Table 3D effects 1"/>
    <w:basedOn w:val="TableNormal"/>
    <w:semiHidden/>
    <w:rsid w:val="00871A87"/>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871A87"/>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871A87"/>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871A87"/>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871A87"/>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871A87"/>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871A87"/>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urful1">
    <w:name w:val="Table Colorful 1"/>
    <w:basedOn w:val="TableNormal"/>
    <w:semiHidden/>
    <w:rsid w:val="00871A87"/>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urful2">
    <w:name w:val="Table Colorful 2"/>
    <w:basedOn w:val="TableNormal"/>
    <w:semiHidden/>
    <w:rsid w:val="00871A87"/>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urful3">
    <w:name w:val="Table Colorful 3"/>
    <w:basedOn w:val="TableNormal"/>
    <w:semiHidden/>
    <w:rsid w:val="00871A87"/>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871A87"/>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871A87"/>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871A87"/>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871A87"/>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871A87"/>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871A8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871A87"/>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871A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871A8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871A87"/>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871A87"/>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871A87"/>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871A87"/>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871A87"/>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871A87"/>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871A87"/>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871A87"/>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871A87"/>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871A87"/>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871A87"/>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871A87"/>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871A87"/>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871A87"/>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871A87"/>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871A8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871A87"/>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871A87"/>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871A87"/>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871A87"/>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871A87"/>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871A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871A87"/>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871A87"/>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871A87"/>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link w:val="TitleChar"/>
    <w:qFormat/>
    <w:rsid w:val="00871A87"/>
    <w:pPr>
      <w:spacing w:before="240" w:after="60"/>
      <w:jc w:val="center"/>
      <w:outlineLvl w:val="0"/>
    </w:pPr>
    <w:rPr>
      <w:rFonts w:cs="Arial"/>
      <w:b/>
      <w:bCs/>
      <w:kern w:val="28"/>
      <w:sz w:val="32"/>
      <w:szCs w:val="32"/>
    </w:rPr>
  </w:style>
  <w:style w:type="paragraph" w:customStyle="1" w:styleId="zReportTitle">
    <w:name w:val="z_Report Title"/>
    <w:basedOn w:val="BodyText"/>
    <w:next w:val="zReportDate"/>
    <w:autoRedefine/>
    <w:semiHidden/>
    <w:rsid w:val="00FA0933"/>
    <w:pPr>
      <w:spacing w:before="4400" w:after="240" w:line="240" w:lineRule="auto"/>
      <w:jc w:val="center"/>
    </w:pPr>
    <w:rPr>
      <w:rFonts w:ascii="Calibri Light" w:hAnsi="Calibri Light"/>
      <w:color w:val="0038A8"/>
      <w:sz w:val="64"/>
      <w:szCs w:val="20"/>
    </w:rPr>
  </w:style>
  <w:style w:type="paragraph" w:customStyle="1" w:styleId="zReportDate">
    <w:name w:val="z_Report Date"/>
    <w:basedOn w:val="BodyText"/>
    <w:next w:val="Normal"/>
    <w:semiHidden/>
    <w:rsid w:val="003707D8"/>
    <w:pPr>
      <w:jc w:val="center"/>
    </w:pPr>
    <w:rPr>
      <w:rFonts w:ascii="Calibri Light" w:hAnsi="Calibri Light"/>
      <w:b/>
      <w:i/>
      <w:sz w:val="32"/>
      <w:szCs w:val="32"/>
    </w:rPr>
  </w:style>
  <w:style w:type="paragraph" w:customStyle="1" w:styleId="zReportSubtitle">
    <w:name w:val="z_Report Subtitle"/>
    <w:basedOn w:val="BodyText"/>
    <w:semiHidden/>
    <w:rsid w:val="003707D8"/>
    <w:pPr>
      <w:keepNext/>
      <w:spacing w:after="480"/>
      <w:jc w:val="center"/>
    </w:pPr>
    <w:rPr>
      <w:rFonts w:ascii="Calibri Light" w:hAnsi="Calibri Light"/>
      <w:color w:val="0038A8"/>
      <w:sz w:val="40"/>
      <w:szCs w:val="40"/>
    </w:rPr>
  </w:style>
  <w:style w:type="paragraph" w:customStyle="1" w:styleId="zReportcoverdetail">
    <w:name w:val="z_Report cover detail"/>
    <w:basedOn w:val="Footer"/>
    <w:semiHidden/>
    <w:rsid w:val="00BD6B2B"/>
    <w:pPr>
      <w:tabs>
        <w:tab w:val="clear" w:pos="4153"/>
        <w:tab w:val="clear" w:pos="8306"/>
      </w:tabs>
      <w:spacing w:after="180"/>
    </w:pPr>
  </w:style>
  <w:style w:type="paragraph" w:customStyle="1" w:styleId="zBodySpacebefore">
    <w:name w:val="z_Body Space before"/>
    <w:basedOn w:val="BodyText"/>
    <w:semiHidden/>
    <w:rsid w:val="0048545A"/>
    <w:pPr>
      <w:spacing w:before="360" w:after="120"/>
    </w:pPr>
    <w:rPr>
      <w:szCs w:val="20"/>
      <w:lang w:eastAsia="en-US"/>
    </w:rPr>
  </w:style>
  <w:style w:type="paragraph" w:customStyle="1" w:styleId="zCopyright">
    <w:name w:val="z_Copyright"/>
    <w:basedOn w:val="BodyText"/>
    <w:semiHidden/>
    <w:rsid w:val="00360F0A"/>
    <w:pPr>
      <w:pBdr>
        <w:top w:val="single" w:sz="4" w:space="6" w:color="auto"/>
      </w:pBdr>
      <w:spacing w:after="360" w:line="240" w:lineRule="auto"/>
    </w:pPr>
    <w:rPr>
      <w:sz w:val="20"/>
    </w:rPr>
  </w:style>
  <w:style w:type="paragraph" w:customStyle="1" w:styleId="zCovercaption">
    <w:name w:val="z_Cover caption"/>
    <w:basedOn w:val="BodyText"/>
    <w:link w:val="zCovercaptionChar"/>
    <w:semiHidden/>
    <w:rsid w:val="00C64524"/>
    <w:pPr>
      <w:keepNext/>
      <w:spacing w:before="240" w:after="60"/>
    </w:pPr>
    <w:rPr>
      <w:color w:val="0038A8"/>
    </w:rPr>
  </w:style>
  <w:style w:type="paragraph" w:customStyle="1" w:styleId="zNIWAAddress">
    <w:name w:val="z_NIWA Address"/>
    <w:basedOn w:val="Normal"/>
    <w:semiHidden/>
    <w:rsid w:val="0090213D"/>
    <w:rPr>
      <w:sz w:val="18"/>
    </w:rPr>
  </w:style>
  <w:style w:type="paragraph" w:customStyle="1" w:styleId="zCoverpicture">
    <w:name w:val="z_Cover picture"/>
    <w:basedOn w:val="BodyText"/>
    <w:semiHidden/>
    <w:rsid w:val="00583FAF"/>
    <w:pPr>
      <w:spacing w:before="480" w:after="0"/>
      <w:jc w:val="center"/>
    </w:pPr>
  </w:style>
  <w:style w:type="paragraph" w:customStyle="1" w:styleId="zHeaderOdd">
    <w:name w:val="z_Header Odd"/>
    <w:basedOn w:val="BodyText"/>
    <w:semiHidden/>
    <w:rsid w:val="00C17005"/>
    <w:pPr>
      <w:spacing w:after="0"/>
      <w:jc w:val="right"/>
    </w:pPr>
    <w:rPr>
      <w:sz w:val="20"/>
      <w:szCs w:val="20"/>
    </w:rPr>
  </w:style>
  <w:style w:type="paragraph" w:customStyle="1" w:styleId="zFooterOddPortrait">
    <w:name w:val="z_Footer Odd Portrait"/>
    <w:basedOn w:val="BodyText"/>
    <w:rsid w:val="005F6254"/>
    <w:pPr>
      <w:pBdr>
        <w:top w:val="single" w:sz="4" w:space="4" w:color="auto"/>
      </w:pBdr>
      <w:tabs>
        <w:tab w:val="right" w:pos="9072"/>
      </w:tabs>
      <w:spacing w:after="0"/>
    </w:pPr>
    <w:rPr>
      <w:sz w:val="20"/>
      <w:szCs w:val="20"/>
    </w:rPr>
  </w:style>
  <w:style w:type="paragraph" w:customStyle="1" w:styleId="zExecSummaryheading">
    <w:name w:val="z_Exec Summary heading"/>
    <w:basedOn w:val="BodyText"/>
    <w:next w:val="BodyText"/>
    <w:semiHidden/>
    <w:rsid w:val="00E17A4E"/>
    <w:pPr>
      <w:keepNext/>
      <w:spacing w:after="60"/>
      <w:outlineLvl w:val="0"/>
    </w:pPr>
    <w:rPr>
      <w:color w:val="0038A8"/>
      <w:sz w:val="32"/>
    </w:rPr>
  </w:style>
  <w:style w:type="paragraph" w:customStyle="1" w:styleId="zHeaderEven">
    <w:name w:val="z_Header Even"/>
    <w:basedOn w:val="BodyText"/>
    <w:semiHidden/>
    <w:rsid w:val="00C17005"/>
    <w:pPr>
      <w:spacing w:after="0"/>
    </w:pPr>
    <w:rPr>
      <w:sz w:val="20"/>
      <w:szCs w:val="20"/>
    </w:rPr>
  </w:style>
  <w:style w:type="paragraph" w:customStyle="1" w:styleId="zFooterEvenLandscape">
    <w:name w:val="z_Footer Even Landscape"/>
    <w:basedOn w:val="BodyText"/>
    <w:rsid w:val="00687B32"/>
    <w:pPr>
      <w:pBdr>
        <w:top w:val="single" w:sz="4" w:space="4" w:color="auto"/>
      </w:pBdr>
      <w:tabs>
        <w:tab w:val="right" w:pos="14005"/>
      </w:tabs>
      <w:spacing w:after="0"/>
    </w:pPr>
    <w:rPr>
      <w:sz w:val="20"/>
      <w:szCs w:val="20"/>
    </w:rPr>
  </w:style>
  <w:style w:type="paragraph" w:customStyle="1" w:styleId="zFooterEvenPortrait">
    <w:name w:val="z_Footer Even Portrait"/>
    <w:basedOn w:val="BodyText"/>
    <w:semiHidden/>
    <w:rsid w:val="005F6254"/>
    <w:pPr>
      <w:pBdr>
        <w:top w:val="single" w:sz="4" w:space="4" w:color="auto"/>
      </w:pBdr>
      <w:tabs>
        <w:tab w:val="right" w:pos="9072"/>
      </w:tabs>
      <w:spacing w:after="0"/>
    </w:pPr>
    <w:rPr>
      <w:sz w:val="20"/>
      <w:szCs w:val="20"/>
    </w:rPr>
  </w:style>
  <w:style w:type="paragraph" w:customStyle="1" w:styleId="zFooterOddLandscape">
    <w:name w:val="z_Footer Odd Landscape"/>
    <w:basedOn w:val="BodyText"/>
    <w:rsid w:val="00687B32"/>
    <w:pPr>
      <w:pBdr>
        <w:top w:val="single" w:sz="4" w:space="4" w:color="auto"/>
      </w:pBdr>
      <w:tabs>
        <w:tab w:val="right" w:pos="14005"/>
      </w:tabs>
      <w:spacing w:after="0"/>
    </w:pPr>
    <w:rPr>
      <w:sz w:val="20"/>
      <w:szCs w:val="20"/>
    </w:rPr>
  </w:style>
  <w:style w:type="paragraph" w:customStyle="1" w:styleId="zGlossarytext">
    <w:name w:val="z_Glossary text"/>
    <w:basedOn w:val="BodyText"/>
    <w:semiHidden/>
    <w:rsid w:val="003E43AD"/>
    <w:pPr>
      <w:spacing w:after="0" w:line="300" w:lineRule="atLeast"/>
    </w:pPr>
  </w:style>
  <w:style w:type="paragraph" w:customStyle="1" w:styleId="zGlossaryitem">
    <w:name w:val="z_Glossary item"/>
    <w:basedOn w:val="BodyText"/>
    <w:semiHidden/>
    <w:rsid w:val="00BD36A9"/>
    <w:pPr>
      <w:spacing w:after="0" w:line="300" w:lineRule="atLeast"/>
    </w:pPr>
  </w:style>
  <w:style w:type="paragraph" w:styleId="TOCHeading">
    <w:name w:val="TOC Heading"/>
    <w:basedOn w:val="BodyText"/>
    <w:next w:val="BodyText"/>
    <w:semiHidden/>
    <w:rsid w:val="003E43AD"/>
    <w:pPr>
      <w:keepNext/>
      <w:pageBreakBefore/>
      <w:spacing w:after="200"/>
    </w:pPr>
    <w:rPr>
      <w:rFonts w:ascii="Arial Black" w:hAnsi="Arial Black"/>
      <w:sz w:val="32"/>
      <w:szCs w:val="20"/>
    </w:rPr>
  </w:style>
  <w:style w:type="paragraph" w:customStyle="1" w:styleId="Quotation">
    <w:name w:val="Quotation"/>
    <w:basedOn w:val="BodyText"/>
    <w:semiHidden/>
    <w:rsid w:val="00AF3490"/>
    <w:pPr>
      <w:ind w:left="567"/>
    </w:pPr>
    <w:rPr>
      <w:i/>
      <w:sz w:val="20"/>
    </w:rPr>
  </w:style>
  <w:style w:type="paragraph" w:styleId="TOC1">
    <w:name w:val="toc 1"/>
    <w:basedOn w:val="BodyText"/>
    <w:uiPriority w:val="39"/>
    <w:rsid w:val="00D65125"/>
    <w:pPr>
      <w:tabs>
        <w:tab w:val="left" w:pos="567"/>
        <w:tab w:val="right" w:leader="dot" w:pos="9072"/>
      </w:tabs>
      <w:spacing w:before="240" w:after="60"/>
      <w:ind w:left="567" w:right="567" w:hanging="567"/>
    </w:pPr>
    <w:rPr>
      <w:b/>
    </w:rPr>
  </w:style>
  <w:style w:type="paragraph" w:styleId="TOC2">
    <w:name w:val="toc 2"/>
    <w:basedOn w:val="BodyText"/>
    <w:uiPriority w:val="39"/>
    <w:rsid w:val="00D65125"/>
    <w:pPr>
      <w:tabs>
        <w:tab w:val="right" w:leader="dot" w:pos="9072"/>
      </w:tabs>
      <w:spacing w:before="120" w:after="0"/>
      <w:ind w:left="1134" w:right="567" w:hanging="567"/>
    </w:pPr>
    <w:rPr>
      <w:szCs w:val="20"/>
    </w:rPr>
  </w:style>
  <w:style w:type="paragraph" w:styleId="TableofFigures">
    <w:name w:val="table of figures"/>
    <w:basedOn w:val="Normal"/>
    <w:next w:val="Normal"/>
    <w:uiPriority w:val="99"/>
    <w:rsid w:val="00225654"/>
    <w:pPr>
      <w:tabs>
        <w:tab w:val="right" w:pos="9072"/>
      </w:tabs>
      <w:spacing w:before="40"/>
      <w:ind w:left="1418" w:right="567" w:hanging="1418"/>
    </w:pPr>
    <w:rPr>
      <w:szCs w:val="20"/>
    </w:rPr>
  </w:style>
  <w:style w:type="paragraph" w:customStyle="1" w:styleId="zTablesfiguresHeading">
    <w:name w:val="z_Tables/figures Heading"/>
    <w:basedOn w:val="BodyText"/>
    <w:next w:val="BodyText"/>
    <w:semiHidden/>
    <w:rsid w:val="00E17A4E"/>
    <w:pPr>
      <w:keepNext/>
      <w:spacing w:before="240" w:after="60"/>
    </w:pPr>
    <w:rPr>
      <w:color w:val="0038A8"/>
      <w:szCs w:val="20"/>
    </w:rPr>
  </w:style>
  <w:style w:type="paragraph" w:styleId="TOC6">
    <w:name w:val="toc 6"/>
    <w:basedOn w:val="TOC3"/>
    <w:semiHidden/>
    <w:rsid w:val="00D65125"/>
    <w:pPr>
      <w:tabs>
        <w:tab w:val="clear" w:pos="1985"/>
      </w:tabs>
      <w:ind w:left="1134" w:firstLine="0"/>
    </w:pPr>
  </w:style>
  <w:style w:type="paragraph" w:customStyle="1" w:styleId="zTableheading">
    <w:name w:val="z_Table heading"/>
    <w:basedOn w:val="zTablebodytext"/>
    <w:semiHidden/>
    <w:rsid w:val="00DA3620"/>
    <w:pPr>
      <w:keepNext/>
      <w:jc w:val="center"/>
    </w:pPr>
    <w:rPr>
      <w:b/>
      <w:color w:val="0038A8"/>
    </w:rPr>
  </w:style>
  <w:style w:type="paragraph" w:customStyle="1" w:styleId="zContactinformation">
    <w:name w:val="z_Contact information"/>
    <w:basedOn w:val="Normal"/>
    <w:next w:val="Normal"/>
    <w:semiHidden/>
    <w:rsid w:val="00B0432D"/>
    <w:rPr>
      <w:caps/>
      <w:color w:val="0038A8"/>
      <w:sz w:val="18"/>
    </w:rPr>
  </w:style>
  <w:style w:type="paragraph" w:customStyle="1" w:styleId="zTablebodytext">
    <w:name w:val="z_Table body text"/>
    <w:basedOn w:val="BodyText"/>
    <w:semiHidden/>
    <w:rsid w:val="00DE1AE1"/>
    <w:pPr>
      <w:spacing w:before="60" w:after="60" w:line="240" w:lineRule="auto"/>
    </w:pPr>
    <w:rPr>
      <w:sz w:val="18"/>
    </w:rPr>
  </w:style>
  <w:style w:type="paragraph" w:customStyle="1" w:styleId="AppendixHeading2">
    <w:name w:val="Appendix Heading 2"/>
    <w:next w:val="BodyText"/>
    <w:semiHidden/>
    <w:rsid w:val="00615CCC"/>
    <w:rPr>
      <w:rFonts w:ascii="Calibri" w:hAnsi="Calibri" w:cs="Arial"/>
      <w:bCs/>
      <w:iCs/>
      <w:color w:val="0038A8"/>
      <w:sz w:val="28"/>
      <w:szCs w:val="28"/>
      <w:lang w:eastAsia="en-GB"/>
    </w:rPr>
  </w:style>
  <w:style w:type="paragraph" w:customStyle="1" w:styleId="AppendixHeading3">
    <w:name w:val="Appendix Heading 3"/>
    <w:next w:val="BodyText"/>
    <w:semiHidden/>
    <w:rsid w:val="00615CCC"/>
    <w:rPr>
      <w:rFonts w:ascii="Calibri" w:hAnsi="Calibri" w:cs="Arial"/>
      <w:bCs/>
      <w:color w:val="0038A8"/>
      <w:sz w:val="24"/>
      <w:szCs w:val="26"/>
      <w:lang w:eastAsia="en-GB"/>
    </w:rPr>
  </w:style>
  <w:style w:type="paragraph" w:customStyle="1" w:styleId="zAddress">
    <w:name w:val="z_Address"/>
    <w:basedOn w:val="Normal"/>
    <w:semiHidden/>
    <w:rsid w:val="00C34FAE"/>
    <w:pPr>
      <w:ind w:right="-851"/>
      <w:jc w:val="right"/>
    </w:pPr>
    <w:rPr>
      <w:color w:val="0038A8"/>
      <w:spacing w:val="2"/>
      <w:sz w:val="16"/>
    </w:rPr>
  </w:style>
  <w:style w:type="character" w:customStyle="1" w:styleId="zCovercaptionChar">
    <w:name w:val="z_Cover caption Char"/>
    <w:basedOn w:val="BodyTextChar"/>
    <w:link w:val="zCovercaption"/>
    <w:semiHidden/>
    <w:rsid w:val="00C64524"/>
    <w:rPr>
      <w:rFonts w:ascii="Calibri" w:hAnsi="Calibri"/>
      <w:color w:val="0038A8"/>
      <w:sz w:val="22"/>
      <w:szCs w:val="24"/>
      <w:lang w:eastAsia="en-GB"/>
    </w:rPr>
  </w:style>
  <w:style w:type="paragraph" w:styleId="TOC3">
    <w:name w:val="toc 3"/>
    <w:basedOn w:val="Normal"/>
    <w:next w:val="Normal"/>
    <w:uiPriority w:val="39"/>
    <w:rsid w:val="00D65125"/>
    <w:pPr>
      <w:tabs>
        <w:tab w:val="left" w:pos="1985"/>
        <w:tab w:val="right" w:leader="dot" w:pos="9072"/>
      </w:tabs>
      <w:spacing w:before="60" w:after="60"/>
      <w:ind w:left="1985" w:right="567" w:hanging="851"/>
    </w:pPr>
  </w:style>
  <w:style w:type="paragraph" w:styleId="Caption">
    <w:name w:val="caption"/>
    <w:basedOn w:val="Normal"/>
    <w:next w:val="BodyText"/>
    <w:link w:val="CaptionChar"/>
    <w:qFormat/>
    <w:rsid w:val="00551FA1"/>
    <w:pPr>
      <w:keepNext/>
      <w:tabs>
        <w:tab w:val="left" w:pos="1134"/>
      </w:tabs>
      <w:spacing w:before="240" w:after="60"/>
    </w:pPr>
    <w:rPr>
      <w:b/>
      <w:bCs/>
      <w:sz w:val="20"/>
      <w:szCs w:val="20"/>
    </w:rPr>
  </w:style>
  <w:style w:type="paragraph" w:customStyle="1" w:styleId="zSource">
    <w:name w:val="z_Source"/>
    <w:basedOn w:val="BodyText"/>
    <w:semiHidden/>
    <w:rsid w:val="00EE2BEC"/>
    <w:pPr>
      <w:tabs>
        <w:tab w:val="left" w:pos="1134"/>
      </w:tabs>
      <w:spacing w:before="120" w:after="240" w:line="240" w:lineRule="auto"/>
      <w:ind w:left="1134" w:hanging="1134"/>
    </w:pPr>
    <w:rPr>
      <w:sz w:val="18"/>
    </w:rPr>
  </w:style>
  <w:style w:type="paragraph" w:styleId="FootnoteText">
    <w:name w:val="footnote text"/>
    <w:basedOn w:val="Normal"/>
    <w:link w:val="FootnoteTextChar"/>
    <w:rsid w:val="000C1EC0"/>
    <w:rPr>
      <w:sz w:val="16"/>
      <w:szCs w:val="20"/>
    </w:rPr>
  </w:style>
  <w:style w:type="paragraph" w:customStyle="1" w:styleId="zContents">
    <w:name w:val="z_Contents"/>
    <w:basedOn w:val="zExecSummaryheading"/>
    <w:next w:val="BodyText"/>
    <w:semiHidden/>
    <w:rsid w:val="00E17A4E"/>
    <w:pPr>
      <w:outlineLvl w:val="9"/>
    </w:pPr>
    <w:rPr>
      <w:b/>
    </w:rPr>
  </w:style>
  <w:style w:type="paragraph" w:customStyle="1" w:styleId="CaptionText">
    <w:name w:val="CaptionText"/>
    <w:basedOn w:val="BodyText"/>
    <w:next w:val="BodyText"/>
    <w:semiHidden/>
    <w:rsid w:val="00551FA1"/>
    <w:pPr>
      <w:spacing w:line="240" w:lineRule="auto"/>
    </w:pPr>
    <w:rPr>
      <w:sz w:val="20"/>
    </w:rPr>
  </w:style>
  <w:style w:type="paragraph" w:styleId="BalloonText">
    <w:name w:val="Balloon Text"/>
    <w:basedOn w:val="Normal"/>
    <w:link w:val="BalloonTextChar"/>
    <w:uiPriority w:val="99"/>
    <w:semiHidden/>
    <w:rsid w:val="005F3677"/>
    <w:rPr>
      <w:rFonts w:ascii="Tahoma" w:hAnsi="Tahoma" w:cs="Tahoma"/>
      <w:sz w:val="16"/>
      <w:szCs w:val="16"/>
    </w:rPr>
  </w:style>
  <w:style w:type="paragraph" w:customStyle="1" w:styleId="zInstructionsBullet">
    <w:name w:val="z_Instructions Bullet"/>
    <w:basedOn w:val="zInstructions"/>
    <w:rsid w:val="004074D2"/>
    <w:pPr>
      <w:numPr>
        <w:numId w:val="5"/>
      </w:numPr>
    </w:pPr>
  </w:style>
  <w:style w:type="paragraph" w:styleId="TOC7">
    <w:name w:val="toc 7"/>
    <w:basedOn w:val="BodyText"/>
    <w:next w:val="Normal"/>
    <w:uiPriority w:val="39"/>
    <w:rsid w:val="00D65125"/>
    <w:pPr>
      <w:tabs>
        <w:tab w:val="left" w:pos="1418"/>
        <w:tab w:val="right" w:leader="dot" w:pos="9072"/>
      </w:tabs>
      <w:spacing w:before="240" w:after="60"/>
      <w:ind w:left="1418" w:right="567" w:hanging="1418"/>
    </w:pPr>
    <w:rPr>
      <w:b/>
    </w:rPr>
  </w:style>
  <w:style w:type="paragraph" w:styleId="TOC8">
    <w:name w:val="toc 8"/>
    <w:basedOn w:val="BodyText"/>
    <w:next w:val="Normal"/>
    <w:semiHidden/>
    <w:rsid w:val="00B34AD3"/>
    <w:pPr>
      <w:tabs>
        <w:tab w:val="right" w:leader="dot" w:pos="9072"/>
      </w:tabs>
      <w:spacing w:before="120" w:after="0"/>
      <w:ind w:left="1134" w:right="567" w:hanging="567"/>
    </w:pPr>
  </w:style>
  <w:style w:type="paragraph" w:styleId="TOC9">
    <w:name w:val="toc 9"/>
    <w:basedOn w:val="BodyText"/>
    <w:next w:val="Normal"/>
    <w:autoRedefine/>
    <w:semiHidden/>
    <w:rsid w:val="00B34AD3"/>
    <w:pPr>
      <w:tabs>
        <w:tab w:val="right" w:leader="dot" w:pos="9072"/>
      </w:tabs>
      <w:spacing w:before="120" w:after="0"/>
      <w:ind w:left="1985" w:right="567" w:hanging="851"/>
    </w:pPr>
  </w:style>
  <w:style w:type="paragraph" w:customStyle="1" w:styleId="References">
    <w:name w:val="References"/>
    <w:basedOn w:val="BodyText"/>
    <w:uiPriority w:val="8"/>
    <w:qFormat/>
    <w:rsid w:val="00EA3CBE"/>
    <w:pPr>
      <w:ind w:left="1135" w:hanging="284"/>
    </w:pPr>
  </w:style>
  <w:style w:type="paragraph" w:styleId="TOC5">
    <w:name w:val="toc 5"/>
    <w:basedOn w:val="TOC2"/>
    <w:next w:val="Normal"/>
    <w:uiPriority w:val="39"/>
    <w:rsid w:val="00D65125"/>
    <w:pPr>
      <w:ind w:left="567" w:firstLine="0"/>
    </w:pPr>
  </w:style>
  <w:style w:type="paragraph" w:styleId="TOC4">
    <w:name w:val="toc 4"/>
    <w:basedOn w:val="TOC1"/>
    <w:next w:val="Normal"/>
    <w:semiHidden/>
    <w:rsid w:val="00D65125"/>
    <w:pPr>
      <w:tabs>
        <w:tab w:val="clear" w:pos="567"/>
      </w:tabs>
      <w:ind w:left="0" w:firstLine="0"/>
    </w:pPr>
  </w:style>
  <w:style w:type="character" w:customStyle="1" w:styleId="CommentTextChar">
    <w:name w:val="Comment Text Char"/>
    <w:link w:val="CommentText"/>
    <w:locked/>
    <w:rsid w:val="005B24D0"/>
    <w:rPr>
      <w:rFonts w:ascii="Arial" w:hAnsi="Arial"/>
      <w:lang w:eastAsia="en-GB"/>
    </w:rPr>
  </w:style>
  <w:style w:type="character" w:customStyle="1" w:styleId="HeaderChar">
    <w:name w:val="Header Char"/>
    <w:basedOn w:val="DefaultParagraphFont"/>
    <w:link w:val="Header"/>
    <w:rsid w:val="00277AEE"/>
    <w:rPr>
      <w:rFonts w:ascii="Arial" w:hAnsi="Arial"/>
      <w:sz w:val="22"/>
      <w:szCs w:val="24"/>
      <w:lang w:eastAsia="en-GB"/>
    </w:rPr>
  </w:style>
  <w:style w:type="paragraph" w:customStyle="1" w:styleId="AppendixHeading1">
    <w:name w:val="Appendix Heading 1"/>
    <w:basedOn w:val="Normal"/>
    <w:next w:val="BodyText"/>
    <w:rsid w:val="00277AEE"/>
    <w:pPr>
      <w:keepNext/>
      <w:pageBreakBefore/>
      <w:tabs>
        <w:tab w:val="num" w:pos="1701"/>
        <w:tab w:val="left" w:pos="1985"/>
      </w:tabs>
      <w:spacing w:before="240" w:after="60" w:line="400" w:lineRule="atLeast"/>
      <w:outlineLvl w:val="5"/>
    </w:pPr>
    <w:rPr>
      <w:b/>
      <w:color w:val="0038A8"/>
      <w:sz w:val="32"/>
      <w:szCs w:val="20"/>
    </w:rPr>
  </w:style>
  <w:style w:type="table" w:customStyle="1" w:styleId="ADXDataTable">
    <w:name w:val="ADX Data Table"/>
    <w:basedOn w:val="TableNormal"/>
    <w:rsid w:val="00BC4963"/>
    <w:pPr>
      <w:spacing w:before="40" w:after="40"/>
    </w:pPr>
    <w:rPr>
      <w:rFonts w:ascii="Arial" w:hAnsi="Arial"/>
    </w:rPr>
    <w:tblPr>
      <w:tblCellMar>
        <w:left w:w="0" w:type="dxa"/>
        <w:right w:w="0" w:type="dxa"/>
      </w:tblCellMar>
    </w:tblPr>
    <w:tcPr>
      <w:shd w:val="clear" w:color="auto" w:fill="auto"/>
    </w:tcPr>
    <w:tblStylePr w:type="firstRow">
      <w:pPr>
        <w:wordWrap/>
        <w:jc w:val="left"/>
      </w:pPr>
      <w:rPr>
        <w:rFonts w:ascii="Arial" w:hAnsi="Arial"/>
        <w:b w:val="0"/>
        <w:sz w:val="20"/>
      </w:rPr>
      <w:tblPr/>
      <w:tcPr>
        <w:tcBorders>
          <w:top w:val="single" w:sz="4" w:space="0" w:color="auto"/>
          <w:left w:val="nil"/>
          <w:bottom w:val="single" w:sz="4" w:space="0" w:color="auto"/>
          <w:right w:val="nil"/>
          <w:insideH w:val="nil"/>
          <w:insideV w:val="nil"/>
          <w:tl2br w:val="nil"/>
          <w:tr2bl w:val="nil"/>
        </w:tcBorders>
        <w:shd w:val="clear" w:color="auto" w:fill="auto"/>
      </w:tcPr>
    </w:tblStylePr>
    <w:tblStylePr w:type="lastRow">
      <w:rPr>
        <w:rFonts w:ascii="Arial" w:hAnsi="Arial"/>
        <w:sz w:val="20"/>
      </w:rPr>
      <w:tblPr/>
      <w:tcPr>
        <w:tcBorders>
          <w:top w:val="nil"/>
          <w:left w:val="nil"/>
          <w:bottom w:val="single" w:sz="4" w:space="0" w:color="auto"/>
          <w:right w:val="nil"/>
          <w:insideH w:val="nil"/>
          <w:insideV w:val="nil"/>
          <w:tl2br w:val="nil"/>
          <w:tr2bl w:val="nil"/>
        </w:tcBorders>
        <w:shd w:val="clear" w:color="auto" w:fill="auto"/>
      </w:tcPr>
    </w:tblStylePr>
  </w:style>
  <w:style w:type="table" w:customStyle="1" w:styleId="ADXTextTable">
    <w:name w:val="ADX Text Table"/>
    <w:basedOn w:val="ADXDataTable"/>
    <w:rsid w:val="00BC4963"/>
    <w:rPr>
      <w:rFonts w:ascii="Calibri" w:hAnsi="Calibri"/>
    </w:rPr>
    <w:tblPr>
      <w:tblBorders>
        <w:bottom w:val="single" w:sz="4" w:space="0" w:color="auto"/>
      </w:tblBorders>
      <w:tblCellMar>
        <w:top w:w="57" w:type="dxa"/>
        <w:left w:w="108" w:type="dxa"/>
        <w:bottom w:w="57" w:type="dxa"/>
        <w:right w:w="108" w:type="dxa"/>
      </w:tblCellMar>
    </w:tblPr>
    <w:trPr>
      <w:cantSplit/>
    </w:trPr>
    <w:tcPr>
      <w:shd w:val="clear" w:color="auto" w:fill="auto"/>
    </w:tcPr>
    <w:tblStylePr w:type="firstRow">
      <w:pPr>
        <w:wordWrap/>
        <w:jc w:val="left"/>
      </w:pPr>
      <w:rPr>
        <w:rFonts w:ascii="Calibri" w:hAnsi="Calibri"/>
        <w:b w:val="0"/>
        <w:sz w:val="20"/>
      </w:rPr>
      <w:tblPr/>
      <w:tcPr>
        <w:tcBorders>
          <w:top w:val="single" w:sz="4" w:space="0" w:color="auto"/>
          <w:left w:val="nil"/>
          <w:bottom w:val="single" w:sz="4" w:space="0" w:color="auto"/>
          <w:right w:val="nil"/>
          <w:insideH w:val="nil"/>
          <w:insideV w:val="nil"/>
          <w:tl2br w:val="nil"/>
          <w:tr2bl w:val="nil"/>
        </w:tcBorders>
        <w:shd w:val="clear" w:color="auto" w:fill="auto"/>
      </w:tcPr>
    </w:tblStylePr>
    <w:tblStylePr w:type="lastRow">
      <w:rPr>
        <w:rFonts w:ascii="Arial" w:hAnsi="Arial"/>
        <w:sz w:val="20"/>
      </w:rPr>
      <w:tblPr/>
      <w:tcPr>
        <w:tcBorders>
          <w:top w:val="nil"/>
          <w:left w:val="nil"/>
          <w:bottom w:val="single" w:sz="4" w:space="0" w:color="auto"/>
          <w:right w:val="nil"/>
          <w:insideH w:val="nil"/>
          <w:insideV w:val="nil"/>
          <w:tl2br w:val="nil"/>
          <w:tr2bl w:val="nil"/>
        </w:tcBorders>
        <w:shd w:val="clear" w:color="auto" w:fill="auto"/>
      </w:tcPr>
    </w:tblStylePr>
  </w:style>
  <w:style w:type="paragraph" w:customStyle="1" w:styleId="TableHeading">
    <w:name w:val="Table Heading"/>
    <w:basedOn w:val="Normal"/>
    <w:semiHidden/>
    <w:rsid w:val="00CD11A1"/>
    <w:pPr>
      <w:keepNext/>
      <w:spacing w:before="60" w:after="60"/>
      <w:jc w:val="center"/>
    </w:pPr>
    <w:rPr>
      <w:b/>
      <w:color w:val="0038A8"/>
      <w:sz w:val="20"/>
    </w:rPr>
  </w:style>
  <w:style w:type="paragraph" w:customStyle="1" w:styleId="TableBodyText">
    <w:name w:val="Table Body Text"/>
    <w:basedOn w:val="BodyText"/>
    <w:semiHidden/>
    <w:rsid w:val="00CD11A1"/>
    <w:pPr>
      <w:spacing w:before="60" w:after="60" w:line="240" w:lineRule="auto"/>
    </w:pPr>
    <w:rPr>
      <w:sz w:val="20"/>
    </w:rPr>
  </w:style>
  <w:style w:type="paragraph" w:customStyle="1" w:styleId="Numberedheadinglevel1">
    <w:name w:val="Numbered heading level 1"/>
    <w:basedOn w:val="BodyText"/>
    <w:next w:val="BodyText"/>
    <w:rsid w:val="00853344"/>
    <w:pPr>
      <w:keepNext/>
      <w:tabs>
        <w:tab w:val="num" w:pos="851"/>
      </w:tabs>
      <w:spacing w:before="240" w:after="60" w:line="280" w:lineRule="atLeast"/>
      <w:ind w:left="851" w:hanging="851"/>
      <w:outlineLvl w:val="6"/>
    </w:pPr>
    <w:rPr>
      <w:color w:val="0038A8"/>
      <w:sz w:val="32"/>
      <w:szCs w:val="20"/>
    </w:rPr>
  </w:style>
  <w:style w:type="paragraph" w:customStyle="1" w:styleId="Numberedheadinglevel2">
    <w:name w:val="Numbered heading level 2"/>
    <w:basedOn w:val="BodyText"/>
    <w:next w:val="BodyText"/>
    <w:rsid w:val="00A63251"/>
    <w:pPr>
      <w:keepNext/>
      <w:tabs>
        <w:tab w:val="num" w:pos="851"/>
      </w:tabs>
      <w:spacing w:before="240" w:after="60" w:line="280" w:lineRule="atLeast"/>
      <w:ind w:left="851" w:hanging="851"/>
      <w:outlineLvl w:val="7"/>
    </w:pPr>
    <w:rPr>
      <w:b/>
      <w:color w:val="0038A8"/>
      <w:sz w:val="28"/>
      <w:szCs w:val="20"/>
    </w:rPr>
  </w:style>
  <w:style w:type="paragraph" w:customStyle="1" w:styleId="Numberedheadinglevel3">
    <w:name w:val="Numbered heading level 3"/>
    <w:basedOn w:val="Heading3"/>
    <w:next w:val="BodyText"/>
    <w:rsid w:val="00A63251"/>
    <w:pPr>
      <w:numPr>
        <w:ilvl w:val="0"/>
        <w:numId w:val="0"/>
      </w:numPr>
      <w:tabs>
        <w:tab w:val="num" w:pos="851"/>
      </w:tabs>
      <w:ind w:left="851" w:hanging="851"/>
      <w:outlineLvl w:val="8"/>
    </w:pPr>
  </w:style>
  <w:style w:type="paragraph" w:customStyle="1" w:styleId="NumericTableHeading">
    <w:name w:val="Numeric Table Heading"/>
    <w:basedOn w:val="TableHeading"/>
    <w:uiPriority w:val="12"/>
    <w:rsid w:val="00C47D1E"/>
    <w:rPr>
      <w:sz w:val="18"/>
    </w:rPr>
  </w:style>
  <w:style w:type="paragraph" w:customStyle="1" w:styleId="NumericTableBodyText">
    <w:name w:val="Numeric Table Body Text"/>
    <w:basedOn w:val="TableBodyText"/>
    <w:uiPriority w:val="12"/>
    <w:rsid w:val="00C47D1E"/>
    <w:rPr>
      <w:sz w:val="18"/>
    </w:rPr>
  </w:style>
  <w:style w:type="paragraph" w:customStyle="1" w:styleId="NIWAChecklistBullet">
    <w:name w:val="NIWA Checklist Bullet"/>
    <w:basedOn w:val="Normal"/>
    <w:uiPriority w:val="12"/>
    <w:qFormat/>
    <w:rsid w:val="00D9689A"/>
    <w:pPr>
      <w:numPr>
        <w:numId w:val="6"/>
      </w:numPr>
      <w:spacing w:after="120"/>
      <w:jc w:val="both"/>
    </w:pPr>
    <w:rPr>
      <w:szCs w:val="22"/>
    </w:rPr>
  </w:style>
  <w:style w:type="paragraph" w:customStyle="1" w:styleId="zFooterOddLandscapeA3">
    <w:name w:val="z_Footer Odd Landscape A3"/>
    <w:basedOn w:val="zFooterOddLandscape"/>
    <w:uiPriority w:val="12"/>
    <w:qFormat/>
    <w:rsid w:val="00E44E34"/>
    <w:pPr>
      <w:tabs>
        <w:tab w:val="clear" w:pos="14005"/>
        <w:tab w:val="right" w:pos="21546"/>
      </w:tabs>
    </w:pPr>
    <w:rPr>
      <w:noProof/>
    </w:rPr>
  </w:style>
  <w:style w:type="paragraph" w:customStyle="1" w:styleId="zFooterEvenLandscapeA3">
    <w:name w:val="z_Footer Even Landscape A3"/>
    <w:basedOn w:val="zFooterOddLandscapeA3"/>
    <w:uiPriority w:val="12"/>
    <w:qFormat/>
    <w:rsid w:val="006A5777"/>
  </w:style>
  <w:style w:type="paragraph" w:customStyle="1" w:styleId="zCoverLogo">
    <w:name w:val="z_Cover Logo"/>
    <w:autoRedefine/>
    <w:uiPriority w:val="12"/>
    <w:rsid w:val="00E10003"/>
    <w:pPr>
      <w:spacing w:before="240" w:after="240"/>
      <w:ind w:right="-709"/>
      <w:jc w:val="right"/>
    </w:pPr>
    <w:rPr>
      <w:rFonts w:ascii="Calibri" w:hAnsi="Calibri"/>
      <w:color w:val="000000" w:themeColor="text1"/>
      <w:sz w:val="16"/>
      <w:szCs w:val="24"/>
      <w:lang w:eastAsia="en-GB"/>
    </w:rPr>
  </w:style>
  <w:style w:type="paragraph" w:customStyle="1" w:styleId="zReportPreparedFor">
    <w:name w:val="z_Report Prepared For"/>
    <w:basedOn w:val="zReportSubtitle"/>
    <w:uiPriority w:val="12"/>
    <w:qFormat/>
    <w:rsid w:val="003707D8"/>
    <w:pPr>
      <w:spacing w:line="240" w:lineRule="auto"/>
    </w:pPr>
    <w:rPr>
      <w:b/>
      <w:i/>
      <w:color w:val="auto"/>
      <w:sz w:val="32"/>
    </w:rPr>
  </w:style>
  <w:style w:type="character" w:customStyle="1" w:styleId="BodyTextIndentChar">
    <w:name w:val="Body Text Indent Char"/>
    <w:basedOn w:val="DefaultParagraphFont"/>
    <w:link w:val="BodyTextIndent"/>
    <w:semiHidden/>
    <w:rsid w:val="00093121"/>
    <w:rPr>
      <w:rFonts w:ascii="Calibri" w:hAnsi="Calibri"/>
      <w:sz w:val="22"/>
      <w:szCs w:val="24"/>
      <w:lang w:eastAsia="en-GB"/>
    </w:rPr>
  </w:style>
  <w:style w:type="paragraph" w:customStyle="1" w:styleId="zPicturePlaceholder">
    <w:name w:val="z_Picture Placeholder"/>
    <w:basedOn w:val="Normal"/>
    <w:uiPriority w:val="12"/>
    <w:qFormat/>
    <w:rsid w:val="005205A1"/>
    <w:pPr>
      <w:jc w:val="center"/>
    </w:pPr>
  </w:style>
  <w:style w:type="character" w:styleId="FootnoteReference">
    <w:name w:val="footnote reference"/>
    <w:basedOn w:val="DefaultParagraphFont"/>
    <w:uiPriority w:val="99"/>
    <w:unhideWhenUsed/>
    <w:rsid w:val="00ED306F"/>
    <w:rPr>
      <w:vertAlign w:val="superscript"/>
    </w:rPr>
  </w:style>
  <w:style w:type="character" w:customStyle="1" w:styleId="FootnoteTextChar">
    <w:name w:val="Footnote Text Char"/>
    <w:basedOn w:val="DefaultParagraphFont"/>
    <w:link w:val="FootnoteText"/>
    <w:rsid w:val="00ED306F"/>
    <w:rPr>
      <w:rFonts w:ascii="Calibri" w:hAnsi="Calibri"/>
      <w:sz w:val="16"/>
      <w:lang w:eastAsia="en-GB"/>
    </w:rPr>
  </w:style>
  <w:style w:type="character" w:customStyle="1" w:styleId="CaptionChar">
    <w:name w:val="Caption Char"/>
    <w:link w:val="Caption"/>
    <w:rsid w:val="00ED306F"/>
    <w:rPr>
      <w:rFonts w:ascii="Calibri" w:hAnsi="Calibri"/>
      <w:b/>
      <w:bCs/>
      <w:lang w:eastAsia="en-GB"/>
    </w:rPr>
  </w:style>
  <w:style w:type="paragraph" w:styleId="CommentSubject">
    <w:name w:val="annotation subject"/>
    <w:basedOn w:val="CommentText"/>
    <w:next w:val="CommentText"/>
    <w:link w:val="CommentSubjectChar"/>
    <w:semiHidden/>
    <w:unhideWhenUsed/>
    <w:rsid w:val="00ED306F"/>
    <w:rPr>
      <w:b/>
      <w:bCs/>
    </w:rPr>
  </w:style>
  <w:style w:type="character" w:customStyle="1" w:styleId="CommentSubjectChar">
    <w:name w:val="Comment Subject Char"/>
    <w:basedOn w:val="CommentTextChar"/>
    <w:link w:val="CommentSubject"/>
    <w:semiHidden/>
    <w:rsid w:val="00ED306F"/>
    <w:rPr>
      <w:rFonts w:ascii="Calibri" w:hAnsi="Calibri"/>
      <w:b/>
      <w:bCs/>
      <w:lang w:eastAsia="en-GB"/>
    </w:rPr>
  </w:style>
  <w:style w:type="character" w:customStyle="1" w:styleId="Heading1Char">
    <w:name w:val="Heading 1 Char"/>
    <w:basedOn w:val="DefaultParagraphFont"/>
    <w:link w:val="Heading1"/>
    <w:rsid w:val="00B940C3"/>
    <w:rPr>
      <w:rFonts w:ascii="Calibri" w:hAnsi="Calibri" w:cs="Arial"/>
      <w:bCs/>
      <w:color w:val="0038A8"/>
      <w:kern w:val="32"/>
      <w:sz w:val="32"/>
      <w:szCs w:val="32"/>
      <w:lang w:eastAsia="en-GB"/>
    </w:rPr>
  </w:style>
  <w:style w:type="character" w:customStyle="1" w:styleId="Heading2Char">
    <w:name w:val="Heading 2 Char"/>
    <w:basedOn w:val="DefaultParagraphFont"/>
    <w:link w:val="Heading2"/>
    <w:rsid w:val="00B940C3"/>
    <w:rPr>
      <w:rFonts w:ascii="Calibri" w:hAnsi="Calibri" w:cs="Arial"/>
      <w:bCs/>
      <w:iCs/>
      <w:color w:val="0038A8"/>
      <w:sz w:val="28"/>
      <w:szCs w:val="28"/>
      <w:lang w:eastAsia="en-GB"/>
    </w:rPr>
  </w:style>
  <w:style w:type="character" w:customStyle="1" w:styleId="Heading3Char">
    <w:name w:val="Heading 3 Char"/>
    <w:basedOn w:val="DefaultParagraphFont"/>
    <w:link w:val="Heading3"/>
    <w:rsid w:val="00B940C3"/>
    <w:rPr>
      <w:rFonts w:ascii="Calibri" w:hAnsi="Calibri" w:cs="Arial"/>
      <w:bCs/>
      <w:color w:val="0038A8"/>
      <w:sz w:val="24"/>
      <w:szCs w:val="26"/>
      <w:lang w:eastAsia="en-GB"/>
    </w:rPr>
  </w:style>
  <w:style w:type="character" w:customStyle="1" w:styleId="ListNumberChar">
    <w:name w:val="List Number Char"/>
    <w:basedOn w:val="DefaultParagraphFont"/>
    <w:link w:val="ListNumber"/>
    <w:rsid w:val="00B940C3"/>
    <w:rPr>
      <w:rFonts w:ascii="Calibri" w:hAnsi="Calibri"/>
      <w:sz w:val="22"/>
      <w:szCs w:val="24"/>
      <w:lang w:eastAsia="en-GB"/>
    </w:rPr>
  </w:style>
  <w:style w:type="paragraph" w:styleId="ListBullet">
    <w:name w:val="List Bullet"/>
    <w:basedOn w:val="BodyText"/>
    <w:qFormat/>
    <w:rsid w:val="00B940C3"/>
    <w:pPr>
      <w:tabs>
        <w:tab w:val="num" w:pos="964"/>
      </w:tabs>
      <w:spacing w:before="80" w:after="80" w:line="259" w:lineRule="auto"/>
      <w:ind w:left="964" w:hanging="397"/>
      <w:jc w:val="both"/>
    </w:pPr>
    <w:rPr>
      <w:rFonts w:ascii="Arial" w:hAnsi="Arial"/>
      <w:szCs w:val="22"/>
      <w:lang w:eastAsia="en-AU"/>
    </w:rPr>
  </w:style>
  <w:style w:type="paragraph" w:styleId="ListBullet2">
    <w:name w:val="List Bullet 2"/>
    <w:basedOn w:val="ListBullet"/>
    <w:rsid w:val="00B940C3"/>
    <w:pPr>
      <w:tabs>
        <w:tab w:val="clear" w:pos="964"/>
        <w:tab w:val="num" w:pos="1361"/>
      </w:tabs>
      <w:ind w:left="1361"/>
    </w:pPr>
  </w:style>
  <w:style w:type="character" w:customStyle="1" w:styleId="FooterChar">
    <w:name w:val="Footer Char"/>
    <w:basedOn w:val="DefaultParagraphFont"/>
    <w:link w:val="Footer"/>
    <w:rsid w:val="00B940C3"/>
    <w:rPr>
      <w:rFonts w:ascii="Calibri" w:hAnsi="Calibri"/>
      <w:szCs w:val="24"/>
      <w:lang w:eastAsia="en-GB"/>
    </w:rPr>
  </w:style>
  <w:style w:type="character" w:customStyle="1" w:styleId="TitleChar">
    <w:name w:val="Title Char"/>
    <w:basedOn w:val="DefaultParagraphFont"/>
    <w:link w:val="Title"/>
    <w:rsid w:val="00B940C3"/>
    <w:rPr>
      <w:rFonts w:ascii="Calibri" w:hAnsi="Calibri" w:cs="Arial"/>
      <w:b/>
      <w:bCs/>
      <w:kern w:val="28"/>
      <w:sz w:val="32"/>
      <w:szCs w:val="32"/>
      <w:lang w:eastAsia="en-GB"/>
    </w:rPr>
  </w:style>
  <w:style w:type="paragraph" w:customStyle="1" w:styleId="DocumentType">
    <w:name w:val="Document Type"/>
    <w:basedOn w:val="Title"/>
    <w:next w:val="BodyText"/>
    <w:rsid w:val="00B940C3"/>
    <w:pPr>
      <w:spacing w:before="3840" w:after="360" w:line="259" w:lineRule="auto"/>
      <w:ind w:left="1418"/>
      <w:jc w:val="left"/>
      <w:outlineLvl w:val="9"/>
    </w:pPr>
    <w:rPr>
      <w:rFonts w:ascii="Arial" w:hAnsi="Arial"/>
      <w:sz w:val="52"/>
      <w:lang w:eastAsia="en-AU"/>
    </w:rPr>
  </w:style>
  <w:style w:type="paragraph" w:customStyle="1" w:styleId="TableofContents">
    <w:name w:val="Table of Contents"/>
    <w:basedOn w:val="Normal"/>
    <w:rsid w:val="00B940C3"/>
    <w:pPr>
      <w:spacing w:before="240" w:after="120" w:line="259" w:lineRule="auto"/>
    </w:pPr>
    <w:rPr>
      <w:rFonts w:ascii="Arial" w:hAnsi="Arial"/>
      <w:b/>
      <w:color w:val="0086C0"/>
      <w:kern w:val="32"/>
      <w:sz w:val="30"/>
      <w:lang w:eastAsia="en-AU"/>
    </w:rPr>
  </w:style>
  <w:style w:type="paragraph" w:customStyle="1" w:styleId="Graphic">
    <w:name w:val="Graphic"/>
    <w:basedOn w:val="BodyText"/>
    <w:next w:val="BodyText"/>
    <w:rsid w:val="00B940C3"/>
    <w:pPr>
      <w:spacing w:after="160" w:line="240" w:lineRule="auto"/>
      <w:jc w:val="center"/>
    </w:pPr>
    <w:rPr>
      <w:rFonts w:ascii="Arial" w:hAnsi="Arial"/>
      <w:szCs w:val="22"/>
      <w:lang w:eastAsia="en-AU"/>
    </w:rPr>
  </w:style>
  <w:style w:type="paragraph" w:customStyle="1" w:styleId="Hiddentext">
    <w:name w:val="Hidden text"/>
    <w:basedOn w:val="BodyText"/>
    <w:uiPriority w:val="99"/>
    <w:semiHidden/>
    <w:rsid w:val="00B940C3"/>
    <w:pPr>
      <w:spacing w:after="160" w:line="259" w:lineRule="auto"/>
      <w:jc w:val="both"/>
    </w:pPr>
    <w:rPr>
      <w:rFonts w:ascii="Arial" w:hAnsi="Arial"/>
      <w:b/>
      <w:vanish/>
      <w:color w:val="FF6600"/>
      <w:szCs w:val="22"/>
      <w:lang w:eastAsia="en-AU"/>
    </w:rPr>
  </w:style>
  <w:style w:type="character" w:customStyle="1" w:styleId="BalloonTextChar">
    <w:name w:val="Balloon Text Char"/>
    <w:basedOn w:val="DefaultParagraphFont"/>
    <w:link w:val="BalloonText"/>
    <w:uiPriority w:val="99"/>
    <w:semiHidden/>
    <w:rsid w:val="00B940C3"/>
    <w:rPr>
      <w:rFonts w:ascii="Tahoma" w:hAnsi="Tahoma" w:cs="Tahoma"/>
      <w:sz w:val="16"/>
      <w:szCs w:val="16"/>
      <w:lang w:eastAsia="en-GB"/>
    </w:rPr>
  </w:style>
  <w:style w:type="paragraph" w:customStyle="1" w:styleId="TableText">
    <w:name w:val="Table Text"/>
    <w:basedOn w:val="BodyText"/>
    <w:qFormat/>
    <w:rsid w:val="00B940C3"/>
    <w:pPr>
      <w:spacing w:before="60" w:after="60" w:line="259" w:lineRule="auto"/>
      <w:jc w:val="both"/>
    </w:pPr>
    <w:rPr>
      <w:rFonts w:ascii="Arial" w:hAnsi="Arial"/>
      <w:szCs w:val="20"/>
      <w:lang w:eastAsia="en-AU"/>
    </w:rPr>
  </w:style>
  <w:style w:type="paragraph" w:customStyle="1" w:styleId="TableTextBullets">
    <w:name w:val="Table Text Bullets"/>
    <w:basedOn w:val="TableText"/>
    <w:qFormat/>
    <w:rsid w:val="00B940C3"/>
    <w:pPr>
      <w:numPr>
        <w:numId w:val="9"/>
      </w:numPr>
    </w:pPr>
  </w:style>
  <w:style w:type="paragraph" w:customStyle="1" w:styleId="TableTextHeading">
    <w:name w:val="Table Text Heading"/>
    <w:basedOn w:val="TableText"/>
    <w:qFormat/>
    <w:rsid w:val="00B940C3"/>
    <w:rPr>
      <w:b/>
      <w:color w:val="A6A6A6" w:themeColor="background1" w:themeShade="A6"/>
    </w:rPr>
  </w:style>
  <w:style w:type="paragraph" w:customStyle="1" w:styleId="TableTextNumbering">
    <w:name w:val="Table Text Numbering"/>
    <w:basedOn w:val="TableText"/>
    <w:qFormat/>
    <w:rsid w:val="00B940C3"/>
    <w:pPr>
      <w:numPr>
        <w:numId w:val="10"/>
      </w:numPr>
    </w:pPr>
  </w:style>
  <w:style w:type="character" w:customStyle="1" w:styleId="Heading4Char">
    <w:name w:val="Heading 4 Char"/>
    <w:basedOn w:val="DefaultParagraphFont"/>
    <w:link w:val="Heading4"/>
    <w:rsid w:val="00B940C3"/>
    <w:rPr>
      <w:rFonts w:ascii="Arial" w:hAnsi="Arial"/>
      <w:bCs/>
      <w:color w:val="0038A8"/>
      <w:sz w:val="32"/>
      <w:szCs w:val="28"/>
      <w:lang w:eastAsia="en-GB"/>
    </w:rPr>
  </w:style>
  <w:style w:type="paragraph" w:customStyle="1" w:styleId="LandscapeFooter">
    <w:name w:val="Landscape Footer"/>
    <w:basedOn w:val="Footer"/>
    <w:rsid w:val="00B940C3"/>
    <w:pPr>
      <w:tabs>
        <w:tab w:val="clear" w:pos="4153"/>
        <w:tab w:val="clear" w:pos="8306"/>
        <w:tab w:val="right" w:pos="13608"/>
      </w:tabs>
      <w:spacing w:line="259" w:lineRule="auto"/>
      <w:ind w:left="340" w:right="340"/>
    </w:pPr>
    <w:rPr>
      <w:rFonts w:ascii="Arial" w:hAnsi="Arial"/>
      <w:b/>
      <w:color w:val="A6A6A6" w:themeColor="background1" w:themeShade="A6"/>
      <w:sz w:val="18"/>
      <w:lang w:eastAsia="en-AU"/>
    </w:rPr>
  </w:style>
  <w:style w:type="paragraph" w:customStyle="1" w:styleId="LandscapeHeader">
    <w:name w:val="Landscape Header"/>
    <w:basedOn w:val="Header"/>
    <w:next w:val="Normal"/>
    <w:rsid w:val="00B940C3"/>
    <w:pPr>
      <w:tabs>
        <w:tab w:val="clear" w:pos="4153"/>
        <w:tab w:val="clear" w:pos="8306"/>
        <w:tab w:val="right" w:pos="13948"/>
      </w:tabs>
      <w:spacing w:line="259" w:lineRule="auto"/>
    </w:pPr>
    <w:rPr>
      <w:rFonts w:ascii="Arial" w:hAnsi="Arial"/>
      <w:b/>
      <w:color w:val="A6A6A6" w:themeColor="background1" w:themeShade="A6"/>
      <w:sz w:val="18"/>
      <w:lang w:eastAsia="en-AU"/>
    </w:rPr>
  </w:style>
  <w:style w:type="character" w:customStyle="1" w:styleId="Heading5Char">
    <w:name w:val="Heading 5 Char"/>
    <w:basedOn w:val="DefaultParagraphFont"/>
    <w:link w:val="Heading5"/>
    <w:rsid w:val="00B940C3"/>
    <w:rPr>
      <w:rFonts w:ascii="Calibri" w:hAnsi="Calibri"/>
      <w:bCs/>
      <w:iCs/>
      <w:color w:val="0038A8"/>
      <w:sz w:val="28"/>
      <w:szCs w:val="26"/>
      <w:lang w:eastAsia="en-GB"/>
    </w:rPr>
  </w:style>
  <w:style w:type="paragraph" w:styleId="Index1">
    <w:name w:val="index 1"/>
    <w:basedOn w:val="Normal"/>
    <w:next w:val="Normal"/>
    <w:uiPriority w:val="99"/>
    <w:semiHidden/>
    <w:rsid w:val="00B940C3"/>
    <w:pPr>
      <w:spacing w:line="259" w:lineRule="auto"/>
      <w:ind w:left="220" w:hanging="220"/>
    </w:pPr>
    <w:rPr>
      <w:rFonts w:ascii="Arial" w:hAnsi="Arial"/>
      <w:lang w:eastAsia="en-AU"/>
    </w:rPr>
  </w:style>
  <w:style w:type="paragraph" w:styleId="Index2">
    <w:name w:val="index 2"/>
    <w:basedOn w:val="Normal"/>
    <w:next w:val="Normal"/>
    <w:uiPriority w:val="99"/>
    <w:semiHidden/>
    <w:rsid w:val="00B940C3"/>
    <w:pPr>
      <w:spacing w:line="259" w:lineRule="auto"/>
      <w:ind w:left="440" w:hanging="220"/>
    </w:pPr>
    <w:rPr>
      <w:rFonts w:ascii="Arial" w:hAnsi="Arial"/>
      <w:lang w:eastAsia="en-AU"/>
    </w:rPr>
  </w:style>
  <w:style w:type="paragraph" w:styleId="Index3">
    <w:name w:val="index 3"/>
    <w:basedOn w:val="Normal"/>
    <w:next w:val="Normal"/>
    <w:uiPriority w:val="99"/>
    <w:semiHidden/>
    <w:rsid w:val="00B940C3"/>
    <w:pPr>
      <w:spacing w:line="259" w:lineRule="auto"/>
      <w:ind w:left="660" w:hanging="220"/>
    </w:pPr>
    <w:rPr>
      <w:rFonts w:ascii="Arial" w:hAnsi="Arial"/>
      <w:lang w:eastAsia="en-AU"/>
    </w:rPr>
  </w:style>
  <w:style w:type="paragraph" w:styleId="Index4">
    <w:name w:val="index 4"/>
    <w:basedOn w:val="Normal"/>
    <w:next w:val="Normal"/>
    <w:uiPriority w:val="99"/>
    <w:semiHidden/>
    <w:rsid w:val="00B940C3"/>
    <w:pPr>
      <w:spacing w:line="259" w:lineRule="auto"/>
      <w:ind w:left="880" w:hanging="220"/>
    </w:pPr>
    <w:rPr>
      <w:rFonts w:ascii="Arial" w:hAnsi="Arial"/>
      <w:lang w:eastAsia="en-AU"/>
    </w:rPr>
  </w:style>
  <w:style w:type="paragraph" w:styleId="Index5">
    <w:name w:val="index 5"/>
    <w:basedOn w:val="Normal"/>
    <w:next w:val="Normal"/>
    <w:uiPriority w:val="99"/>
    <w:semiHidden/>
    <w:rsid w:val="00B940C3"/>
    <w:pPr>
      <w:spacing w:line="259" w:lineRule="auto"/>
      <w:ind w:left="1100" w:hanging="220"/>
    </w:pPr>
    <w:rPr>
      <w:rFonts w:ascii="Arial" w:hAnsi="Arial"/>
      <w:lang w:eastAsia="en-AU"/>
    </w:rPr>
  </w:style>
  <w:style w:type="paragraph" w:styleId="Index6">
    <w:name w:val="index 6"/>
    <w:basedOn w:val="Normal"/>
    <w:next w:val="Normal"/>
    <w:uiPriority w:val="99"/>
    <w:semiHidden/>
    <w:rsid w:val="00B940C3"/>
    <w:pPr>
      <w:spacing w:line="259" w:lineRule="auto"/>
      <w:ind w:left="1320" w:hanging="220"/>
    </w:pPr>
    <w:rPr>
      <w:rFonts w:ascii="Arial" w:hAnsi="Arial"/>
      <w:lang w:eastAsia="en-AU"/>
    </w:rPr>
  </w:style>
  <w:style w:type="paragraph" w:styleId="Index7">
    <w:name w:val="index 7"/>
    <w:basedOn w:val="Normal"/>
    <w:next w:val="Normal"/>
    <w:uiPriority w:val="99"/>
    <w:semiHidden/>
    <w:rsid w:val="00B940C3"/>
    <w:pPr>
      <w:spacing w:line="259" w:lineRule="auto"/>
      <w:ind w:left="1540" w:hanging="220"/>
    </w:pPr>
    <w:rPr>
      <w:rFonts w:ascii="Arial" w:hAnsi="Arial"/>
      <w:lang w:eastAsia="en-AU"/>
    </w:rPr>
  </w:style>
  <w:style w:type="paragraph" w:styleId="Index8">
    <w:name w:val="index 8"/>
    <w:basedOn w:val="Normal"/>
    <w:next w:val="Normal"/>
    <w:uiPriority w:val="99"/>
    <w:semiHidden/>
    <w:rsid w:val="00B940C3"/>
    <w:pPr>
      <w:spacing w:line="259" w:lineRule="auto"/>
      <w:ind w:left="1760" w:hanging="220"/>
    </w:pPr>
    <w:rPr>
      <w:rFonts w:ascii="Arial" w:hAnsi="Arial"/>
      <w:lang w:eastAsia="en-AU"/>
    </w:rPr>
  </w:style>
  <w:style w:type="paragraph" w:styleId="Index9">
    <w:name w:val="index 9"/>
    <w:basedOn w:val="Normal"/>
    <w:next w:val="Normal"/>
    <w:uiPriority w:val="99"/>
    <w:semiHidden/>
    <w:rsid w:val="00B940C3"/>
    <w:pPr>
      <w:spacing w:line="259" w:lineRule="auto"/>
      <w:ind w:left="1980" w:hanging="220"/>
    </w:pPr>
    <w:rPr>
      <w:rFonts w:ascii="Arial" w:hAnsi="Arial"/>
      <w:lang w:eastAsia="en-AU"/>
    </w:rPr>
  </w:style>
  <w:style w:type="character" w:customStyle="1" w:styleId="Heading6Char">
    <w:name w:val="Heading 6 Char"/>
    <w:basedOn w:val="DefaultParagraphFont"/>
    <w:link w:val="Heading6"/>
    <w:rsid w:val="00B940C3"/>
    <w:rPr>
      <w:rFonts w:ascii="Arial" w:hAnsi="Arial" w:cs="Arial"/>
      <w:color w:val="0038A8"/>
      <w:sz w:val="24"/>
      <w:szCs w:val="22"/>
      <w:lang w:eastAsia="en-GB"/>
    </w:rPr>
  </w:style>
  <w:style w:type="character" w:customStyle="1" w:styleId="Heading7Char">
    <w:name w:val="Heading 7 Char"/>
    <w:basedOn w:val="DefaultParagraphFont"/>
    <w:link w:val="Heading7"/>
    <w:rsid w:val="00B940C3"/>
    <w:rPr>
      <w:rFonts w:ascii="Calibri" w:hAnsi="Calibri"/>
      <w:color w:val="0038A8"/>
      <w:sz w:val="32"/>
      <w:lang w:eastAsia="en-GB"/>
    </w:rPr>
  </w:style>
  <w:style w:type="character" w:customStyle="1" w:styleId="Heading8Char">
    <w:name w:val="Heading 8 Char"/>
    <w:basedOn w:val="DefaultParagraphFont"/>
    <w:link w:val="Heading8"/>
    <w:rsid w:val="00B940C3"/>
    <w:rPr>
      <w:i/>
      <w:iCs/>
      <w:sz w:val="24"/>
      <w:szCs w:val="24"/>
      <w:lang w:eastAsia="en-GB"/>
    </w:rPr>
  </w:style>
  <w:style w:type="character" w:customStyle="1" w:styleId="Heading9Char">
    <w:name w:val="Heading 9 Char"/>
    <w:basedOn w:val="DefaultParagraphFont"/>
    <w:link w:val="Heading9"/>
    <w:semiHidden/>
    <w:rsid w:val="00B940C3"/>
    <w:rPr>
      <w:rFonts w:ascii="Calibri" w:hAnsi="Calibri" w:cs="Arial"/>
      <w:sz w:val="22"/>
      <w:szCs w:val="22"/>
      <w:lang w:eastAsia="en-GB"/>
    </w:rPr>
  </w:style>
  <w:style w:type="character" w:customStyle="1" w:styleId="SubtitleChar">
    <w:name w:val="Subtitle Char"/>
    <w:basedOn w:val="DefaultParagraphFont"/>
    <w:link w:val="Subtitle"/>
    <w:uiPriority w:val="99"/>
    <w:rsid w:val="00B940C3"/>
    <w:rPr>
      <w:rFonts w:ascii="Calibri" w:hAnsi="Calibri" w:cs="Arial"/>
      <w:sz w:val="24"/>
      <w:szCs w:val="24"/>
      <w:lang w:eastAsia="en-GB"/>
    </w:rPr>
  </w:style>
  <w:style w:type="paragraph" w:customStyle="1" w:styleId="BodyTextBoldBlue">
    <w:name w:val="Body Text Bold Blue"/>
    <w:basedOn w:val="BodyText"/>
    <w:qFormat/>
    <w:rsid w:val="00B940C3"/>
    <w:pPr>
      <w:spacing w:before="360" w:after="160" w:line="259" w:lineRule="auto"/>
      <w:jc w:val="both"/>
    </w:pPr>
    <w:rPr>
      <w:rFonts w:ascii="Arial" w:hAnsi="Arial"/>
      <w:b/>
      <w:color w:val="0086C0"/>
      <w:szCs w:val="22"/>
      <w:lang w:eastAsia="en-AU"/>
    </w:rPr>
  </w:style>
  <w:style w:type="paragraph" w:customStyle="1" w:styleId="Heading1NoNumber">
    <w:name w:val="Heading 1 No Number"/>
    <w:basedOn w:val="Heading1"/>
    <w:next w:val="BodyText"/>
    <w:qFormat/>
    <w:rsid w:val="00B940C3"/>
    <w:pPr>
      <w:pageBreakBefore/>
      <w:numPr>
        <w:numId w:val="0"/>
      </w:numPr>
      <w:tabs>
        <w:tab w:val="clear" w:pos="851"/>
      </w:tabs>
      <w:spacing w:before="360" w:after="160" w:line="240" w:lineRule="atLeast"/>
    </w:pPr>
    <w:rPr>
      <w:rFonts w:ascii="Arial" w:hAnsi="Arial"/>
      <w:b/>
      <w:color w:val="0086C0"/>
      <w:sz w:val="28"/>
      <w:szCs w:val="26"/>
      <w:lang w:eastAsia="en-AU"/>
    </w:rPr>
  </w:style>
  <w:style w:type="paragraph" w:customStyle="1" w:styleId="ReferenceText">
    <w:name w:val="Reference Text"/>
    <w:basedOn w:val="BodyText"/>
    <w:qFormat/>
    <w:rsid w:val="00B940C3"/>
    <w:pPr>
      <w:spacing w:after="160" w:line="259" w:lineRule="auto"/>
      <w:ind w:left="851" w:hanging="567"/>
      <w:jc w:val="both"/>
    </w:pPr>
    <w:rPr>
      <w:rFonts w:ascii="Arial" w:hAnsi="Arial"/>
      <w:szCs w:val="22"/>
      <w:lang w:eastAsia="en-AU"/>
    </w:rPr>
  </w:style>
  <w:style w:type="character" w:styleId="PlaceholderText">
    <w:name w:val="Placeholder Text"/>
    <w:basedOn w:val="DefaultParagraphFont"/>
    <w:uiPriority w:val="99"/>
    <w:semiHidden/>
    <w:rsid w:val="00B940C3"/>
    <w:rPr>
      <w:color w:val="808080"/>
    </w:rPr>
  </w:style>
  <w:style w:type="paragraph" w:styleId="TOAHeading">
    <w:name w:val="toa heading"/>
    <w:basedOn w:val="Normal"/>
    <w:next w:val="Normal"/>
    <w:uiPriority w:val="99"/>
    <w:semiHidden/>
    <w:unhideWhenUsed/>
    <w:rsid w:val="00B940C3"/>
    <w:pPr>
      <w:spacing w:before="120" w:line="259" w:lineRule="auto"/>
      <w:ind w:left="567"/>
    </w:pPr>
    <w:rPr>
      <w:rFonts w:asciiTheme="majorHAnsi" w:eastAsiaTheme="majorEastAsia" w:hAnsiTheme="majorHAnsi" w:cstheme="majorBidi"/>
      <w:b/>
      <w:bCs/>
      <w:sz w:val="24"/>
      <w:lang w:eastAsia="en-AU"/>
    </w:rPr>
  </w:style>
  <w:style w:type="paragraph" w:styleId="TableofAuthorities">
    <w:name w:val="table of authorities"/>
    <w:basedOn w:val="Normal"/>
    <w:next w:val="Normal"/>
    <w:semiHidden/>
    <w:unhideWhenUsed/>
    <w:rsid w:val="00B940C3"/>
    <w:pPr>
      <w:spacing w:line="259" w:lineRule="auto"/>
      <w:ind w:left="765" w:hanging="198"/>
    </w:pPr>
    <w:rPr>
      <w:rFonts w:ascii="Arial" w:hAnsi="Arial"/>
      <w:lang w:eastAsia="en-AU"/>
    </w:rPr>
  </w:style>
  <w:style w:type="character" w:styleId="EndnoteReference">
    <w:name w:val="endnote reference"/>
    <w:basedOn w:val="DefaultParagraphFont"/>
    <w:uiPriority w:val="99"/>
    <w:semiHidden/>
    <w:unhideWhenUsed/>
    <w:rsid w:val="00B940C3"/>
    <w:rPr>
      <w:vertAlign w:val="superscript"/>
    </w:rPr>
  </w:style>
  <w:style w:type="paragraph" w:styleId="Revision">
    <w:name w:val="Revision"/>
    <w:hidden/>
    <w:uiPriority w:val="99"/>
    <w:semiHidden/>
    <w:rsid w:val="00A1061B"/>
    <w:rPr>
      <w:rFonts w:ascii="Calibri" w:hAnsi="Calibri"/>
      <w:sz w:val="22"/>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6232008">
      <w:bodyDiv w:val="1"/>
      <w:marLeft w:val="0"/>
      <w:marRight w:val="0"/>
      <w:marTop w:val="0"/>
      <w:marBottom w:val="0"/>
      <w:divBdr>
        <w:top w:val="none" w:sz="0" w:space="0" w:color="auto"/>
        <w:left w:val="none" w:sz="0" w:space="0" w:color="auto"/>
        <w:bottom w:val="none" w:sz="0" w:space="0" w:color="auto"/>
        <w:right w:val="none" w:sz="0" w:space="0" w:color="auto"/>
      </w:divBdr>
    </w:div>
    <w:div w:id="1180118063">
      <w:bodyDiv w:val="1"/>
      <w:marLeft w:val="0"/>
      <w:marRight w:val="0"/>
      <w:marTop w:val="0"/>
      <w:marBottom w:val="0"/>
      <w:divBdr>
        <w:top w:val="none" w:sz="0" w:space="0" w:color="auto"/>
        <w:left w:val="none" w:sz="0" w:space="0" w:color="auto"/>
        <w:bottom w:val="none" w:sz="0" w:space="0" w:color="auto"/>
        <w:right w:val="none" w:sz="0" w:space="0" w:color="auto"/>
      </w:divBdr>
    </w:div>
    <w:div w:id="1944730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6.xml"/><Relationship Id="rId21" Type="http://schemas.openxmlformats.org/officeDocument/2006/relationships/header" Target="header4.xml"/><Relationship Id="rId34" Type="http://schemas.openxmlformats.org/officeDocument/2006/relationships/header" Target="header7.xml"/><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5.png"/><Relationship Id="rId63" Type="http://schemas.openxmlformats.org/officeDocument/2006/relationships/image" Target="media/image33.png"/><Relationship Id="rId68"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2.xml"/><Relationship Id="rId11" Type="http://schemas.openxmlformats.org/officeDocument/2006/relationships/endnotes" Target="endnotes.xml"/><Relationship Id="rId24" Type="http://schemas.openxmlformats.org/officeDocument/2006/relationships/footer" Target="footer5.xml"/><Relationship Id="rId32" Type="http://schemas.openxmlformats.org/officeDocument/2006/relationships/footer" Target="footer7.xm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6.png"/><Relationship Id="rId5" Type="http://schemas.openxmlformats.org/officeDocument/2006/relationships/customXml" Target="../customXml/item5.xml"/><Relationship Id="rId61" Type="http://schemas.openxmlformats.org/officeDocument/2006/relationships/image" Target="media/image31.png"/><Relationship Id="rId19" Type="http://schemas.openxmlformats.org/officeDocument/2006/relationships/header" Target="header3.xml"/><Relationship Id="rId14" Type="http://schemas.openxmlformats.org/officeDocument/2006/relationships/image" Target="media/image3.png"/><Relationship Id="rId22" Type="http://schemas.openxmlformats.org/officeDocument/2006/relationships/header" Target="header5.xml"/><Relationship Id="rId27" Type="http://schemas.openxmlformats.org/officeDocument/2006/relationships/customXml" Target="ink/ink1.xml"/><Relationship Id="rId35" Type="http://schemas.openxmlformats.org/officeDocument/2006/relationships/footer" Target="footer9.xml"/><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image" Target="media/image34.png"/><Relationship Id="rId8" Type="http://schemas.openxmlformats.org/officeDocument/2006/relationships/settings" Target="settings.xml"/><Relationship Id="rId51" Type="http://schemas.openxmlformats.org/officeDocument/2006/relationships/image" Target="media/image21.png"/><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footer" Target="footer1.xml"/><Relationship Id="rId25" Type="http://schemas.openxmlformats.org/officeDocument/2006/relationships/header" Target="header6.xml"/><Relationship Id="rId33" Type="http://schemas.openxmlformats.org/officeDocument/2006/relationships/footer" Target="footer8.xml"/><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image" Target="media/image29.png"/><Relationship Id="rId67" Type="http://schemas.openxmlformats.org/officeDocument/2006/relationships/fontTable" Target="fontTable.xml"/><Relationship Id="rId20" Type="http://schemas.openxmlformats.org/officeDocument/2006/relationships/footer" Target="footer3.xml"/><Relationship Id="rId41" Type="http://schemas.openxmlformats.org/officeDocument/2006/relationships/image" Target="media/image11.png"/><Relationship Id="rId54" Type="http://schemas.openxmlformats.org/officeDocument/2006/relationships/image" Target="media/image24.png"/><Relationship Id="rId62"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footer" Target="footer4.xml"/><Relationship Id="rId36" Type="http://schemas.openxmlformats.org/officeDocument/2006/relationships/image" Target="media/image6.png"/><Relationship Id="rId49" Type="http://schemas.openxmlformats.org/officeDocument/2006/relationships/image" Target="media/image19.png"/><Relationship Id="rId57" Type="http://schemas.openxmlformats.org/officeDocument/2006/relationships/image" Target="media/image27.png"/><Relationship Id="rId10" Type="http://schemas.openxmlformats.org/officeDocument/2006/relationships/footnotes" Target="footnotes.xml"/><Relationship Id="rId31" Type="http://schemas.openxmlformats.org/officeDocument/2006/relationships/image" Target="media/image40.png"/><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footer" Target="footer2.xml"/><Relationship Id="rId39" Type="http://schemas.openxmlformats.org/officeDocument/2006/relationships/image" Target="media/image9.png"/></Relationships>
</file>

<file path=word/_rels/footer3.xml.rels><?xml version="1.0" encoding="UTF-8" standalone="yes"?>
<Relationships xmlns="http://schemas.openxmlformats.org/package/2006/relationships"><Relationship Id="rId1" Type="http://schemas.openxmlformats.org/officeDocument/2006/relationships/image" Target="media/image5.png"/></Relationships>
</file>

<file path=word/_rels/footnotes.xml.rels><?xml version="1.0" encoding="UTF-8" standalone="yes"?>
<Relationships xmlns="http://schemas.openxmlformats.org/package/2006/relationships"><Relationship Id="rId1" Type="http://schemas.openxmlformats.org/officeDocument/2006/relationships/hyperlink" Target="http://www.mfe.govt.nz/publications/water/microbiological-quality-jun03/hazen-calculator.html"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4.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hiteheadal\AppData\Roaming\Microsoft\Templates\NIWA%20Client%20Report.dotm"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9-17T00:22:31.862"/>
    </inkml:context>
    <inkml:brush xml:id="br0">
      <inkml:brushProperty name="width" value="0.05" units="cm"/>
      <inkml:brushProperty name="height" value="0.05" units="cm"/>
      <inkml:brushProperty name="color" value="#004F8B"/>
    </inkml:brush>
  </inkml:definitions>
  <inkml:trace contextRef="#ctx0" brushRef="#br0">1 1 9080 0 0,'0'0'496'0'0,"0"0"0"0"0,0 0 0 0 0,0 0-30 0 0,0 0-115 0 0,0 0-24 0 0,0 0 1 0 0,0 0-23 0 0,0 0-89 0 0,0 0-17 0 0,0 0 1 0 0,0 0-31 0 0,0 0-122 0 0,0 0-31 0 0,0 0 0 0 0,0 0 2 0 0,0 0 13 0 0,0 0 6 0 0,0 0-2 0 0,0 0-1435 0 0,0 0-5753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2.xml><?xml version="1.0" encoding="utf-8"?>
<ct:contentTypeSchema xmlns:ct="http://schemas.microsoft.com/office/2006/metadata/contentType" xmlns:ma="http://schemas.microsoft.com/office/2006/metadata/properties/metaAttributes" ct:_="" ma:_="" ma:contentTypeName="Document" ma:contentTypeID="0x0101003F8E77B66EFE1745A8D45B0AE27B8563" ma:contentTypeVersion="11" ma:contentTypeDescription="Create a new document." ma:contentTypeScope="" ma:versionID="57252c136a57968a7e58870b95fc78a5">
  <xsd:schema xmlns:xsd="http://www.w3.org/2001/XMLSchema" xmlns:xs="http://www.w3.org/2001/XMLSchema" xmlns:p="http://schemas.microsoft.com/office/2006/metadata/properties" xmlns:ns2="bbcfdd67-b505-436b-a6bd-d8b098c411ae" xmlns:ns3="fc388ab9-24d2-4e96-9e67-19215dbcacb1" targetNamespace="http://schemas.microsoft.com/office/2006/metadata/properties" ma:root="true" ma:fieldsID="653cfda742f48ca91632b492c748c974" ns2:_="" ns3:_="">
    <xsd:import namespace="bbcfdd67-b505-436b-a6bd-d8b098c411ae"/>
    <xsd:import namespace="fc388ab9-24d2-4e96-9e67-19215dbcacb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cfdd67-b505-436b-a6bd-d8b098c411a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c388ab9-24d2-4e96-9e67-19215dbcacb1"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0075F04-3972-476C-AAAB-6A038CBEBC40}">
  <ds:schemaRefs>
    <ds:schemaRef ds:uri="http://schemas.microsoft.com/office/2006/customDocumentInformationPanel"/>
  </ds:schemaRefs>
</ds:datastoreItem>
</file>

<file path=customXml/itemProps2.xml><?xml version="1.0" encoding="utf-8"?>
<ds:datastoreItem xmlns:ds="http://schemas.openxmlformats.org/officeDocument/2006/customXml" ds:itemID="{47876DC3-255E-4897-BAE6-C43B99FA9ADE}"/>
</file>

<file path=customXml/itemProps3.xml><?xml version="1.0" encoding="utf-8"?>
<ds:datastoreItem xmlns:ds="http://schemas.openxmlformats.org/officeDocument/2006/customXml" ds:itemID="{53B0DFD5-0B84-42F2-BA99-58A2B0A5CBBC}">
  <ds:schemaRefs>
    <ds:schemaRef ds:uri="http://schemas.openxmlformats.org/officeDocument/2006/bibliography"/>
  </ds:schemaRefs>
</ds:datastoreItem>
</file>

<file path=customXml/itemProps4.xml><?xml version="1.0" encoding="utf-8"?>
<ds:datastoreItem xmlns:ds="http://schemas.openxmlformats.org/officeDocument/2006/customXml" ds:itemID="{7D58F2D5-0CA8-4E1A-83F2-46AFD40E6C92}">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F816764A-FCA7-4603-9F4B-8E3FD737AAA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NIWA Client Report.dotm</Template>
  <TotalTime>148</TotalTime>
  <Pages>73</Pages>
  <Words>34726</Words>
  <Characters>197940</Characters>
  <Application>Microsoft Office Word</Application>
  <DocSecurity>0</DocSecurity>
  <Lines>1649</Lines>
  <Paragraphs>464</Paragraphs>
  <ScaleCrop>false</ScaleCrop>
  <HeadingPairs>
    <vt:vector size="2" baseType="variant">
      <vt:variant>
        <vt:lpstr>Title</vt:lpstr>
      </vt:variant>
      <vt:variant>
        <vt:i4>1</vt:i4>
      </vt:variant>
    </vt:vector>
  </HeadingPairs>
  <TitlesOfParts>
    <vt:vector size="1" baseType="lpstr">
      <vt:lpstr>NIWA Client report</vt:lpstr>
    </vt:vector>
  </TitlesOfParts>
  <Company>NIWA Limited</Company>
  <LinksUpToDate>false</LinksUpToDate>
  <CharactersWithSpaces>232202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NIWA Client report</dc:title>
  <dc:subject>Water quality state and trends in New Zealand Rivers</dc:subject>
  <dc:creator>Christchurch</dc:creator>
  <dc:description>20 Oct 2014. Various See email from Terry Hume dated 15 Oct 2014</dc:description>
  <cp:lastModifiedBy>Ton Snelder</cp:lastModifiedBy>
  <cp:revision>40</cp:revision>
  <cp:lastPrinted>2021-10-08T02:25:00Z</cp:lastPrinted>
  <dcterms:created xsi:type="dcterms:W3CDTF">2021-10-08T01:45:00Z</dcterms:created>
  <dcterms:modified xsi:type="dcterms:W3CDTF">2023-10-22T22:42:00Z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0x0101003F8E77B66EFE1745A8D45B0AE27B8563</vt:lpwstr>
  </property>
  <property fmtid="{D5CDD505-2E9C-101B-9397-08002B2CF9AE}" pid="3" name="Mendeley Document_1">
    <vt:lpwstr>True</vt:lpwstr>
  </property>
  <property fmtid="{D5CDD505-2E9C-101B-9397-08002B2CF9AE}" pid="4" name="Mendeley Citation Style_1">
    <vt:lpwstr>https://csl.mendeley.com/styles/4956461/niwa2</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http://www.zotero.org/styles/biological-conservation</vt:lpwstr>
  </property>
  <property fmtid="{D5CDD505-2E9C-101B-9397-08002B2CF9AE}" pid="12" name="Mendeley Recent Style Name 3_1">
    <vt:lpwstr>Biological Conservation</vt:lpwstr>
  </property>
  <property fmtid="{D5CDD505-2E9C-101B-9397-08002B2CF9AE}" pid="13" name="Mendeley Recent Style Id 4_1">
    <vt:lpwstr>http://www.zotero.org/styles/diversity-and-distributions</vt:lpwstr>
  </property>
  <property fmtid="{D5CDD505-2E9C-101B-9397-08002B2CF9AE}" pid="14" name="Mendeley Recent Style Name 4_1">
    <vt:lpwstr>Diversity and Distributions</vt:lpwstr>
  </property>
  <property fmtid="{D5CDD505-2E9C-101B-9397-08002B2CF9AE}" pid="15" name="Mendeley Recent Style Id 5_1">
    <vt:lpwstr>http://www.zotero.org/styles/marine-biology</vt:lpwstr>
  </property>
  <property fmtid="{D5CDD505-2E9C-101B-9397-08002B2CF9AE}" pid="16" name="Mendeley Recent Style Name 5_1">
    <vt:lpwstr>Marine Biology</vt:lpwstr>
  </property>
  <property fmtid="{D5CDD505-2E9C-101B-9397-08002B2CF9AE}" pid="17" name="Mendeley Recent Style Id 6_1">
    <vt:lpwstr>http://www.zotero.org/styles/marine-ecology-progress-series</vt:lpwstr>
  </property>
  <property fmtid="{D5CDD505-2E9C-101B-9397-08002B2CF9AE}" pid="18" name="Mendeley Recent Style Name 6_1">
    <vt:lpwstr>Marine Ecology Progress Series</vt:lpwstr>
  </property>
  <property fmtid="{D5CDD505-2E9C-101B-9397-08002B2CF9AE}" pid="19" name="Mendeley Recent Style Id 7_1">
    <vt:lpwstr>http://csl.mendeley.com/styles/4956461/niwa2</vt:lpwstr>
  </property>
  <property fmtid="{D5CDD505-2E9C-101B-9397-08002B2CF9AE}" pid="20" name="Mendeley Recent Style Name 7_1">
    <vt:lpwstr>NIWA</vt:lpwstr>
  </property>
  <property fmtid="{D5CDD505-2E9C-101B-9397-08002B2CF9AE}" pid="21" name="Mendeley Recent Style Id 8_1">
    <vt:lpwstr>https://csl.mendeley.com/styles/4956461/niwa2</vt:lpwstr>
  </property>
  <property fmtid="{D5CDD505-2E9C-101B-9397-08002B2CF9AE}" pid="22" name="Mendeley Recent Style Name 8_1">
    <vt:lpwstr>NIWA</vt:lpwstr>
  </property>
  <property fmtid="{D5CDD505-2E9C-101B-9397-08002B2CF9AE}" pid="23" name="Mendeley Recent Style Id 9_1">
    <vt:lpwstr>http://www.zotero.org/styles/zootaxa</vt:lpwstr>
  </property>
  <property fmtid="{D5CDD505-2E9C-101B-9397-08002B2CF9AE}" pid="24" name="Mendeley Recent Style Name 9_1">
    <vt:lpwstr>Zootaxa</vt:lpwstr>
  </property>
  <property fmtid="{D5CDD505-2E9C-101B-9397-08002B2CF9AE}" pid="25" name="Mendeley Unique User Id_1">
    <vt:lpwstr>a9ad2046-f1a2-3510-b7b2-35d535d7ddae</vt:lpwstr>
  </property>
</Properties>
</file>